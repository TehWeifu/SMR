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2CBEE9FB" w:rsidR="001A7F83" w:rsidRDefault="001A7F83"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1A7F83" w:rsidRPr="004B7E44" w:rsidRDefault="001A7F83"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2CBEE9FB" w:rsidR="001A7F83" w:rsidRDefault="001A7F83"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1A7F83" w:rsidRPr="004B7E44" w:rsidRDefault="001A7F83" w:rsidP="004B7E44">
                            <w:pPr>
                              <w:pStyle w:val="Ttulo"/>
                            </w:pPr>
                            <w:r>
                              <w:rPr>
                                <w:lang w:bidi="es-ES"/>
                              </w:rPr>
                              <w:t>2º sMR</w:t>
                            </w:r>
                          </w:p>
                        </w:txbxContent>
                      </v:textbox>
                      <w10:anchorlock/>
                    </v:shape>
                  </w:pict>
                </mc:Fallback>
              </mc:AlternateContent>
            </w:r>
          </w:p>
          <w:p w14:paraId="59338871" w14:textId="639212D2"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B2D9127"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6B1E3E07" w:rsidR="004B7E44" w:rsidRDefault="00FF11AB" w:rsidP="004B7E44">
            <w:r>
              <w:rPr>
                <w:noProof/>
                <w:lang w:eastAsia="es-ES"/>
              </w:rPr>
              <mc:AlternateContent>
                <mc:Choice Requires="wps">
                  <w:drawing>
                    <wp:anchor distT="0" distB="0" distL="114300" distR="114300" simplePos="0" relativeHeight="251659264" behindDoc="0" locked="0" layoutInCell="1" allowOverlap="1" wp14:anchorId="4E18E8F5" wp14:editId="04909347">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6651EE62" w14:textId="7A6D15BC" w:rsidR="001A7F83" w:rsidRPr="00425FD8" w:rsidRDefault="001A7F83" w:rsidP="004B7E44">
                                  <w:pPr>
                                    <w:pStyle w:val="Subttulo"/>
                                    <w:rPr>
                                      <w:b w:val="0"/>
                                      <w:bCs/>
                                      <w:sz w:val="36"/>
                                      <w:szCs w:val="36"/>
                                      <w:lang w:bidi="es-ES"/>
                                    </w:rPr>
                                  </w:pPr>
                                  <w:r w:rsidRPr="00425FD8">
                                    <w:rPr>
                                      <w:b w:val="0"/>
                                      <w:bCs/>
                                      <w:sz w:val="36"/>
                                      <w:szCs w:val="36"/>
                                      <w:lang w:bidi="es-ES"/>
                                    </w:rPr>
                                    <w:t>Rubén Gárate</w:t>
                                  </w:r>
                                </w:p>
                                <w:p w14:paraId="45E7CD46" w14:textId="6F29978E" w:rsidR="001A7F83" w:rsidRPr="00425FD8" w:rsidRDefault="001A7F83"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1A7F83" w:rsidRPr="00425FD8" w:rsidRDefault="001A7F83"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1A7F83" w:rsidRPr="00425FD8" w:rsidRDefault="001A7F83"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E8F5" id="Cuadro de texto 3" o:spid="_x0000_s1027" type="#_x0000_t202" style="position:absolute;margin-left:-.1pt;margin-top:2.7pt;width:404.6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6651EE62" w14:textId="7A6D15BC" w:rsidR="001A7F83" w:rsidRPr="00425FD8" w:rsidRDefault="001A7F83" w:rsidP="004B7E44">
                            <w:pPr>
                              <w:pStyle w:val="Subttulo"/>
                              <w:rPr>
                                <w:b w:val="0"/>
                                <w:bCs/>
                                <w:sz w:val="36"/>
                                <w:szCs w:val="36"/>
                                <w:lang w:bidi="es-ES"/>
                              </w:rPr>
                            </w:pPr>
                            <w:r w:rsidRPr="00425FD8">
                              <w:rPr>
                                <w:b w:val="0"/>
                                <w:bCs/>
                                <w:sz w:val="36"/>
                                <w:szCs w:val="36"/>
                                <w:lang w:bidi="es-ES"/>
                              </w:rPr>
                              <w:t>Rubén Gárate</w:t>
                            </w:r>
                          </w:p>
                          <w:p w14:paraId="45E7CD46" w14:textId="6F29978E" w:rsidR="001A7F83" w:rsidRPr="00425FD8" w:rsidRDefault="001A7F83"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1A7F83" w:rsidRPr="00425FD8" w:rsidRDefault="001A7F83"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1A7F83" w:rsidRPr="00425FD8" w:rsidRDefault="001A7F83"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3DB30BB2" w14:textId="77777777" w:rsidR="00FF11AB" w:rsidRDefault="00FF11AB" w:rsidP="004B7E44">
            <w:bookmarkStart w:id="0" w:name="_Hlk57486991"/>
            <w:bookmarkEnd w:id="0"/>
          </w:p>
          <w:p w14:paraId="2CB3704B" w14:textId="77777777" w:rsidR="00FF11AB" w:rsidRDefault="00FF11AB" w:rsidP="004B7E44"/>
          <w:p w14:paraId="2CB6DD68" w14:textId="7AE7C608" w:rsidR="004B7E44" w:rsidRDefault="00FF11AB" w:rsidP="004B7E44">
            <w:r>
              <w:br/>
            </w:r>
            <w:r w:rsidR="004B7E44">
              <w:rPr>
                <w:noProof/>
                <w:lang w:eastAsia="es-ES"/>
              </w:rPr>
              <mc:AlternateContent>
                <mc:Choice Requires="wps">
                  <w:drawing>
                    <wp:inline distT="0" distB="0" distL="0" distR="0" wp14:anchorId="23AE2051" wp14:editId="396ED07A">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019CF7C1" w14:textId="6E5A5E2D" w:rsidR="001A7F83" w:rsidRPr="004B7E44" w:rsidRDefault="001A7F83" w:rsidP="004B7E44">
                                  <w:pPr>
                                    <w:pStyle w:val="Ttulo1"/>
                                  </w:pPr>
                                  <w:bookmarkStart w:id="1" w:name="_Toc58513084"/>
                                  <w:bookmarkStart w:id="2" w:name="_Toc58513371"/>
                                  <w:proofErr w:type="spellStart"/>
                                  <w:r w:rsidRPr="00FF6765">
                                    <w:rPr>
                                      <w:lang w:val="en-GB" w:bidi="es-ES"/>
                                    </w:rPr>
                                    <w:t>Consultoría</w:t>
                                  </w:r>
                                  <w:proofErr w:type="spellEnd"/>
                                  <w:r w:rsidRPr="00FF6765">
                                    <w:rPr>
                                      <w:lang w:val="en-GB" w:bidi="es-ES"/>
                                    </w:rPr>
                                    <w:t xml:space="preserve"> Qubit S.L.</w:t>
                                  </w:r>
                                  <w:bookmarkEnd w:id="1"/>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019CF7C1" w14:textId="6E5A5E2D" w:rsidR="001A7F83" w:rsidRPr="004B7E44" w:rsidRDefault="001A7F83" w:rsidP="004B7E44">
                            <w:pPr>
                              <w:pStyle w:val="Ttulo1"/>
                            </w:pPr>
                            <w:bookmarkStart w:id="3" w:name="_Toc58513084"/>
                            <w:bookmarkStart w:id="4" w:name="_Toc58513371"/>
                            <w:proofErr w:type="spellStart"/>
                            <w:r w:rsidRPr="00FF6765">
                              <w:rPr>
                                <w:lang w:val="en-GB" w:bidi="es-ES"/>
                              </w:rPr>
                              <w:t>Consultoría</w:t>
                            </w:r>
                            <w:proofErr w:type="spellEnd"/>
                            <w:r w:rsidRPr="00FF6765">
                              <w:rPr>
                                <w:lang w:val="en-GB" w:bidi="es-ES"/>
                              </w:rPr>
                              <w:t xml:space="preserve"> Qubit S.L.</w:t>
                            </w:r>
                            <w:bookmarkEnd w:id="3"/>
                            <w:bookmarkEnd w:id="4"/>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6B40AF4F">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0C841C03" w14:textId="39BC357D" w:rsidR="001A7F83" w:rsidRPr="004B7E44" w:rsidRDefault="001A7F83" w:rsidP="004B7E44">
                                  <w:pPr>
                                    <w:rPr>
                                      <w:lang w:bidi="es-ES"/>
                                    </w:rPr>
                                  </w:pPr>
                                  <w:r>
                                    <w:rPr>
                                      <w:lang w:bidi="es-ES"/>
                                    </w:rPr>
                                    <w:t>Residencial La Gran Manzana</w:t>
                                  </w:r>
                                </w:p>
                                <w:p w14:paraId="433368D2" w14:textId="77777777" w:rsidR="001A7F83" w:rsidRPr="004B7E44" w:rsidRDefault="001A7F83" w:rsidP="004B7E44">
                                  <w:r>
                                    <w:rPr>
                                      <w:lang w:bidi="es-ES"/>
                                    </w:rPr>
                                    <w:t>Quart de Poblet, Valencia (46930)</w:t>
                                  </w:r>
                                </w:p>
                                <w:p w14:paraId="26490FF1" w14:textId="77777777" w:rsidR="001A7F83" w:rsidRDefault="001A7F83"/>
                                <w:p w14:paraId="5BF5473F" w14:textId="77777777" w:rsidR="001A7F83" w:rsidRPr="004B7E44" w:rsidRDefault="001A7F83" w:rsidP="004B7E44">
                                  <w:r w:rsidRPr="004B7E44">
                                    <w:rPr>
                                      <w:lang w:bidi="es-ES"/>
                                    </w:rPr>
                                    <w:t>Dirección</w:t>
                                  </w:r>
                                </w:p>
                                <w:p w14:paraId="6BBB2CA7" w14:textId="77777777" w:rsidR="001A7F83" w:rsidRPr="004B7E44" w:rsidRDefault="001A7F83" w:rsidP="004B7E44">
                                  <w:r w:rsidRPr="004B7E44">
                                    <w:rPr>
                                      <w:lang w:bidi="es-ES"/>
                                    </w:rPr>
                                    <w:t>Ciudad, provincia y código postal</w:t>
                                  </w:r>
                                </w:p>
                                <w:p w14:paraId="06ACEAAC" w14:textId="77777777" w:rsidR="001A7F83" w:rsidRDefault="001A7F83"/>
                                <w:p w14:paraId="32B38075" w14:textId="77777777" w:rsidR="001A7F83" w:rsidRPr="004B7E44" w:rsidRDefault="001A7F83" w:rsidP="004B7E44">
                                  <w:r w:rsidRPr="004B7E44">
                                    <w:rPr>
                                      <w:lang w:bidi="es-ES"/>
                                    </w:rPr>
                                    <w:t>Dirección</w:t>
                                  </w:r>
                                </w:p>
                                <w:p w14:paraId="2B53D648" w14:textId="77777777" w:rsidR="001A7F83" w:rsidRPr="004B7E44" w:rsidRDefault="001A7F83" w:rsidP="004B7E44">
                                  <w:r w:rsidRPr="004B7E44">
                                    <w:rPr>
                                      <w:lang w:bidi="es-ES"/>
                                    </w:rPr>
                                    <w:t>Ciudad, provincia y código postal</w:t>
                                  </w:r>
                                </w:p>
                                <w:p w14:paraId="4A505076" w14:textId="77777777" w:rsidR="001A7F83" w:rsidRDefault="001A7F83"/>
                                <w:p w14:paraId="062BA393" w14:textId="77777777" w:rsidR="001A7F83" w:rsidRPr="004B7E44" w:rsidRDefault="001A7F83" w:rsidP="004B7E44">
                                  <w:r w:rsidRPr="004B7E44">
                                    <w:rPr>
                                      <w:lang w:bidi="es-ES"/>
                                    </w:rPr>
                                    <w:t>Dirección</w:t>
                                  </w:r>
                                </w:p>
                                <w:p w14:paraId="532EF6AC" w14:textId="77777777" w:rsidR="001A7F83" w:rsidRPr="004B7E44" w:rsidRDefault="001A7F83" w:rsidP="004B7E44">
                                  <w:r w:rsidRPr="004B7E44">
                                    <w:rPr>
                                      <w:lang w:bidi="es-ES"/>
                                    </w:rPr>
                                    <w:t>Ciudad, provincia y código postal</w:t>
                                  </w:r>
                                </w:p>
                                <w:p w14:paraId="4BBA0E22" w14:textId="77777777" w:rsidR="001A7F83" w:rsidRDefault="001A7F83"/>
                                <w:p w14:paraId="3BBD0C89" w14:textId="77777777" w:rsidR="001A7F83" w:rsidRPr="004B7E44" w:rsidRDefault="001A7F83" w:rsidP="004B7E44">
                                  <w:r w:rsidRPr="004B7E44">
                                    <w:rPr>
                                      <w:lang w:bidi="es-ES"/>
                                    </w:rPr>
                                    <w:t>Dirección</w:t>
                                  </w:r>
                                </w:p>
                                <w:p w14:paraId="5E96C9F8" w14:textId="77777777" w:rsidR="001A7F83" w:rsidRPr="004B7E44" w:rsidRDefault="001A7F83" w:rsidP="004B7E44">
                                  <w:r w:rsidRPr="004B7E44">
                                    <w:rPr>
                                      <w:lang w:bidi="es-ES"/>
                                    </w:rPr>
                                    <w:t>Ciudad, provincia y código postal</w:t>
                                  </w:r>
                                </w:p>
                                <w:p w14:paraId="59CF2601" w14:textId="77777777" w:rsidR="001A7F83" w:rsidRDefault="001A7F83"/>
                                <w:p w14:paraId="7AF1D850" w14:textId="77777777" w:rsidR="001A7F83" w:rsidRPr="004B7E44" w:rsidRDefault="001A7F83" w:rsidP="004B7E44">
                                  <w:r w:rsidRPr="004B7E44">
                                    <w:rPr>
                                      <w:lang w:bidi="es-ES"/>
                                    </w:rPr>
                                    <w:t>Dirección</w:t>
                                  </w:r>
                                </w:p>
                                <w:p w14:paraId="2B04811B" w14:textId="77777777" w:rsidR="001A7F83" w:rsidRPr="004B7E44" w:rsidRDefault="001A7F83" w:rsidP="004B7E44">
                                  <w:r w:rsidRPr="004B7E44">
                                    <w:rPr>
                                      <w:lang w:bidi="es-ES"/>
                                    </w:rPr>
                                    <w:t>Ciudad, provincia y código postal</w:t>
                                  </w:r>
                                </w:p>
                                <w:p w14:paraId="66D9AF04" w14:textId="77777777" w:rsidR="001A7F83" w:rsidRDefault="001A7F83"/>
                                <w:p w14:paraId="481C0DDC" w14:textId="77777777" w:rsidR="001A7F83" w:rsidRPr="004B7E44" w:rsidRDefault="001A7F83" w:rsidP="004B7E44">
                                  <w:r w:rsidRPr="004B7E44">
                                    <w:rPr>
                                      <w:lang w:bidi="es-ES"/>
                                    </w:rPr>
                                    <w:t>Dirección</w:t>
                                  </w:r>
                                </w:p>
                                <w:p w14:paraId="774C8FDA" w14:textId="77777777" w:rsidR="001A7F83" w:rsidRPr="004B7E44" w:rsidRDefault="001A7F83" w:rsidP="004B7E44">
                                  <w:r w:rsidRPr="004B7E44">
                                    <w:rPr>
                                      <w:lang w:bidi="es-ES"/>
                                    </w:rPr>
                                    <w:t>Ciudad, provincia y código postal</w:t>
                                  </w:r>
                                </w:p>
                                <w:p w14:paraId="4F37A3B8" w14:textId="77777777" w:rsidR="001A7F83" w:rsidRDefault="001A7F83"/>
                                <w:p w14:paraId="249097B2" w14:textId="77777777" w:rsidR="001A7F83" w:rsidRPr="004B7E44" w:rsidRDefault="001A7F83" w:rsidP="004B7E44">
                                  <w:r w:rsidRPr="004B7E44">
                                    <w:rPr>
                                      <w:lang w:bidi="es-ES"/>
                                    </w:rPr>
                                    <w:t>Dirección</w:t>
                                  </w:r>
                                </w:p>
                                <w:p w14:paraId="5A1856F0" w14:textId="77777777" w:rsidR="001A7F83" w:rsidRPr="004B7E44" w:rsidRDefault="001A7F83" w:rsidP="004B7E44">
                                  <w:r w:rsidRPr="004B7E44">
                                    <w:rPr>
                                      <w:lang w:bidi="es-ES"/>
                                    </w:rPr>
                                    <w:t>Ciudad, provincia y código postal</w:t>
                                  </w:r>
                                </w:p>
                                <w:p w14:paraId="72CC15C4" w14:textId="77777777" w:rsidR="001A7F83" w:rsidRDefault="001A7F83"/>
                                <w:p w14:paraId="1A6C0594" w14:textId="77777777" w:rsidR="001A7F83" w:rsidRPr="004B7E44" w:rsidRDefault="001A7F83" w:rsidP="004B7E44">
                                  <w:r w:rsidRPr="004B7E44">
                                    <w:rPr>
                                      <w:lang w:bidi="es-ES"/>
                                    </w:rPr>
                                    <w:t>Dirección</w:t>
                                  </w:r>
                                </w:p>
                                <w:p w14:paraId="3D1EBE88" w14:textId="77777777" w:rsidR="001A7F83" w:rsidRPr="004B7E44" w:rsidRDefault="001A7F83" w:rsidP="004B7E44">
                                  <w:r w:rsidRPr="004B7E44">
                                    <w:rPr>
                                      <w:lang w:bidi="es-ES"/>
                                    </w:rPr>
                                    <w:t>Ciudad, provincia y código postal</w:t>
                                  </w:r>
                                </w:p>
                                <w:p w14:paraId="5F8030FC" w14:textId="77777777" w:rsidR="001A7F83" w:rsidRDefault="001A7F83"/>
                                <w:p w14:paraId="53E41B9F" w14:textId="77777777" w:rsidR="001A7F83" w:rsidRPr="004B7E44" w:rsidRDefault="001A7F83" w:rsidP="004B7E44">
                                  <w:r w:rsidRPr="004B7E44">
                                    <w:rPr>
                                      <w:lang w:bidi="es-ES"/>
                                    </w:rPr>
                                    <w:t>Dirección</w:t>
                                  </w:r>
                                </w:p>
                                <w:p w14:paraId="71048810" w14:textId="77777777" w:rsidR="001A7F83" w:rsidRPr="004B7E44" w:rsidRDefault="001A7F83" w:rsidP="004B7E44">
                                  <w:r w:rsidRPr="004B7E44">
                                    <w:rPr>
                                      <w:lang w:bidi="es-ES"/>
                                    </w:rPr>
                                    <w:t>Ciudad, provincia y código postal</w:t>
                                  </w:r>
                                </w:p>
                                <w:p w14:paraId="55E4BDD4" w14:textId="77777777" w:rsidR="001A7F83" w:rsidRDefault="001A7F83"/>
                                <w:p w14:paraId="43535D22" w14:textId="77777777" w:rsidR="001A7F83" w:rsidRPr="004B7E44" w:rsidRDefault="001A7F83" w:rsidP="004B7E44">
                                  <w:r w:rsidRPr="004B7E44">
                                    <w:rPr>
                                      <w:lang w:bidi="es-ES"/>
                                    </w:rPr>
                                    <w:t>Dirección</w:t>
                                  </w:r>
                                </w:p>
                                <w:p w14:paraId="7028C980" w14:textId="77777777" w:rsidR="001A7F83" w:rsidRPr="004B7E44" w:rsidRDefault="001A7F83" w:rsidP="004B7E44">
                                  <w:r w:rsidRPr="004B7E44">
                                    <w:rPr>
                                      <w:lang w:bidi="es-ES"/>
                                    </w:rPr>
                                    <w:t>Ciudad, provincia y código postal</w:t>
                                  </w:r>
                                </w:p>
                                <w:p w14:paraId="67C71FC5" w14:textId="77777777" w:rsidR="001A7F83" w:rsidRDefault="001A7F83"/>
                                <w:p w14:paraId="5D1AB489" w14:textId="77777777" w:rsidR="001A7F83" w:rsidRPr="004B7E44" w:rsidRDefault="001A7F83" w:rsidP="004B7E44">
                                  <w:r w:rsidRPr="004B7E44">
                                    <w:rPr>
                                      <w:lang w:bidi="es-ES"/>
                                    </w:rPr>
                                    <w:t>Dirección</w:t>
                                  </w:r>
                                </w:p>
                                <w:p w14:paraId="648CE228" w14:textId="77777777" w:rsidR="001A7F83" w:rsidRPr="004B7E44" w:rsidRDefault="001A7F83" w:rsidP="004B7E44">
                                  <w:r w:rsidRPr="004B7E44">
                                    <w:rPr>
                                      <w:lang w:bidi="es-ES"/>
                                    </w:rPr>
                                    <w:t>Ciudad, provincia y código postal</w:t>
                                  </w:r>
                                </w:p>
                                <w:p w14:paraId="0BCCF213" w14:textId="77777777" w:rsidR="001A7F83" w:rsidRDefault="001A7F83"/>
                                <w:p w14:paraId="506F78B3" w14:textId="77777777" w:rsidR="001A7F83" w:rsidRPr="004B7E44" w:rsidRDefault="001A7F83" w:rsidP="004B7E44">
                                  <w:r w:rsidRPr="004B7E44">
                                    <w:rPr>
                                      <w:lang w:bidi="es-ES"/>
                                    </w:rPr>
                                    <w:t>Dirección</w:t>
                                  </w:r>
                                </w:p>
                                <w:p w14:paraId="5F7654E6" w14:textId="77777777" w:rsidR="001A7F83" w:rsidRPr="004B7E44" w:rsidRDefault="001A7F83" w:rsidP="004B7E44">
                                  <w:r w:rsidRPr="004B7E44">
                                    <w:rPr>
                                      <w:lang w:bidi="es-ES"/>
                                    </w:rPr>
                                    <w:t>Ciudad, provincia y código postal</w:t>
                                  </w:r>
                                </w:p>
                                <w:p w14:paraId="59A3EEA5" w14:textId="77777777" w:rsidR="001A7F83" w:rsidRDefault="001A7F83"/>
                                <w:p w14:paraId="010709C9" w14:textId="77777777" w:rsidR="001A7F83" w:rsidRPr="004B7E44" w:rsidRDefault="001A7F83" w:rsidP="004B7E44">
                                  <w:r w:rsidRPr="004B7E44">
                                    <w:rPr>
                                      <w:lang w:bidi="es-ES"/>
                                    </w:rPr>
                                    <w:t>Dirección</w:t>
                                  </w:r>
                                </w:p>
                                <w:p w14:paraId="060F0F55" w14:textId="77777777" w:rsidR="001A7F83" w:rsidRPr="004B7E44" w:rsidRDefault="001A7F83" w:rsidP="004B7E44">
                                  <w:r w:rsidRPr="004B7E44">
                                    <w:rPr>
                                      <w:lang w:bidi="es-ES"/>
                                    </w:rPr>
                                    <w:t>Ciudad, provincia y código postal</w:t>
                                  </w:r>
                                </w:p>
                                <w:p w14:paraId="0ACBE2E9" w14:textId="77777777" w:rsidR="001A7F83" w:rsidRDefault="001A7F83"/>
                                <w:p w14:paraId="4ACCB801" w14:textId="77777777" w:rsidR="001A7F83" w:rsidRPr="004B7E44" w:rsidRDefault="001A7F83" w:rsidP="004B7E44">
                                  <w:r w:rsidRPr="004B7E44">
                                    <w:rPr>
                                      <w:lang w:bidi="es-ES"/>
                                    </w:rPr>
                                    <w:t>Dirección</w:t>
                                  </w:r>
                                </w:p>
                                <w:p w14:paraId="2ABBD124" w14:textId="77777777" w:rsidR="001A7F83" w:rsidRPr="004B7E44" w:rsidRDefault="001A7F83" w:rsidP="004B7E44">
                                  <w:r w:rsidRPr="004B7E44">
                                    <w:rPr>
                                      <w:lang w:bidi="es-ES"/>
                                    </w:rPr>
                                    <w:t>Ciudad, provincia y código postal</w:t>
                                  </w:r>
                                </w:p>
                                <w:p w14:paraId="025328C6" w14:textId="77777777" w:rsidR="001A7F83" w:rsidRDefault="001A7F83"/>
                                <w:p w14:paraId="4B4FED79" w14:textId="77777777" w:rsidR="001A7F83" w:rsidRPr="004B7E44" w:rsidRDefault="001A7F83" w:rsidP="004B7E44">
                                  <w:r w:rsidRPr="004B7E44">
                                    <w:rPr>
                                      <w:lang w:bidi="es-ES"/>
                                    </w:rPr>
                                    <w:t>Dirección</w:t>
                                  </w:r>
                                </w:p>
                                <w:p w14:paraId="545627FB" w14:textId="77777777" w:rsidR="001A7F83" w:rsidRPr="004B7E44" w:rsidRDefault="001A7F83" w:rsidP="004B7E44">
                                  <w:r w:rsidRPr="004B7E44">
                                    <w:rPr>
                                      <w:lang w:bidi="es-ES"/>
                                    </w:rPr>
                                    <w:t>Ciudad, provincia y código postal</w:t>
                                  </w:r>
                                </w:p>
                                <w:p w14:paraId="08489DAE" w14:textId="77777777" w:rsidR="001A7F83" w:rsidRDefault="001A7F83"/>
                                <w:p w14:paraId="66572F3D" w14:textId="64D5D95A" w:rsidR="001A7F83" w:rsidRPr="004B7E44" w:rsidRDefault="001A7F83" w:rsidP="004B7E44">
                                  <w:pPr>
                                    <w:rPr>
                                      <w:lang w:bidi="es-ES"/>
                                    </w:rPr>
                                  </w:pPr>
                                  <w:r>
                                    <w:rPr>
                                      <w:lang w:bidi="es-ES"/>
                                    </w:rPr>
                                    <w:t>Residencial La Gran Manzana</w:t>
                                  </w:r>
                                </w:p>
                                <w:p w14:paraId="4121465A" w14:textId="68110615" w:rsidR="001A7F83" w:rsidRPr="004B7E44" w:rsidRDefault="001A7F83" w:rsidP="004B7E44">
                                  <w:r>
                                    <w:rPr>
                                      <w:lang w:bidi="es-ES"/>
                                    </w:rPr>
                                    <w:t>Quart de Poblet, Valencia (46930)</w:t>
                                  </w:r>
                                </w:p>
                                <w:p w14:paraId="3494D1DF" w14:textId="77777777" w:rsidR="001A7F83" w:rsidRDefault="001A7F83"/>
                                <w:p w14:paraId="4C44366C" w14:textId="77777777" w:rsidR="001A7F83" w:rsidRPr="004B7E44" w:rsidRDefault="001A7F83" w:rsidP="004B7E44">
                                  <w:r w:rsidRPr="004B7E44">
                                    <w:rPr>
                                      <w:lang w:bidi="es-ES"/>
                                    </w:rPr>
                                    <w:t>Dirección</w:t>
                                  </w:r>
                                </w:p>
                                <w:p w14:paraId="6FE8A1FA" w14:textId="77777777" w:rsidR="001A7F83" w:rsidRPr="004B7E44" w:rsidRDefault="001A7F83" w:rsidP="004B7E44">
                                  <w:r w:rsidRPr="004B7E44">
                                    <w:rPr>
                                      <w:lang w:bidi="es-ES"/>
                                    </w:rPr>
                                    <w:t>Ciudad, provincia y código postal</w:t>
                                  </w:r>
                                </w:p>
                                <w:p w14:paraId="4A9ADE5E" w14:textId="77777777" w:rsidR="001A7F83" w:rsidRDefault="001A7F83"/>
                                <w:p w14:paraId="3251A161" w14:textId="77777777" w:rsidR="001A7F83" w:rsidRPr="004B7E44" w:rsidRDefault="001A7F83" w:rsidP="004B7E44">
                                  <w:r w:rsidRPr="004B7E44">
                                    <w:rPr>
                                      <w:lang w:bidi="es-ES"/>
                                    </w:rPr>
                                    <w:t>Dirección</w:t>
                                  </w:r>
                                </w:p>
                                <w:p w14:paraId="00A8C8EE" w14:textId="77777777" w:rsidR="001A7F83" w:rsidRPr="004B7E44" w:rsidRDefault="001A7F83" w:rsidP="004B7E44">
                                  <w:r w:rsidRPr="004B7E44">
                                    <w:rPr>
                                      <w:lang w:bidi="es-ES"/>
                                    </w:rPr>
                                    <w:t>Ciudad, provincia y código postal</w:t>
                                  </w:r>
                                </w:p>
                                <w:p w14:paraId="6630F8E6" w14:textId="77777777" w:rsidR="001A7F83" w:rsidRDefault="001A7F83"/>
                                <w:p w14:paraId="7FC9705C" w14:textId="77777777" w:rsidR="001A7F83" w:rsidRPr="004B7E44" w:rsidRDefault="001A7F83" w:rsidP="004B7E44">
                                  <w:r w:rsidRPr="004B7E44">
                                    <w:rPr>
                                      <w:lang w:bidi="es-ES"/>
                                    </w:rPr>
                                    <w:t>Dirección</w:t>
                                  </w:r>
                                </w:p>
                                <w:p w14:paraId="6DE878CC" w14:textId="77777777" w:rsidR="001A7F83" w:rsidRPr="004B7E44" w:rsidRDefault="001A7F83" w:rsidP="004B7E44">
                                  <w:r w:rsidRPr="004B7E44">
                                    <w:rPr>
                                      <w:lang w:bidi="es-ES"/>
                                    </w:rPr>
                                    <w:t>Ciudad, provincia y código postal</w:t>
                                  </w:r>
                                </w:p>
                                <w:p w14:paraId="0A6F2239" w14:textId="77777777" w:rsidR="001A7F83" w:rsidRDefault="001A7F83"/>
                                <w:p w14:paraId="64809EC6" w14:textId="77777777" w:rsidR="001A7F83" w:rsidRPr="004B7E44" w:rsidRDefault="001A7F83" w:rsidP="004B7E44">
                                  <w:r w:rsidRPr="004B7E44">
                                    <w:rPr>
                                      <w:lang w:bidi="es-ES"/>
                                    </w:rPr>
                                    <w:t>Dirección</w:t>
                                  </w:r>
                                </w:p>
                                <w:p w14:paraId="3558095E" w14:textId="77777777" w:rsidR="001A7F83" w:rsidRPr="004B7E44" w:rsidRDefault="001A7F83" w:rsidP="004B7E44">
                                  <w:r w:rsidRPr="004B7E44">
                                    <w:rPr>
                                      <w:lang w:bidi="es-ES"/>
                                    </w:rPr>
                                    <w:t>Ciudad, provincia y código postal</w:t>
                                  </w:r>
                                </w:p>
                                <w:p w14:paraId="0D6C2328" w14:textId="77777777" w:rsidR="001A7F83" w:rsidRDefault="001A7F83"/>
                                <w:p w14:paraId="088D7E5E" w14:textId="77777777" w:rsidR="001A7F83" w:rsidRPr="004B7E44" w:rsidRDefault="001A7F83" w:rsidP="004B7E44">
                                  <w:r w:rsidRPr="004B7E44">
                                    <w:rPr>
                                      <w:lang w:bidi="es-ES"/>
                                    </w:rPr>
                                    <w:t>Dirección</w:t>
                                  </w:r>
                                </w:p>
                                <w:p w14:paraId="37357E8B" w14:textId="77777777" w:rsidR="001A7F83" w:rsidRPr="004B7E44" w:rsidRDefault="001A7F83" w:rsidP="004B7E44">
                                  <w:r w:rsidRPr="004B7E44">
                                    <w:rPr>
                                      <w:lang w:bidi="es-ES"/>
                                    </w:rPr>
                                    <w:t>Ciudad, provincia y código postal</w:t>
                                  </w:r>
                                </w:p>
                                <w:p w14:paraId="1A445C49" w14:textId="77777777" w:rsidR="001A7F83" w:rsidRDefault="001A7F83"/>
                                <w:p w14:paraId="4B95226D" w14:textId="77777777" w:rsidR="001A7F83" w:rsidRPr="004B7E44" w:rsidRDefault="001A7F83" w:rsidP="004B7E44">
                                  <w:r w:rsidRPr="004B7E44">
                                    <w:rPr>
                                      <w:lang w:bidi="es-ES"/>
                                    </w:rPr>
                                    <w:t>Dirección</w:t>
                                  </w:r>
                                </w:p>
                                <w:p w14:paraId="33569B7F" w14:textId="77777777" w:rsidR="001A7F83" w:rsidRPr="004B7E44" w:rsidRDefault="001A7F83" w:rsidP="004B7E44">
                                  <w:r w:rsidRPr="004B7E44">
                                    <w:rPr>
                                      <w:lang w:bidi="es-ES"/>
                                    </w:rPr>
                                    <w:t>Ciudad, provincia y código postal</w:t>
                                  </w:r>
                                </w:p>
                                <w:p w14:paraId="1C982032" w14:textId="77777777" w:rsidR="001A7F83" w:rsidRDefault="001A7F83"/>
                                <w:p w14:paraId="1317D577" w14:textId="77777777" w:rsidR="001A7F83" w:rsidRPr="004B7E44" w:rsidRDefault="001A7F83" w:rsidP="004B7E44">
                                  <w:r w:rsidRPr="004B7E44">
                                    <w:rPr>
                                      <w:lang w:bidi="es-ES"/>
                                    </w:rPr>
                                    <w:t>Dirección</w:t>
                                  </w:r>
                                </w:p>
                                <w:p w14:paraId="1464EBA8" w14:textId="77777777" w:rsidR="001A7F83" w:rsidRPr="004B7E44" w:rsidRDefault="001A7F83" w:rsidP="004B7E44">
                                  <w:r w:rsidRPr="004B7E44">
                                    <w:rPr>
                                      <w:lang w:bidi="es-ES"/>
                                    </w:rPr>
                                    <w:t>Ciudad, provincia y código postal</w:t>
                                  </w:r>
                                </w:p>
                                <w:p w14:paraId="7EB1530F" w14:textId="77777777" w:rsidR="001A7F83" w:rsidRDefault="001A7F83"/>
                                <w:p w14:paraId="152F7D37" w14:textId="73CC6E24" w:rsidR="001A7F83" w:rsidRPr="004B7E44" w:rsidRDefault="001A7F83" w:rsidP="004B7E44">
                                  <w:r w:rsidRPr="004B7E44">
                                    <w:rPr>
                                      <w:lang w:bidi="es-ES"/>
                                    </w:rPr>
                                    <w:t>Dirección</w:t>
                                  </w:r>
                                </w:p>
                                <w:p w14:paraId="59E372A8" w14:textId="77777777" w:rsidR="001A7F83" w:rsidRPr="004B7E44" w:rsidRDefault="001A7F83" w:rsidP="004B7E44">
                                  <w:r w:rsidRPr="004B7E44">
                                    <w:rPr>
                                      <w:lang w:bidi="es-ES"/>
                                    </w:rPr>
                                    <w:t>Ciudad, provincia y código postal</w:t>
                                  </w:r>
                                </w:p>
                                <w:p w14:paraId="05B28268" w14:textId="77777777" w:rsidR="001A7F83" w:rsidRDefault="001A7F83"/>
                                <w:p w14:paraId="2C418E6C" w14:textId="77777777" w:rsidR="001A7F83" w:rsidRPr="004B7E44" w:rsidRDefault="001A7F83" w:rsidP="004B7E44">
                                  <w:r w:rsidRPr="004B7E44">
                                    <w:rPr>
                                      <w:lang w:bidi="es-ES"/>
                                    </w:rPr>
                                    <w:t>Dirección</w:t>
                                  </w:r>
                                </w:p>
                                <w:p w14:paraId="6A019960" w14:textId="77777777" w:rsidR="001A7F83" w:rsidRPr="004B7E44" w:rsidRDefault="001A7F83" w:rsidP="004B7E44">
                                  <w:r w:rsidRPr="004B7E44">
                                    <w:rPr>
                                      <w:lang w:bidi="es-ES"/>
                                    </w:rPr>
                                    <w:t>Ciudad, provincia y código postal</w:t>
                                  </w:r>
                                </w:p>
                                <w:p w14:paraId="5A65F767" w14:textId="77777777" w:rsidR="001A7F83" w:rsidRDefault="001A7F83"/>
                                <w:p w14:paraId="14D10A1B" w14:textId="77777777" w:rsidR="001A7F83" w:rsidRPr="004B7E44" w:rsidRDefault="001A7F83" w:rsidP="004B7E44">
                                  <w:r w:rsidRPr="004B7E44">
                                    <w:rPr>
                                      <w:lang w:bidi="es-ES"/>
                                    </w:rPr>
                                    <w:t>Dirección</w:t>
                                  </w:r>
                                </w:p>
                                <w:p w14:paraId="327D5F90" w14:textId="77777777" w:rsidR="001A7F83" w:rsidRPr="004B7E44" w:rsidRDefault="001A7F83" w:rsidP="004B7E44">
                                  <w:r w:rsidRPr="004B7E44">
                                    <w:rPr>
                                      <w:lang w:bidi="es-ES"/>
                                    </w:rPr>
                                    <w:t>Ciudad, provincia y código postal</w:t>
                                  </w:r>
                                </w:p>
                                <w:p w14:paraId="0EC7E22B" w14:textId="77777777" w:rsidR="001A7F83" w:rsidRDefault="001A7F83"/>
                                <w:p w14:paraId="253C50B5" w14:textId="77777777" w:rsidR="001A7F83" w:rsidRPr="004B7E44" w:rsidRDefault="001A7F83" w:rsidP="004B7E44">
                                  <w:r w:rsidRPr="004B7E44">
                                    <w:rPr>
                                      <w:lang w:bidi="es-ES"/>
                                    </w:rPr>
                                    <w:t>Dirección</w:t>
                                  </w:r>
                                </w:p>
                                <w:p w14:paraId="15F0F55D" w14:textId="77777777" w:rsidR="001A7F83" w:rsidRPr="004B7E44" w:rsidRDefault="001A7F83" w:rsidP="004B7E44">
                                  <w:r w:rsidRPr="004B7E44">
                                    <w:rPr>
                                      <w:lang w:bidi="es-ES"/>
                                    </w:rPr>
                                    <w:t>Ciudad, provincia y código postal</w:t>
                                  </w:r>
                                </w:p>
                                <w:p w14:paraId="5801C0CF" w14:textId="77777777" w:rsidR="001A7F83" w:rsidRDefault="001A7F83"/>
                                <w:p w14:paraId="5653F0EA" w14:textId="564E9EBD" w:rsidR="001A7F83" w:rsidRPr="004B7E44" w:rsidRDefault="001A7F83" w:rsidP="004B7E44">
                                  <w:r w:rsidRPr="004B7E44">
                                    <w:rPr>
                                      <w:lang w:bidi="es-ES"/>
                                    </w:rPr>
                                    <w:t>Dirección</w:t>
                                  </w:r>
                                </w:p>
                                <w:p w14:paraId="6D4E2123" w14:textId="77777777" w:rsidR="001A7F83" w:rsidRPr="004B7E44" w:rsidRDefault="001A7F83" w:rsidP="004B7E44">
                                  <w:r w:rsidRPr="004B7E44">
                                    <w:rPr>
                                      <w:lang w:bidi="es-ES"/>
                                    </w:rPr>
                                    <w:t>Ciudad, provincia y código postal</w:t>
                                  </w:r>
                                </w:p>
                                <w:p w14:paraId="695A3DA3" w14:textId="77777777" w:rsidR="001A7F83" w:rsidRDefault="001A7F83"/>
                                <w:p w14:paraId="45FB9538" w14:textId="77777777" w:rsidR="001A7F83" w:rsidRPr="004B7E44" w:rsidRDefault="001A7F83" w:rsidP="004B7E44">
                                  <w:r w:rsidRPr="004B7E44">
                                    <w:rPr>
                                      <w:lang w:bidi="es-ES"/>
                                    </w:rPr>
                                    <w:t>Dirección</w:t>
                                  </w:r>
                                </w:p>
                                <w:p w14:paraId="5F985A9C" w14:textId="77777777" w:rsidR="001A7F83" w:rsidRPr="004B7E44" w:rsidRDefault="001A7F83" w:rsidP="004B7E44">
                                  <w:r w:rsidRPr="004B7E44">
                                    <w:rPr>
                                      <w:lang w:bidi="es-ES"/>
                                    </w:rPr>
                                    <w:t>Ciudad, provincia y código postal</w:t>
                                  </w:r>
                                </w:p>
                                <w:p w14:paraId="72D907A2" w14:textId="77777777" w:rsidR="001A7F83" w:rsidRDefault="001A7F83"/>
                                <w:p w14:paraId="1774F905" w14:textId="0B06C073" w:rsidR="001A7F83" w:rsidRPr="004B7E44" w:rsidRDefault="001A7F83" w:rsidP="004B7E44">
                                  <w:r w:rsidRPr="004B7E44">
                                    <w:rPr>
                                      <w:lang w:bidi="es-ES"/>
                                    </w:rPr>
                                    <w:t>Dirección</w:t>
                                  </w:r>
                                </w:p>
                                <w:p w14:paraId="7D820450" w14:textId="77777777" w:rsidR="001A7F83" w:rsidRPr="004B7E44" w:rsidRDefault="001A7F83" w:rsidP="004B7E44">
                                  <w:r w:rsidRPr="004B7E44">
                                    <w:rPr>
                                      <w:lang w:bidi="es-ES"/>
                                    </w:rPr>
                                    <w:t>Ciudad, provincia y código postal</w:t>
                                  </w:r>
                                </w:p>
                                <w:p w14:paraId="7FEC668C" w14:textId="77777777" w:rsidR="001A7F83" w:rsidRDefault="001A7F83"/>
                                <w:p w14:paraId="2B2701DF" w14:textId="77777777" w:rsidR="001A7F83" w:rsidRPr="004B7E44" w:rsidRDefault="001A7F83" w:rsidP="004B7E44">
                                  <w:r w:rsidRPr="004B7E44">
                                    <w:rPr>
                                      <w:lang w:bidi="es-ES"/>
                                    </w:rPr>
                                    <w:t>Dirección</w:t>
                                  </w:r>
                                </w:p>
                                <w:p w14:paraId="127F88FA" w14:textId="77777777" w:rsidR="001A7F83" w:rsidRPr="004B7E44" w:rsidRDefault="001A7F83"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0C841C03" w14:textId="39BC357D" w:rsidR="001A7F83" w:rsidRPr="004B7E44" w:rsidRDefault="001A7F83" w:rsidP="004B7E44">
                            <w:pPr>
                              <w:rPr>
                                <w:lang w:bidi="es-ES"/>
                              </w:rPr>
                            </w:pPr>
                            <w:r>
                              <w:rPr>
                                <w:lang w:bidi="es-ES"/>
                              </w:rPr>
                              <w:t>Residencial La Gran Manzana</w:t>
                            </w:r>
                          </w:p>
                          <w:p w14:paraId="433368D2" w14:textId="77777777" w:rsidR="001A7F83" w:rsidRPr="004B7E44" w:rsidRDefault="001A7F83" w:rsidP="004B7E44">
                            <w:r>
                              <w:rPr>
                                <w:lang w:bidi="es-ES"/>
                              </w:rPr>
                              <w:t>Quart de Poblet, Valencia (46930)</w:t>
                            </w:r>
                          </w:p>
                          <w:p w14:paraId="26490FF1" w14:textId="77777777" w:rsidR="001A7F83" w:rsidRDefault="001A7F83"/>
                          <w:p w14:paraId="5BF5473F" w14:textId="77777777" w:rsidR="001A7F83" w:rsidRPr="004B7E44" w:rsidRDefault="001A7F83" w:rsidP="004B7E44">
                            <w:r w:rsidRPr="004B7E44">
                              <w:rPr>
                                <w:lang w:bidi="es-ES"/>
                              </w:rPr>
                              <w:t>Dirección</w:t>
                            </w:r>
                          </w:p>
                          <w:p w14:paraId="6BBB2CA7" w14:textId="77777777" w:rsidR="001A7F83" w:rsidRPr="004B7E44" w:rsidRDefault="001A7F83" w:rsidP="004B7E44">
                            <w:r w:rsidRPr="004B7E44">
                              <w:rPr>
                                <w:lang w:bidi="es-ES"/>
                              </w:rPr>
                              <w:t>Ciudad, provincia y código postal</w:t>
                            </w:r>
                          </w:p>
                          <w:p w14:paraId="06ACEAAC" w14:textId="77777777" w:rsidR="001A7F83" w:rsidRDefault="001A7F83"/>
                          <w:p w14:paraId="32B38075" w14:textId="77777777" w:rsidR="001A7F83" w:rsidRPr="004B7E44" w:rsidRDefault="001A7F83" w:rsidP="004B7E44">
                            <w:r w:rsidRPr="004B7E44">
                              <w:rPr>
                                <w:lang w:bidi="es-ES"/>
                              </w:rPr>
                              <w:t>Dirección</w:t>
                            </w:r>
                          </w:p>
                          <w:p w14:paraId="2B53D648" w14:textId="77777777" w:rsidR="001A7F83" w:rsidRPr="004B7E44" w:rsidRDefault="001A7F83" w:rsidP="004B7E44">
                            <w:r w:rsidRPr="004B7E44">
                              <w:rPr>
                                <w:lang w:bidi="es-ES"/>
                              </w:rPr>
                              <w:t>Ciudad, provincia y código postal</w:t>
                            </w:r>
                          </w:p>
                          <w:p w14:paraId="4A505076" w14:textId="77777777" w:rsidR="001A7F83" w:rsidRDefault="001A7F83"/>
                          <w:p w14:paraId="062BA393" w14:textId="77777777" w:rsidR="001A7F83" w:rsidRPr="004B7E44" w:rsidRDefault="001A7F83" w:rsidP="004B7E44">
                            <w:r w:rsidRPr="004B7E44">
                              <w:rPr>
                                <w:lang w:bidi="es-ES"/>
                              </w:rPr>
                              <w:t>Dirección</w:t>
                            </w:r>
                          </w:p>
                          <w:p w14:paraId="532EF6AC" w14:textId="77777777" w:rsidR="001A7F83" w:rsidRPr="004B7E44" w:rsidRDefault="001A7F83" w:rsidP="004B7E44">
                            <w:r w:rsidRPr="004B7E44">
                              <w:rPr>
                                <w:lang w:bidi="es-ES"/>
                              </w:rPr>
                              <w:t>Ciudad, provincia y código postal</w:t>
                            </w:r>
                          </w:p>
                          <w:p w14:paraId="4BBA0E22" w14:textId="77777777" w:rsidR="001A7F83" w:rsidRDefault="001A7F83"/>
                          <w:p w14:paraId="3BBD0C89" w14:textId="77777777" w:rsidR="001A7F83" w:rsidRPr="004B7E44" w:rsidRDefault="001A7F83" w:rsidP="004B7E44">
                            <w:r w:rsidRPr="004B7E44">
                              <w:rPr>
                                <w:lang w:bidi="es-ES"/>
                              </w:rPr>
                              <w:t>Dirección</w:t>
                            </w:r>
                          </w:p>
                          <w:p w14:paraId="5E96C9F8" w14:textId="77777777" w:rsidR="001A7F83" w:rsidRPr="004B7E44" w:rsidRDefault="001A7F83" w:rsidP="004B7E44">
                            <w:r w:rsidRPr="004B7E44">
                              <w:rPr>
                                <w:lang w:bidi="es-ES"/>
                              </w:rPr>
                              <w:t>Ciudad, provincia y código postal</w:t>
                            </w:r>
                          </w:p>
                          <w:p w14:paraId="59CF2601" w14:textId="77777777" w:rsidR="001A7F83" w:rsidRDefault="001A7F83"/>
                          <w:p w14:paraId="7AF1D850" w14:textId="77777777" w:rsidR="001A7F83" w:rsidRPr="004B7E44" w:rsidRDefault="001A7F83" w:rsidP="004B7E44">
                            <w:r w:rsidRPr="004B7E44">
                              <w:rPr>
                                <w:lang w:bidi="es-ES"/>
                              </w:rPr>
                              <w:t>Dirección</w:t>
                            </w:r>
                          </w:p>
                          <w:p w14:paraId="2B04811B" w14:textId="77777777" w:rsidR="001A7F83" w:rsidRPr="004B7E44" w:rsidRDefault="001A7F83" w:rsidP="004B7E44">
                            <w:r w:rsidRPr="004B7E44">
                              <w:rPr>
                                <w:lang w:bidi="es-ES"/>
                              </w:rPr>
                              <w:t>Ciudad, provincia y código postal</w:t>
                            </w:r>
                          </w:p>
                          <w:p w14:paraId="66D9AF04" w14:textId="77777777" w:rsidR="001A7F83" w:rsidRDefault="001A7F83"/>
                          <w:p w14:paraId="481C0DDC" w14:textId="77777777" w:rsidR="001A7F83" w:rsidRPr="004B7E44" w:rsidRDefault="001A7F83" w:rsidP="004B7E44">
                            <w:r w:rsidRPr="004B7E44">
                              <w:rPr>
                                <w:lang w:bidi="es-ES"/>
                              </w:rPr>
                              <w:t>Dirección</w:t>
                            </w:r>
                          </w:p>
                          <w:p w14:paraId="774C8FDA" w14:textId="77777777" w:rsidR="001A7F83" w:rsidRPr="004B7E44" w:rsidRDefault="001A7F83" w:rsidP="004B7E44">
                            <w:r w:rsidRPr="004B7E44">
                              <w:rPr>
                                <w:lang w:bidi="es-ES"/>
                              </w:rPr>
                              <w:t>Ciudad, provincia y código postal</w:t>
                            </w:r>
                          </w:p>
                          <w:p w14:paraId="4F37A3B8" w14:textId="77777777" w:rsidR="001A7F83" w:rsidRDefault="001A7F83"/>
                          <w:p w14:paraId="249097B2" w14:textId="77777777" w:rsidR="001A7F83" w:rsidRPr="004B7E44" w:rsidRDefault="001A7F83" w:rsidP="004B7E44">
                            <w:r w:rsidRPr="004B7E44">
                              <w:rPr>
                                <w:lang w:bidi="es-ES"/>
                              </w:rPr>
                              <w:t>Dirección</w:t>
                            </w:r>
                          </w:p>
                          <w:p w14:paraId="5A1856F0" w14:textId="77777777" w:rsidR="001A7F83" w:rsidRPr="004B7E44" w:rsidRDefault="001A7F83" w:rsidP="004B7E44">
                            <w:r w:rsidRPr="004B7E44">
                              <w:rPr>
                                <w:lang w:bidi="es-ES"/>
                              </w:rPr>
                              <w:t>Ciudad, provincia y código postal</w:t>
                            </w:r>
                          </w:p>
                          <w:p w14:paraId="72CC15C4" w14:textId="77777777" w:rsidR="001A7F83" w:rsidRDefault="001A7F83"/>
                          <w:p w14:paraId="1A6C0594" w14:textId="77777777" w:rsidR="001A7F83" w:rsidRPr="004B7E44" w:rsidRDefault="001A7F83" w:rsidP="004B7E44">
                            <w:r w:rsidRPr="004B7E44">
                              <w:rPr>
                                <w:lang w:bidi="es-ES"/>
                              </w:rPr>
                              <w:t>Dirección</w:t>
                            </w:r>
                          </w:p>
                          <w:p w14:paraId="3D1EBE88" w14:textId="77777777" w:rsidR="001A7F83" w:rsidRPr="004B7E44" w:rsidRDefault="001A7F83" w:rsidP="004B7E44">
                            <w:r w:rsidRPr="004B7E44">
                              <w:rPr>
                                <w:lang w:bidi="es-ES"/>
                              </w:rPr>
                              <w:t>Ciudad, provincia y código postal</w:t>
                            </w:r>
                          </w:p>
                          <w:p w14:paraId="5F8030FC" w14:textId="77777777" w:rsidR="001A7F83" w:rsidRDefault="001A7F83"/>
                          <w:p w14:paraId="53E41B9F" w14:textId="77777777" w:rsidR="001A7F83" w:rsidRPr="004B7E44" w:rsidRDefault="001A7F83" w:rsidP="004B7E44">
                            <w:r w:rsidRPr="004B7E44">
                              <w:rPr>
                                <w:lang w:bidi="es-ES"/>
                              </w:rPr>
                              <w:t>Dirección</w:t>
                            </w:r>
                          </w:p>
                          <w:p w14:paraId="71048810" w14:textId="77777777" w:rsidR="001A7F83" w:rsidRPr="004B7E44" w:rsidRDefault="001A7F83" w:rsidP="004B7E44">
                            <w:r w:rsidRPr="004B7E44">
                              <w:rPr>
                                <w:lang w:bidi="es-ES"/>
                              </w:rPr>
                              <w:t>Ciudad, provincia y código postal</w:t>
                            </w:r>
                          </w:p>
                          <w:p w14:paraId="55E4BDD4" w14:textId="77777777" w:rsidR="001A7F83" w:rsidRDefault="001A7F83"/>
                          <w:p w14:paraId="43535D22" w14:textId="77777777" w:rsidR="001A7F83" w:rsidRPr="004B7E44" w:rsidRDefault="001A7F83" w:rsidP="004B7E44">
                            <w:r w:rsidRPr="004B7E44">
                              <w:rPr>
                                <w:lang w:bidi="es-ES"/>
                              </w:rPr>
                              <w:t>Dirección</w:t>
                            </w:r>
                          </w:p>
                          <w:p w14:paraId="7028C980" w14:textId="77777777" w:rsidR="001A7F83" w:rsidRPr="004B7E44" w:rsidRDefault="001A7F83" w:rsidP="004B7E44">
                            <w:r w:rsidRPr="004B7E44">
                              <w:rPr>
                                <w:lang w:bidi="es-ES"/>
                              </w:rPr>
                              <w:t>Ciudad, provincia y código postal</w:t>
                            </w:r>
                          </w:p>
                          <w:p w14:paraId="67C71FC5" w14:textId="77777777" w:rsidR="001A7F83" w:rsidRDefault="001A7F83"/>
                          <w:p w14:paraId="5D1AB489" w14:textId="77777777" w:rsidR="001A7F83" w:rsidRPr="004B7E44" w:rsidRDefault="001A7F83" w:rsidP="004B7E44">
                            <w:r w:rsidRPr="004B7E44">
                              <w:rPr>
                                <w:lang w:bidi="es-ES"/>
                              </w:rPr>
                              <w:t>Dirección</w:t>
                            </w:r>
                          </w:p>
                          <w:p w14:paraId="648CE228" w14:textId="77777777" w:rsidR="001A7F83" w:rsidRPr="004B7E44" w:rsidRDefault="001A7F83" w:rsidP="004B7E44">
                            <w:r w:rsidRPr="004B7E44">
                              <w:rPr>
                                <w:lang w:bidi="es-ES"/>
                              </w:rPr>
                              <w:t>Ciudad, provincia y código postal</w:t>
                            </w:r>
                          </w:p>
                          <w:p w14:paraId="0BCCF213" w14:textId="77777777" w:rsidR="001A7F83" w:rsidRDefault="001A7F83"/>
                          <w:p w14:paraId="506F78B3" w14:textId="77777777" w:rsidR="001A7F83" w:rsidRPr="004B7E44" w:rsidRDefault="001A7F83" w:rsidP="004B7E44">
                            <w:r w:rsidRPr="004B7E44">
                              <w:rPr>
                                <w:lang w:bidi="es-ES"/>
                              </w:rPr>
                              <w:t>Dirección</w:t>
                            </w:r>
                          </w:p>
                          <w:p w14:paraId="5F7654E6" w14:textId="77777777" w:rsidR="001A7F83" w:rsidRPr="004B7E44" w:rsidRDefault="001A7F83" w:rsidP="004B7E44">
                            <w:r w:rsidRPr="004B7E44">
                              <w:rPr>
                                <w:lang w:bidi="es-ES"/>
                              </w:rPr>
                              <w:t>Ciudad, provincia y código postal</w:t>
                            </w:r>
                          </w:p>
                          <w:p w14:paraId="59A3EEA5" w14:textId="77777777" w:rsidR="001A7F83" w:rsidRDefault="001A7F83"/>
                          <w:p w14:paraId="010709C9" w14:textId="77777777" w:rsidR="001A7F83" w:rsidRPr="004B7E44" w:rsidRDefault="001A7F83" w:rsidP="004B7E44">
                            <w:r w:rsidRPr="004B7E44">
                              <w:rPr>
                                <w:lang w:bidi="es-ES"/>
                              </w:rPr>
                              <w:t>Dirección</w:t>
                            </w:r>
                          </w:p>
                          <w:p w14:paraId="060F0F55" w14:textId="77777777" w:rsidR="001A7F83" w:rsidRPr="004B7E44" w:rsidRDefault="001A7F83" w:rsidP="004B7E44">
                            <w:r w:rsidRPr="004B7E44">
                              <w:rPr>
                                <w:lang w:bidi="es-ES"/>
                              </w:rPr>
                              <w:t>Ciudad, provincia y código postal</w:t>
                            </w:r>
                          </w:p>
                          <w:p w14:paraId="0ACBE2E9" w14:textId="77777777" w:rsidR="001A7F83" w:rsidRDefault="001A7F83"/>
                          <w:p w14:paraId="4ACCB801" w14:textId="77777777" w:rsidR="001A7F83" w:rsidRPr="004B7E44" w:rsidRDefault="001A7F83" w:rsidP="004B7E44">
                            <w:r w:rsidRPr="004B7E44">
                              <w:rPr>
                                <w:lang w:bidi="es-ES"/>
                              </w:rPr>
                              <w:t>Dirección</w:t>
                            </w:r>
                          </w:p>
                          <w:p w14:paraId="2ABBD124" w14:textId="77777777" w:rsidR="001A7F83" w:rsidRPr="004B7E44" w:rsidRDefault="001A7F83" w:rsidP="004B7E44">
                            <w:r w:rsidRPr="004B7E44">
                              <w:rPr>
                                <w:lang w:bidi="es-ES"/>
                              </w:rPr>
                              <w:t>Ciudad, provincia y código postal</w:t>
                            </w:r>
                          </w:p>
                          <w:p w14:paraId="025328C6" w14:textId="77777777" w:rsidR="001A7F83" w:rsidRDefault="001A7F83"/>
                          <w:p w14:paraId="4B4FED79" w14:textId="77777777" w:rsidR="001A7F83" w:rsidRPr="004B7E44" w:rsidRDefault="001A7F83" w:rsidP="004B7E44">
                            <w:r w:rsidRPr="004B7E44">
                              <w:rPr>
                                <w:lang w:bidi="es-ES"/>
                              </w:rPr>
                              <w:t>Dirección</w:t>
                            </w:r>
                          </w:p>
                          <w:p w14:paraId="545627FB" w14:textId="77777777" w:rsidR="001A7F83" w:rsidRPr="004B7E44" w:rsidRDefault="001A7F83" w:rsidP="004B7E44">
                            <w:r w:rsidRPr="004B7E44">
                              <w:rPr>
                                <w:lang w:bidi="es-ES"/>
                              </w:rPr>
                              <w:t>Ciudad, provincia y código postal</w:t>
                            </w:r>
                          </w:p>
                          <w:p w14:paraId="08489DAE" w14:textId="77777777" w:rsidR="001A7F83" w:rsidRDefault="001A7F83"/>
                          <w:p w14:paraId="66572F3D" w14:textId="64D5D95A" w:rsidR="001A7F83" w:rsidRPr="004B7E44" w:rsidRDefault="001A7F83" w:rsidP="004B7E44">
                            <w:pPr>
                              <w:rPr>
                                <w:lang w:bidi="es-ES"/>
                              </w:rPr>
                            </w:pPr>
                            <w:r>
                              <w:rPr>
                                <w:lang w:bidi="es-ES"/>
                              </w:rPr>
                              <w:t>Residencial La Gran Manzana</w:t>
                            </w:r>
                          </w:p>
                          <w:p w14:paraId="4121465A" w14:textId="68110615" w:rsidR="001A7F83" w:rsidRPr="004B7E44" w:rsidRDefault="001A7F83" w:rsidP="004B7E44">
                            <w:r>
                              <w:rPr>
                                <w:lang w:bidi="es-ES"/>
                              </w:rPr>
                              <w:t>Quart de Poblet, Valencia (46930)</w:t>
                            </w:r>
                          </w:p>
                          <w:p w14:paraId="3494D1DF" w14:textId="77777777" w:rsidR="001A7F83" w:rsidRDefault="001A7F83"/>
                          <w:p w14:paraId="4C44366C" w14:textId="77777777" w:rsidR="001A7F83" w:rsidRPr="004B7E44" w:rsidRDefault="001A7F83" w:rsidP="004B7E44">
                            <w:r w:rsidRPr="004B7E44">
                              <w:rPr>
                                <w:lang w:bidi="es-ES"/>
                              </w:rPr>
                              <w:t>Dirección</w:t>
                            </w:r>
                          </w:p>
                          <w:p w14:paraId="6FE8A1FA" w14:textId="77777777" w:rsidR="001A7F83" w:rsidRPr="004B7E44" w:rsidRDefault="001A7F83" w:rsidP="004B7E44">
                            <w:r w:rsidRPr="004B7E44">
                              <w:rPr>
                                <w:lang w:bidi="es-ES"/>
                              </w:rPr>
                              <w:t>Ciudad, provincia y código postal</w:t>
                            </w:r>
                          </w:p>
                          <w:p w14:paraId="4A9ADE5E" w14:textId="77777777" w:rsidR="001A7F83" w:rsidRDefault="001A7F83"/>
                          <w:p w14:paraId="3251A161" w14:textId="77777777" w:rsidR="001A7F83" w:rsidRPr="004B7E44" w:rsidRDefault="001A7F83" w:rsidP="004B7E44">
                            <w:r w:rsidRPr="004B7E44">
                              <w:rPr>
                                <w:lang w:bidi="es-ES"/>
                              </w:rPr>
                              <w:t>Dirección</w:t>
                            </w:r>
                          </w:p>
                          <w:p w14:paraId="00A8C8EE" w14:textId="77777777" w:rsidR="001A7F83" w:rsidRPr="004B7E44" w:rsidRDefault="001A7F83" w:rsidP="004B7E44">
                            <w:r w:rsidRPr="004B7E44">
                              <w:rPr>
                                <w:lang w:bidi="es-ES"/>
                              </w:rPr>
                              <w:t>Ciudad, provincia y código postal</w:t>
                            </w:r>
                          </w:p>
                          <w:p w14:paraId="6630F8E6" w14:textId="77777777" w:rsidR="001A7F83" w:rsidRDefault="001A7F83"/>
                          <w:p w14:paraId="7FC9705C" w14:textId="77777777" w:rsidR="001A7F83" w:rsidRPr="004B7E44" w:rsidRDefault="001A7F83" w:rsidP="004B7E44">
                            <w:r w:rsidRPr="004B7E44">
                              <w:rPr>
                                <w:lang w:bidi="es-ES"/>
                              </w:rPr>
                              <w:t>Dirección</w:t>
                            </w:r>
                          </w:p>
                          <w:p w14:paraId="6DE878CC" w14:textId="77777777" w:rsidR="001A7F83" w:rsidRPr="004B7E44" w:rsidRDefault="001A7F83" w:rsidP="004B7E44">
                            <w:r w:rsidRPr="004B7E44">
                              <w:rPr>
                                <w:lang w:bidi="es-ES"/>
                              </w:rPr>
                              <w:t>Ciudad, provincia y código postal</w:t>
                            </w:r>
                          </w:p>
                          <w:p w14:paraId="0A6F2239" w14:textId="77777777" w:rsidR="001A7F83" w:rsidRDefault="001A7F83"/>
                          <w:p w14:paraId="64809EC6" w14:textId="77777777" w:rsidR="001A7F83" w:rsidRPr="004B7E44" w:rsidRDefault="001A7F83" w:rsidP="004B7E44">
                            <w:r w:rsidRPr="004B7E44">
                              <w:rPr>
                                <w:lang w:bidi="es-ES"/>
                              </w:rPr>
                              <w:t>Dirección</w:t>
                            </w:r>
                          </w:p>
                          <w:p w14:paraId="3558095E" w14:textId="77777777" w:rsidR="001A7F83" w:rsidRPr="004B7E44" w:rsidRDefault="001A7F83" w:rsidP="004B7E44">
                            <w:r w:rsidRPr="004B7E44">
                              <w:rPr>
                                <w:lang w:bidi="es-ES"/>
                              </w:rPr>
                              <w:t>Ciudad, provincia y código postal</w:t>
                            </w:r>
                          </w:p>
                          <w:p w14:paraId="0D6C2328" w14:textId="77777777" w:rsidR="001A7F83" w:rsidRDefault="001A7F83"/>
                          <w:p w14:paraId="088D7E5E" w14:textId="77777777" w:rsidR="001A7F83" w:rsidRPr="004B7E44" w:rsidRDefault="001A7F83" w:rsidP="004B7E44">
                            <w:r w:rsidRPr="004B7E44">
                              <w:rPr>
                                <w:lang w:bidi="es-ES"/>
                              </w:rPr>
                              <w:t>Dirección</w:t>
                            </w:r>
                          </w:p>
                          <w:p w14:paraId="37357E8B" w14:textId="77777777" w:rsidR="001A7F83" w:rsidRPr="004B7E44" w:rsidRDefault="001A7F83" w:rsidP="004B7E44">
                            <w:r w:rsidRPr="004B7E44">
                              <w:rPr>
                                <w:lang w:bidi="es-ES"/>
                              </w:rPr>
                              <w:t>Ciudad, provincia y código postal</w:t>
                            </w:r>
                          </w:p>
                          <w:p w14:paraId="1A445C49" w14:textId="77777777" w:rsidR="001A7F83" w:rsidRDefault="001A7F83"/>
                          <w:p w14:paraId="4B95226D" w14:textId="77777777" w:rsidR="001A7F83" w:rsidRPr="004B7E44" w:rsidRDefault="001A7F83" w:rsidP="004B7E44">
                            <w:r w:rsidRPr="004B7E44">
                              <w:rPr>
                                <w:lang w:bidi="es-ES"/>
                              </w:rPr>
                              <w:t>Dirección</w:t>
                            </w:r>
                          </w:p>
                          <w:p w14:paraId="33569B7F" w14:textId="77777777" w:rsidR="001A7F83" w:rsidRPr="004B7E44" w:rsidRDefault="001A7F83" w:rsidP="004B7E44">
                            <w:r w:rsidRPr="004B7E44">
                              <w:rPr>
                                <w:lang w:bidi="es-ES"/>
                              </w:rPr>
                              <w:t>Ciudad, provincia y código postal</w:t>
                            </w:r>
                          </w:p>
                          <w:p w14:paraId="1C982032" w14:textId="77777777" w:rsidR="001A7F83" w:rsidRDefault="001A7F83"/>
                          <w:p w14:paraId="1317D577" w14:textId="77777777" w:rsidR="001A7F83" w:rsidRPr="004B7E44" w:rsidRDefault="001A7F83" w:rsidP="004B7E44">
                            <w:r w:rsidRPr="004B7E44">
                              <w:rPr>
                                <w:lang w:bidi="es-ES"/>
                              </w:rPr>
                              <w:t>Dirección</w:t>
                            </w:r>
                          </w:p>
                          <w:p w14:paraId="1464EBA8" w14:textId="77777777" w:rsidR="001A7F83" w:rsidRPr="004B7E44" w:rsidRDefault="001A7F83" w:rsidP="004B7E44">
                            <w:r w:rsidRPr="004B7E44">
                              <w:rPr>
                                <w:lang w:bidi="es-ES"/>
                              </w:rPr>
                              <w:t>Ciudad, provincia y código postal</w:t>
                            </w:r>
                          </w:p>
                          <w:p w14:paraId="7EB1530F" w14:textId="77777777" w:rsidR="001A7F83" w:rsidRDefault="001A7F83"/>
                          <w:p w14:paraId="152F7D37" w14:textId="73CC6E24" w:rsidR="001A7F83" w:rsidRPr="004B7E44" w:rsidRDefault="001A7F83" w:rsidP="004B7E44">
                            <w:r w:rsidRPr="004B7E44">
                              <w:rPr>
                                <w:lang w:bidi="es-ES"/>
                              </w:rPr>
                              <w:t>Dirección</w:t>
                            </w:r>
                          </w:p>
                          <w:p w14:paraId="59E372A8" w14:textId="77777777" w:rsidR="001A7F83" w:rsidRPr="004B7E44" w:rsidRDefault="001A7F83" w:rsidP="004B7E44">
                            <w:r w:rsidRPr="004B7E44">
                              <w:rPr>
                                <w:lang w:bidi="es-ES"/>
                              </w:rPr>
                              <w:t>Ciudad, provincia y código postal</w:t>
                            </w:r>
                          </w:p>
                          <w:p w14:paraId="05B28268" w14:textId="77777777" w:rsidR="001A7F83" w:rsidRDefault="001A7F83"/>
                          <w:p w14:paraId="2C418E6C" w14:textId="77777777" w:rsidR="001A7F83" w:rsidRPr="004B7E44" w:rsidRDefault="001A7F83" w:rsidP="004B7E44">
                            <w:r w:rsidRPr="004B7E44">
                              <w:rPr>
                                <w:lang w:bidi="es-ES"/>
                              </w:rPr>
                              <w:t>Dirección</w:t>
                            </w:r>
                          </w:p>
                          <w:p w14:paraId="6A019960" w14:textId="77777777" w:rsidR="001A7F83" w:rsidRPr="004B7E44" w:rsidRDefault="001A7F83" w:rsidP="004B7E44">
                            <w:r w:rsidRPr="004B7E44">
                              <w:rPr>
                                <w:lang w:bidi="es-ES"/>
                              </w:rPr>
                              <w:t>Ciudad, provincia y código postal</w:t>
                            </w:r>
                          </w:p>
                          <w:p w14:paraId="5A65F767" w14:textId="77777777" w:rsidR="001A7F83" w:rsidRDefault="001A7F83"/>
                          <w:p w14:paraId="14D10A1B" w14:textId="77777777" w:rsidR="001A7F83" w:rsidRPr="004B7E44" w:rsidRDefault="001A7F83" w:rsidP="004B7E44">
                            <w:r w:rsidRPr="004B7E44">
                              <w:rPr>
                                <w:lang w:bidi="es-ES"/>
                              </w:rPr>
                              <w:t>Dirección</w:t>
                            </w:r>
                          </w:p>
                          <w:p w14:paraId="327D5F90" w14:textId="77777777" w:rsidR="001A7F83" w:rsidRPr="004B7E44" w:rsidRDefault="001A7F83" w:rsidP="004B7E44">
                            <w:r w:rsidRPr="004B7E44">
                              <w:rPr>
                                <w:lang w:bidi="es-ES"/>
                              </w:rPr>
                              <w:t>Ciudad, provincia y código postal</w:t>
                            </w:r>
                          </w:p>
                          <w:p w14:paraId="0EC7E22B" w14:textId="77777777" w:rsidR="001A7F83" w:rsidRDefault="001A7F83"/>
                          <w:p w14:paraId="253C50B5" w14:textId="77777777" w:rsidR="001A7F83" w:rsidRPr="004B7E44" w:rsidRDefault="001A7F83" w:rsidP="004B7E44">
                            <w:r w:rsidRPr="004B7E44">
                              <w:rPr>
                                <w:lang w:bidi="es-ES"/>
                              </w:rPr>
                              <w:t>Dirección</w:t>
                            </w:r>
                          </w:p>
                          <w:p w14:paraId="15F0F55D" w14:textId="77777777" w:rsidR="001A7F83" w:rsidRPr="004B7E44" w:rsidRDefault="001A7F83" w:rsidP="004B7E44">
                            <w:r w:rsidRPr="004B7E44">
                              <w:rPr>
                                <w:lang w:bidi="es-ES"/>
                              </w:rPr>
                              <w:t>Ciudad, provincia y código postal</w:t>
                            </w:r>
                          </w:p>
                          <w:p w14:paraId="5801C0CF" w14:textId="77777777" w:rsidR="001A7F83" w:rsidRDefault="001A7F83"/>
                          <w:p w14:paraId="5653F0EA" w14:textId="564E9EBD" w:rsidR="001A7F83" w:rsidRPr="004B7E44" w:rsidRDefault="001A7F83" w:rsidP="004B7E44">
                            <w:r w:rsidRPr="004B7E44">
                              <w:rPr>
                                <w:lang w:bidi="es-ES"/>
                              </w:rPr>
                              <w:t>Dirección</w:t>
                            </w:r>
                          </w:p>
                          <w:p w14:paraId="6D4E2123" w14:textId="77777777" w:rsidR="001A7F83" w:rsidRPr="004B7E44" w:rsidRDefault="001A7F83" w:rsidP="004B7E44">
                            <w:r w:rsidRPr="004B7E44">
                              <w:rPr>
                                <w:lang w:bidi="es-ES"/>
                              </w:rPr>
                              <w:t>Ciudad, provincia y código postal</w:t>
                            </w:r>
                          </w:p>
                          <w:p w14:paraId="695A3DA3" w14:textId="77777777" w:rsidR="001A7F83" w:rsidRDefault="001A7F83"/>
                          <w:p w14:paraId="45FB9538" w14:textId="77777777" w:rsidR="001A7F83" w:rsidRPr="004B7E44" w:rsidRDefault="001A7F83" w:rsidP="004B7E44">
                            <w:r w:rsidRPr="004B7E44">
                              <w:rPr>
                                <w:lang w:bidi="es-ES"/>
                              </w:rPr>
                              <w:t>Dirección</w:t>
                            </w:r>
                          </w:p>
                          <w:p w14:paraId="5F985A9C" w14:textId="77777777" w:rsidR="001A7F83" w:rsidRPr="004B7E44" w:rsidRDefault="001A7F83" w:rsidP="004B7E44">
                            <w:r w:rsidRPr="004B7E44">
                              <w:rPr>
                                <w:lang w:bidi="es-ES"/>
                              </w:rPr>
                              <w:t>Ciudad, provincia y código postal</w:t>
                            </w:r>
                          </w:p>
                          <w:p w14:paraId="72D907A2" w14:textId="77777777" w:rsidR="001A7F83" w:rsidRDefault="001A7F83"/>
                          <w:p w14:paraId="1774F905" w14:textId="0B06C073" w:rsidR="001A7F83" w:rsidRPr="004B7E44" w:rsidRDefault="001A7F83" w:rsidP="004B7E44">
                            <w:r w:rsidRPr="004B7E44">
                              <w:rPr>
                                <w:lang w:bidi="es-ES"/>
                              </w:rPr>
                              <w:t>Dirección</w:t>
                            </w:r>
                          </w:p>
                          <w:p w14:paraId="7D820450" w14:textId="77777777" w:rsidR="001A7F83" w:rsidRPr="004B7E44" w:rsidRDefault="001A7F83" w:rsidP="004B7E44">
                            <w:r w:rsidRPr="004B7E44">
                              <w:rPr>
                                <w:lang w:bidi="es-ES"/>
                              </w:rPr>
                              <w:t>Ciudad, provincia y código postal</w:t>
                            </w:r>
                          </w:p>
                          <w:p w14:paraId="7FEC668C" w14:textId="77777777" w:rsidR="001A7F83" w:rsidRDefault="001A7F83"/>
                          <w:p w14:paraId="2B2701DF" w14:textId="77777777" w:rsidR="001A7F83" w:rsidRPr="004B7E44" w:rsidRDefault="001A7F83" w:rsidP="004B7E44">
                            <w:r w:rsidRPr="004B7E44">
                              <w:rPr>
                                <w:lang w:bidi="es-ES"/>
                              </w:rPr>
                              <w:t>Dirección</w:t>
                            </w:r>
                          </w:p>
                          <w:p w14:paraId="127F88FA" w14:textId="77777777" w:rsidR="001A7F83" w:rsidRPr="004B7E44" w:rsidRDefault="001A7F83"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2B92657B">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14:paraId="3F14B9B4" w14:textId="708F82A9" w:rsidR="001A7F83" w:rsidRDefault="001A7F83">
                                  <w:r>
                                    <w:rPr>
                                      <w:lang w:bidi="es-ES"/>
                                    </w:rPr>
                                    <w:t>(+34) 611 600 946</w:t>
                                  </w:r>
                                  <w:r>
                                    <w:rPr>
                                      <w:lang w:bidi="es-ES"/>
                                    </w:rPr>
                                    <w:br/>
                                    <w:t>https://qubitvlc.github.io</w:t>
                                  </w:r>
                                </w:p>
                                <w:p w14:paraId="1924F307" w14:textId="77777777" w:rsidR="001A7F83" w:rsidRDefault="001A7F83"/>
                                <w:p w14:paraId="398C15B5" w14:textId="77777777" w:rsidR="001A7F83" w:rsidRDefault="001A7F83" w:rsidP="004B7E44">
                                  <w:r>
                                    <w:rPr>
                                      <w:lang w:bidi="es-ES"/>
                                    </w:rPr>
                                    <w:t>Teléfono</w:t>
                                  </w:r>
                                </w:p>
                                <w:p w14:paraId="4E298324" w14:textId="77777777" w:rsidR="001A7F83" w:rsidRPr="004B7E44" w:rsidRDefault="001A7F83" w:rsidP="004B7E44">
                                  <w:r>
                                    <w:rPr>
                                      <w:lang w:bidi="es-ES"/>
                                    </w:rPr>
                                    <w:t>Correo electrónico</w:t>
                                  </w:r>
                                </w:p>
                                <w:p w14:paraId="2998D35F" w14:textId="77777777" w:rsidR="001A7F83" w:rsidRDefault="001A7F83"/>
                                <w:p w14:paraId="66F1AE70" w14:textId="77777777" w:rsidR="001A7F83" w:rsidRDefault="001A7F83" w:rsidP="004B7E44">
                                  <w:r>
                                    <w:rPr>
                                      <w:lang w:bidi="es-ES"/>
                                    </w:rPr>
                                    <w:t>Teléfono</w:t>
                                  </w:r>
                                </w:p>
                                <w:p w14:paraId="60BDF11A" w14:textId="77777777" w:rsidR="001A7F83" w:rsidRPr="004B7E44" w:rsidRDefault="001A7F83" w:rsidP="004B7E44">
                                  <w:r>
                                    <w:rPr>
                                      <w:lang w:bidi="es-ES"/>
                                    </w:rPr>
                                    <w:t>Correo electrónico</w:t>
                                  </w:r>
                                </w:p>
                                <w:p w14:paraId="71D75A4B" w14:textId="77777777" w:rsidR="001A7F83" w:rsidRDefault="001A7F83"/>
                                <w:p w14:paraId="6DAFE601" w14:textId="77777777" w:rsidR="001A7F83" w:rsidRDefault="001A7F83" w:rsidP="004B7E44">
                                  <w:r>
                                    <w:rPr>
                                      <w:lang w:bidi="es-ES"/>
                                    </w:rPr>
                                    <w:t>Teléfono</w:t>
                                  </w:r>
                                </w:p>
                                <w:p w14:paraId="1017B0D3" w14:textId="77777777" w:rsidR="001A7F83" w:rsidRPr="004B7E44" w:rsidRDefault="001A7F83" w:rsidP="004B7E44">
                                  <w:r>
                                    <w:rPr>
                                      <w:lang w:bidi="es-ES"/>
                                    </w:rPr>
                                    <w:t>Correo electrónico</w:t>
                                  </w:r>
                                </w:p>
                                <w:p w14:paraId="77E736E3" w14:textId="77777777" w:rsidR="001A7F83" w:rsidRDefault="001A7F83"/>
                                <w:p w14:paraId="7C31910E" w14:textId="77777777" w:rsidR="001A7F83" w:rsidRDefault="001A7F83" w:rsidP="004B7E44">
                                  <w:r>
                                    <w:rPr>
                                      <w:lang w:bidi="es-ES"/>
                                    </w:rPr>
                                    <w:t>Teléfono</w:t>
                                  </w:r>
                                </w:p>
                                <w:p w14:paraId="1496CA30" w14:textId="77777777" w:rsidR="001A7F83" w:rsidRPr="004B7E44" w:rsidRDefault="001A7F83" w:rsidP="004B7E44">
                                  <w:r>
                                    <w:rPr>
                                      <w:lang w:bidi="es-ES"/>
                                    </w:rPr>
                                    <w:t>Correo electrónico</w:t>
                                  </w:r>
                                </w:p>
                                <w:p w14:paraId="77D74FE7" w14:textId="77777777" w:rsidR="001A7F83" w:rsidRDefault="001A7F83"/>
                                <w:p w14:paraId="1A21412A" w14:textId="77777777" w:rsidR="001A7F83" w:rsidRDefault="001A7F83" w:rsidP="004B7E44">
                                  <w:r>
                                    <w:rPr>
                                      <w:lang w:bidi="es-ES"/>
                                    </w:rPr>
                                    <w:t>Teléfono</w:t>
                                  </w:r>
                                </w:p>
                                <w:p w14:paraId="08CD9FA2" w14:textId="77777777" w:rsidR="001A7F83" w:rsidRPr="004B7E44" w:rsidRDefault="001A7F83" w:rsidP="004B7E44">
                                  <w:r>
                                    <w:rPr>
                                      <w:lang w:bidi="es-ES"/>
                                    </w:rPr>
                                    <w:t>Correo electrónico</w:t>
                                  </w:r>
                                </w:p>
                                <w:p w14:paraId="5371C63E" w14:textId="77777777" w:rsidR="001A7F83" w:rsidRDefault="001A7F83"/>
                                <w:p w14:paraId="4ECF21CC" w14:textId="77777777" w:rsidR="001A7F83" w:rsidRDefault="001A7F83" w:rsidP="004B7E44">
                                  <w:r>
                                    <w:rPr>
                                      <w:lang w:bidi="es-ES"/>
                                    </w:rPr>
                                    <w:t>Teléfono</w:t>
                                  </w:r>
                                </w:p>
                                <w:p w14:paraId="7B5070D0" w14:textId="77777777" w:rsidR="001A7F83" w:rsidRPr="004B7E44" w:rsidRDefault="001A7F83" w:rsidP="004B7E44">
                                  <w:r>
                                    <w:rPr>
                                      <w:lang w:bidi="es-ES"/>
                                    </w:rPr>
                                    <w:t>Correo electrónico</w:t>
                                  </w:r>
                                </w:p>
                                <w:p w14:paraId="5804D65E" w14:textId="77777777" w:rsidR="001A7F83" w:rsidRDefault="001A7F83"/>
                                <w:p w14:paraId="4CA0C943" w14:textId="77777777" w:rsidR="001A7F83" w:rsidRDefault="001A7F83" w:rsidP="004B7E44">
                                  <w:r>
                                    <w:rPr>
                                      <w:lang w:bidi="es-ES"/>
                                    </w:rPr>
                                    <w:t>Teléfono</w:t>
                                  </w:r>
                                </w:p>
                                <w:p w14:paraId="4F55E582" w14:textId="77777777" w:rsidR="001A7F83" w:rsidRPr="004B7E44" w:rsidRDefault="001A7F83" w:rsidP="004B7E44">
                                  <w:r>
                                    <w:rPr>
                                      <w:lang w:bidi="es-ES"/>
                                    </w:rPr>
                                    <w:t>Correo electrónico</w:t>
                                  </w:r>
                                </w:p>
                                <w:p w14:paraId="2D5281B9" w14:textId="77777777" w:rsidR="001A7F83" w:rsidRDefault="001A7F83"/>
                                <w:p w14:paraId="51475359" w14:textId="77777777" w:rsidR="001A7F83" w:rsidRDefault="001A7F83" w:rsidP="004B7E44">
                                  <w:r>
                                    <w:rPr>
                                      <w:lang w:bidi="es-ES"/>
                                    </w:rPr>
                                    <w:t>Teléfono</w:t>
                                  </w:r>
                                </w:p>
                                <w:p w14:paraId="38555F90" w14:textId="77777777" w:rsidR="001A7F83" w:rsidRPr="004B7E44" w:rsidRDefault="001A7F83" w:rsidP="004B7E44">
                                  <w:r>
                                    <w:rPr>
                                      <w:lang w:bidi="es-ES"/>
                                    </w:rPr>
                                    <w:t>Correo electrónico</w:t>
                                  </w:r>
                                </w:p>
                                <w:p w14:paraId="3E3FF62C" w14:textId="77777777" w:rsidR="001A7F83" w:rsidRDefault="001A7F83"/>
                                <w:p w14:paraId="36D3CE2D" w14:textId="77777777" w:rsidR="001A7F83" w:rsidRDefault="001A7F83" w:rsidP="004B7E44">
                                  <w:r>
                                    <w:rPr>
                                      <w:lang w:bidi="es-ES"/>
                                    </w:rPr>
                                    <w:t>Teléfono</w:t>
                                  </w:r>
                                </w:p>
                                <w:p w14:paraId="7699662B" w14:textId="77777777" w:rsidR="001A7F83" w:rsidRPr="004B7E44" w:rsidRDefault="001A7F83" w:rsidP="004B7E44">
                                  <w:r>
                                    <w:rPr>
                                      <w:lang w:bidi="es-ES"/>
                                    </w:rPr>
                                    <w:t>Correo electrónico</w:t>
                                  </w:r>
                                </w:p>
                                <w:p w14:paraId="75F166F2" w14:textId="77777777" w:rsidR="001A7F83" w:rsidRDefault="001A7F83"/>
                                <w:p w14:paraId="49073E56" w14:textId="77777777" w:rsidR="001A7F83" w:rsidRDefault="001A7F83" w:rsidP="004B7E44">
                                  <w:r>
                                    <w:rPr>
                                      <w:lang w:bidi="es-ES"/>
                                    </w:rPr>
                                    <w:t>Teléfono</w:t>
                                  </w:r>
                                </w:p>
                                <w:p w14:paraId="35EF3CCA" w14:textId="77777777" w:rsidR="001A7F83" w:rsidRPr="004B7E44" w:rsidRDefault="001A7F83" w:rsidP="004B7E44">
                                  <w:r>
                                    <w:rPr>
                                      <w:lang w:bidi="es-ES"/>
                                    </w:rPr>
                                    <w:t>Correo electrónico</w:t>
                                  </w:r>
                                </w:p>
                                <w:p w14:paraId="35FBD92A" w14:textId="77777777" w:rsidR="001A7F83" w:rsidRDefault="001A7F83"/>
                                <w:p w14:paraId="19C6FA8D" w14:textId="77777777" w:rsidR="001A7F83" w:rsidRDefault="001A7F83" w:rsidP="004B7E44">
                                  <w:r>
                                    <w:rPr>
                                      <w:lang w:bidi="es-ES"/>
                                    </w:rPr>
                                    <w:t>Teléfono</w:t>
                                  </w:r>
                                </w:p>
                                <w:p w14:paraId="0186A1FB" w14:textId="77777777" w:rsidR="001A7F83" w:rsidRPr="004B7E44" w:rsidRDefault="001A7F83" w:rsidP="004B7E44">
                                  <w:r>
                                    <w:rPr>
                                      <w:lang w:bidi="es-ES"/>
                                    </w:rPr>
                                    <w:t>Correo electrónico</w:t>
                                  </w:r>
                                </w:p>
                                <w:p w14:paraId="2500DAD9" w14:textId="77777777" w:rsidR="001A7F83" w:rsidRDefault="001A7F83"/>
                                <w:p w14:paraId="2CD8874F" w14:textId="77777777" w:rsidR="001A7F83" w:rsidRDefault="001A7F83" w:rsidP="004B7E44">
                                  <w:r>
                                    <w:rPr>
                                      <w:lang w:bidi="es-ES"/>
                                    </w:rPr>
                                    <w:t>Teléfono</w:t>
                                  </w:r>
                                </w:p>
                                <w:p w14:paraId="09CBA3D4" w14:textId="77777777" w:rsidR="001A7F83" w:rsidRPr="004B7E44" w:rsidRDefault="001A7F83" w:rsidP="004B7E44">
                                  <w:r>
                                    <w:rPr>
                                      <w:lang w:bidi="es-ES"/>
                                    </w:rPr>
                                    <w:t xml:space="preserve">Correo </w:t>
                                  </w:r>
                                  <w:proofErr w:type="gramStart"/>
                                  <w:r>
                                    <w:rPr>
                                      <w:lang w:bidi="es-ES"/>
                                    </w:rPr>
                                    <w:t>electrónico(</w:t>
                                  </w:r>
                                  <w:proofErr w:type="gramEnd"/>
                                </w:p>
                                <w:p w14:paraId="6458A7BC" w14:textId="77777777" w:rsidR="001A7F83" w:rsidRDefault="001A7F83"/>
                                <w:p w14:paraId="2E953760" w14:textId="77777777" w:rsidR="001A7F83" w:rsidRDefault="001A7F83">
                                  <w:r>
                                    <w:rPr>
                                      <w:lang w:bidi="es-ES"/>
                                    </w:rPr>
                                    <w:t>(+34) 611 600 946</w:t>
                                  </w:r>
                                  <w:r>
                                    <w:rPr>
                                      <w:lang w:bidi="es-ES"/>
                                    </w:rPr>
                                    <w:br/>
                                    <w:t>https://qubitvlc.github.io</w:t>
                                  </w:r>
                                </w:p>
                                <w:p w14:paraId="792480E3" w14:textId="77777777" w:rsidR="001A7F83" w:rsidRDefault="001A7F83"/>
                                <w:p w14:paraId="08717E87" w14:textId="77777777" w:rsidR="001A7F83" w:rsidRDefault="001A7F83" w:rsidP="004B7E44">
                                  <w:r>
                                    <w:rPr>
                                      <w:lang w:bidi="es-ES"/>
                                    </w:rPr>
                                    <w:t>Teléfono</w:t>
                                  </w:r>
                                </w:p>
                                <w:p w14:paraId="050FB07A" w14:textId="77777777" w:rsidR="001A7F83" w:rsidRPr="004B7E44" w:rsidRDefault="001A7F83" w:rsidP="004B7E44">
                                  <w:r>
                                    <w:rPr>
                                      <w:lang w:bidi="es-ES"/>
                                    </w:rPr>
                                    <w:t>Correo electrónico</w:t>
                                  </w:r>
                                </w:p>
                                <w:p w14:paraId="45F1EAF9" w14:textId="77777777" w:rsidR="001A7F83" w:rsidRDefault="001A7F83"/>
                                <w:p w14:paraId="6CD02434" w14:textId="77777777" w:rsidR="001A7F83" w:rsidRDefault="001A7F83" w:rsidP="004B7E44">
                                  <w:r>
                                    <w:rPr>
                                      <w:lang w:bidi="es-ES"/>
                                    </w:rPr>
                                    <w:t>Teléfono</w:t>
                                  </w:r>
                                </w:p>
                                <w:p w14:paraId="0809BF41" w14:textId="77777777" w:rsidR="001A7F83" w:rsidRPr="004B7E44" w:rsidRDefault="001A7F83" w:rsidP="004B7E44">
                                  <w:r>
                                    <w:rPr>
                                      <w:lang w:bidi="es-ES"/>
                                    </w:rPr>
                                    <w:t>Correo electrónico</w:t>
                                  </w:r>
                                </w:p>
                                <w:p w14:paraId="78FAC480" w14:textId="77777777" w:rsidR="001A7F83" w:rsidRDefault="001A7F83"/>
                                <w:p w14:paraId="475162ED" w14:textId="77777777" w:rsidR="001A7F83" w:rsidRDefault="001A7F83" w:rsidP="004B7E44">
                                  <w:r>
                                    <w:rPr>
                                      <w:lang w:bidi="es-ES"/>
                                    </w:rPr>
                                    <w:t>Teléfono</w:t>
                                  </w:r>
                                </w:p>
                                <w:p w14:paraId="184D04D4" w14:textId="77777777" w:rsidR="001A7F83" w:rsidRPr="004B7E44" w:rsidRDefault="001A7F83" w:rsidP="004B7E44">
                                  <w:r>
                                    <w:rPr>
                                      <w:lang w:bidi="es-ES"/>
                                    </w:rPr>
                                    <w:t>Correo electrónico</w:t>
                                  </w:r>
                                </w:p>
                                <w:p w14:paraId="5DBEED9D" w14:textId="77777777" w:rsidR="001A7F83" w:rsidRDefault="001A7F83"/>
                                <w:p w14:paraId="00AE8D82" w14:textId="77777777" w:rsidR="001A7F83" w:rsidRDefault="001A7F83" w:rsidP="004B7E44">
                                  <w:r>
                                    <w:rPr>
                                      <w:lang w:bidi="es-ES"/>
                                    </w:rPr>
                                    <w:t>Teléfono</w:t>
                                  </w:r>
                                </w:p>
                                <w:p w14:paraId="4377762A" w14:textId="77777777" w:rsidR="001A7F83" w:rsidRPr="004B7E44" w:rsidRDefault="001A7F83" w:rsidP="004B7E44">
                                  <w:r>
                                    <w:rPr>
                                      <w:lang w:bidi="es-ES"/>
                                    </w:rPr>
                                    <w:t>Correo electrónico</w:t>
                                  </w:r>
                                </w:p>
                                <w:p w14:paraId="58FCFD1A" w14:textId="77777777" w:rsidR="001A7F83" w:rsidRDefault="001A7F83"/>
                                <w:p w14:paraId="6346A715" w14:textId="77777777" w:rsidR="001A7F83" w:rsidRDefault="001A7F83" w:rsidP="004B7E44">
                                  <w:r>
                                    <w:rPr>
                                      <w:lang w:bidi="es-ES"/>
                                    </w:rPr>
                                    <w:t>Teléfono</w:t>
                                  </w:r>
                                </w:p>
                                <w:p w14:paraId="2884CC6A" w14:textId="77777777" w:rsidR="001A7F83" w:rsidRPr="004B7E44" w:rsidRDefault="001A7F83" w:rsidP="004B7E44">
                                  <w:r>
                                    <w:rPr>
                                      <w:lang w:bidi="es-ES"/>
                                    </w:rPr>
                                    <w:t>Correo electrónico</w:t>
                                  </w:r>
                                </w:p>
                                <w:p w14:paraId="09A2B4AF" w14:textId="77777777" w:rsidR="001A7F83" w:rsidRDefault="001A7F83"/>
                                <w:p w14:paraId="41FA5D90" w14:textId="77777777" w:rsidR="001A7F83" w:rsidRDefault="001A7F83" w:rsidP="004B7E44">
                                  <w:r>
                                    <w:rPr>
                                      <w:lang w:bidi="es-ES"/>
                                    </w:rPr>
                                    <w:t>Teléfono</w:t>
                                  </w:r>
                                </w:p>
                                <w:p w14:paraId="3CE43BCC" w14:textId="77777777" w:rsidR="001A7F83" w:rsidRPr="004B7E44" w:rsidRDefault="001A7F83" w:rsidP="004B7E44">
                                  <w:r>
                                    <w:rPr>
                                      <w:lang w:bidi="es-ES"/>
                                    </w:rPr>
                                    <w:t>Correo electrónico</w:t>
                                  </w:r>
                                </w:p>
                                <w:p w14:paraId="1AD6DCD3" w14:textId="77777777" w:rsidR="001A7F83" w:rsidRDefault="001A7F83"/>
                                <w:p w14:paraId="3FE24AB7" w14:textId="77777777" w:rsidR="001A7F83" w:rsidRDefault="001A7F83" w:rsidP="004B7E44">
                                  <w:r>
                                    <w:rPr>
                                      <w:lang w:bidi="es-ES"/>
                                    </w:rPr>
                                    <w:t>Teléfono</w:t>
                                  </w:r>
                                </w:p>
                                <w:p w14:paraId="675933EE" w14:textId="77777777" w:rsidR="001A7F83" w:rsidRPr="004B7E44" w:rsidRDefault="001A7F83" w:rsidP="004B7E44">
                                  <w:r>
                                    <w:rPr>
                                      <w:lang w:bidi="es-ES"/>
                                    </w:rPr>
                                    <w:t>Correo electrónico</w:t>
                                  </w:r>
                                </w:p>
                                <w:p w14:paraId="642A2F6A" w14:textId="77777777" w:rsidR="001A7F83" w:rsidRDefault="001A7F83"/>
                                <w:p w14:paraId="4169DC4F" w14:textId="77777777" w:rsidR="001A7F83" w:rsidRDefault="001A7F83" w:rsidP="004B7E44">
                                  <w:r>
                                    <w:rPr>
                                      <w:lang w:bidi="es-ES"/>
                                    </w:rPr>
                                    <w:t>Teléfono</w:t>
                                  </w:r>
                                </w:p>
                                <w:p w14:paraId="1535A4A2" w14:textId="77777777" w:rsidR="001A7F83" w:rsidRPr="004B7E44" w:rsidRDefault="001A7F83" w:rsidP="004B7E44">
                                  <w:r>
                                    <w:rPr>
                                      <w:lang w:bidi="es-ES"/>
                                    </w:rPr>
                                    <w:t>Correo electrónico</w:t>
                                  </w:r>
                                </w:p>
                                <w:p w14:paraId="45F99DD6" w14:textId="77777777" w:rsidR="001A7F83" w:rsidRDefault="001A7F83"/>
                                <w:p w14:paraId="750E0903" w14:textId="77777777" w:rsidR="001A7F83" w:rsidRDefault="001A7F83" w:rsidP="004B7E44">
                                  <w:r>
                                    <w:rPr>
                                      <w:lang w:bidi="es-ES"/>
                                    </w:rPr>
                                    <w:t>Teléfono</w:t>
                                  </w:r>
                                </w:p>
                                <w:p w14:paraId="367CB658" w14:textId="77777777" w:rsidR="001A7F83" w:rsidRPr="004B7E44" w:rsidRDefault="001A7F83" w:rsidP="004B7E44">
                                  <w:r>
                                    <w:rPr>
                                      <w:lang w:bidi="es-ES"/>
                                    </w:rPr>
                                    <w:t>Correo electrónico</w:t>
                                  </w:r>
                                </w:p>
                                <w:p w14:paraId="696C2A5A" w14:textId="77777777" w:rsidR="001A7F83" w:rsidRDefault="001A7F83"/>
                                <w:p w14:paraId="75A1BD79" w14:textId="77777777" w:rsidR="001A7F83" w:rsidRDefault="001A7F83" w:rsidP="004B7E44">
                                  <w:r>
                                    <w:rPr>
                                      <w:lang w:bidi="es-ES"/>
                                    </w:rPr>
                                    <w:t>Teléfono</w:t>
                                  </w:r>
                                </w:p>
                                <w:p w14:paraId="58EEB1AF" w14:textId="77777777" w:rsidR="001A7F83" w:rsidRPr="004B7E44" w:rsidRDefault="001A7F83" w:rsidP="004B7E44">
                                  <w:r>
                                    <w:rPr>
                                      <w:lang w:bidi="es-ES"/>
                                    </w:rPr>
                                    <w:t>Correo electrónico</w:t>
                                  </w:r>
                                </w:p>
                                <w:p w14:paraId="5823619C" w14:textId="77777777" w:rsidR="001A7F83" w:rsidRDefault="001A7F83"/>
                                <w:p w14:paraId="16DD3F57" w14:textId="77777777" w:rsidR="001A7F83" w:rsidRDefault="001A7F83" w:rsidP="004B7E44">
                                  <w:r>
                                    <w:rPr>
                                      <w:lang w:bidi="es-ES"/>
                                    </w:rPr>
                                    <w:t>Teléfono</w:t>
                                  </w:r>
                                </w:p>
                                <w:p w14:paraId="40D3B18A" w14:textId="77777777" w:rsidR="001A7F83" w:rsidRPr="004B7E44" w:rsidRDefault="001A7F83" w:rsidP="004B7E44">
                                  <w:r>
                                    <w:rPr>
                                      <w:lang w:bidi="es-ES"/>
                                    </w:rPr>
                                    <w:t>Correo electrónico</w:t>
                                  </w:r>
                                </w:p>
                                <w:p w14:paraId="144ED92C" w14:textId="77777777" w:rsidR="001A7F83" w:rsidRDefault="001A7F83"/>
                                <w:p w14:paraId="2FEE1EE3" w14:textId="77777777" w:rsidR="001A7F83" w:rsidRDefault="001A7F83" w:rsidP="004B7E44">
                                  <w:r>
                                    <w:rPr>
                                      <w:lang w:bidi="es-ES"/>
                                    </w:rPr>
                                    <w:t>Teléfono</w:t>
                                  </w:r>
                                </w:p>
                                <w:p w14:paraId="5D23C341" w14:textId="30748463" w:rsidR="001A7F83" w:rsidRPr="004B7E44" w:rsidRDefault="001A7F83"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14:paraId="3F14B9B4" w14:textId="708F82A9" w:rsidR="001A7F83" w:rsidRDefault="001A7F83">
                            <w:r>
                              <w:rPr>
                                <w:lang w:bidi="es-ES"/>
                              </w:rPr>
                              <w:t>(+34) 611 600 946</w:t>
                            </w:r>
                            <w:r>
                              <w:rPr>
                                <w:lang w:bidi="es-ES"/>
                              </w:rPr>
                              <w:br/>
                              <w:t>https://qubitvlc.github.io</w:t>
                            </w:r>
                          </w:p>
                          <w:p w14:paraId="1924F307" w14:textId="77777777" w:rsidR="001A7F83" w:rsidRDefault="001A7F83"/>
                          <w:p w14:paraId="398C15B5" w14:textId="77777777" w:rsidR="001A7F83" w:rsidRDefault="001A7F83" w:rsidP="004B7E44">
                            <w:r>
                              <w:rPr>
                                <w:lang w:bidi="es-ES"/>
                              </w:rPr>
                              <w:t>Teléfono</w:t>
                            </w:r>
                          </w:p>
                          <w:p w14:paraId="4E298324" w14:textId="77777777" w:rsidR="001A7F83" w:rsidRPr="004B7E44" w:rsidRDefault="001A7F83" w:rsidP="004B7E44">
                            <w:r>
                              <w:rPr>
                                <w:lang w:bidi="es-ES"/>
                              </w:rPr>
                              <w:t>Correo electrónico</w:t>
                            </w:r>
                          </w:p>
                          <w:p w14:paraId="2998D35F" w14:textId="77777777" w:rsidR="001A7F83" w:rsidRDefault="001A7F83"/>
                          <w:p w14:paraId="66F1AE70" w14:textId="77777777" w:rsidR="001A7F83" w:rsidRDefault="001A7F83" w:rsidP="004B7E44">
                            <w:r>
                              <w:rPr>
                                <w:lang w:bidi="es-ES"/>
                              </w:rPr>
                              <w:t>Teléfono</w:t>
                            </w:r>
                          </w:p>
                          <w:p w14:paraId="60BDF11A" w14:textId="77777777" w:rsidR="001A7F83" w:rsidRPr="004B7E44" w:rsidRDefault="001A7F83" w:rsidP="004B7E44">
                            <w:r>
                              <w:rPr>
                                <w:lang w:bidi="es-ES"/>
                              </w:rPr>
                              <w:t>Correo electrónico</w:t>
                            </w:r>
                          </w:p>
                          <w:p w14:paraId="71D75A4B" w14:textId="77777777" w:rsidR="001A7F83" w:rsidRDefault="001A7F83"/>
                          <w:p w14:paraId="6DAFE601" w14:textId="77777777" w:rsidR="001A7F83" w:rsidRDefault="001A7F83" w:rsidP="004B7E44">
                            <w:r>
                              <w:rPr>
                                <w:lang w:bidi="es-ES"/>
                              </w:rPr>
                              <w:t>Teléfono</w:t>
                            </w:r>
                          </w:p>
                          <w:p w14:paraId="1017B0D3" w14:textId="77777777" w:rsidR="001A7F83" w:rsidRPr="004B7E44" w:rsidRDefault="001A7F83" w:rsidP="004B7E44">
                            <w:r>
                              <w:rPr>
                                <w:lang w:bidi="es-ES"/>
                              </w:rPr>
                              <w:t>Correo electrónico</w:t>
                            </w:r>
                          </w:p>
                          <w:p w14:paraId="77E736E3" w14:textId="77777777" w:rsidR="001A7F83" w:rsidRDefault="001A7F83"/>
                          <w:p w14:paraId="7C31910E" w14:textId="77777777" w:rsidR="001A7F83" w:rsidRDefault="001A7F83" w:rsidP="004B7E44">
                            <w:r>
                              <w:rPr>
                                <w:lang w:bidi="es-ES"/>
                              </w:rPr>
                              <w:t>Teléfono</w:t>
                            </w:r>
                          </w:p>
                          <w:p w14:paraId="1496CA30" w14:textId="77777777" w:rsidR="001A7F83" w:rsidRPr="004B7E44" w:rsidRDefault="001A7F83" w:rsidP="004B7E44">
                            <w:r>
                              <w:rPr>
                                <w:lang w:bidi="es-ES"/>
                              </w:rPr>
                              <w:t>Correo electrónico</w:t>
                            </w:r>
                          </w:p>
                          <w:p w14:paraId="77D74FE7" w14:textId="77777777" w:rsidR="001A7F83" w:rsidRDefault="001A7F83"/>
                          <w:p w14:paraId="1A21412A" w14:textId="77777777" w:rsidR="001A7F83" w:rsidRDefault="001A7F83" w:rsidP="004B7E44">
                            <w:r>
                              <w:rPr>
                                <w:lang w:bidi="es-ES"/>
                              </w:rPr>
                              <w:t>Teléfono</w:t>
                            </w:r>
                          </w:p>
                          <w:p w14:paraId="08CD9FA2" w14:textId="77777777" w:rsidR="001A7F83" w:rsidRPr="004B7E44" w:rsidRDefault="001A7F83" w:rsidP="004B7E44">
                            <w:r>
                              <w:rPr>
                                <w:lang w:bidi="es-ES"/>
                              </w:rPr>
                              <w:t>Correo electrónico</w:t>
                            </w:r>
                          </w:p>
                          <w:p w14:paraId="5371C63E" w14:textId="77777777" w:rsidR="001A7F83" w:rsidRDefault="001A7F83"/>
                          <w:p w14:paraId="4ECF21CC" w14:textId="77777777" w:rsidR="001A7F83" w:rsidRDefault="001A7F83" w:rsidP="004B7E44">
                            <w:r>
                              <w:rPr>
                                <w:lang w:bidi="es-ES"/>
                              </w:rPr>
                              <w:t>Teléfono</w:t>
                            </w:r>
                          </w:p>
                          <w:p w14:paraId="7B5070D0" w14:textId="77777777" w:rsidR="001A7F83" w:rsidRPr="004B7E44" w:rsidRDefault="001A7F83" w:rsidP="004B7E44">
                            <w:r>
                              <w:rPr>
                                <w:lang w:bidi="es-ES"/>
                              </w:rPr>
                              <w:t>Correo electrónico</w:t>
                            </w:r>
                          </w:p>
                          <w:p w14:paraId="5804D65E" w14:textId="77777777" w:rsidR="001A7F83" w:rsidRDefault="001A7F83"/>
                          <w:p w14:paraId="4CA0C943" w14:textId="77777777" w:rsidR="001A7F83" w:rsidRDefault="001A7F83" w:rsidP="004B7E44">
                            <w:r>
                              <w:rPr>
                                <w:lang w:bidi="es-ES"/>
                              </w:rPr>
                              <w:t>Teléfono</w:t>
                            </w:r>
                          </w:p>
                          <w:p w14:paraId="4F55E582" w14:textId="77777777" w:rsidR="001A7F83" w:rsidRPr="004B7E44" w:rsidRDefault="001A7F83" w:rsidP="004B7E44">
                            <w:r>
                              <w:rPr>
                                <w:lang w:bidi="es-ES"/>
                              </w:rPr>
                              <w:t>Correo electrónico</w:t>
                            </w:r>
                          </w:p>
                          <w:p w14:paraId="2D5281B9" w14:textId="77777777" w:rsidR="001A7F83" w:rsidRDefault="001A7F83"/>
                          <w:p w14:paraId="51475359" w14:textId="77777777" w:rsidR="001A7F83" w:rsidRDefault="001A7F83" w:rsidP="004B7E44">
                            <w:r>
                              <w:rPr>
                                <w:lang w:bidi="es-ES"/>
                              </w:rPr>
                              <w:t>Teléfono</w:t>
                            </w:r>
                          </w:p>
                          <w:p w14:paraId="38555F90" w14:textId="77777777" w:rsidR="001A7F83" w:rsidRPr="004B7E44" w:rsidRDefault="001A7F83" w:rsidP="004B7E44">
                            <w:r>
                              <w:rPr>
                                <w:lang w:bidi="es-ES"/>
                              </w:rPr>
                              <w:t>Correo electrónico</w:t>
                            </w:r>
                          </w:p>
                          <w:p w14:paraId="3E3FF62C" w14:textId="77777777" w:rsidR="001A7F83" w:rsidRDefault="001A7F83"/>
                          <w:p w14:paraId="36D3CE2D" w14:textId="77777777" w:rsidR="001A7F83" w:rsidRDefault="001A7F83" w:rsidP="004B7E44">
                            <w:r>
                              <w:rPr>
                                <w:lang w:bidi="es-ES"/>
                              </w:rPr>
                              <w:t>Teléfono</w:t>
                            </w:r>
                          </w:p>
                          <w:p w14:paraId="7699662B" w14:textId="77777777" w:rsidR="001A7F83" w:rsidRPr="004B7E44" w:rsidRDefault="001A7F83" w:rsidP="004B7E44">
                            <w:r>
                              <w:rPr>
                                <w:lang w:bidi="es-ES"/>
                              </w:rPr>
                              <w:t>Correo electrónico</w:t>
                            </w:r>
                          </w:p>
                          <w:p w14:paraId="75F166F2" w14:textId="77777777" w:rsidR="001A7F83" w:rsidRDefault="001A7F83"/>
                          <w:p w14:paraId="49073E56" w14:textId="77777777" w:rsidR="001A7F83" w:rsidRDefault="001A7F83" w:rsidP="004B7E44">
                            <w:r>
                              <w:rPr>
                                <w:lang w:bidi="es-ES"/>
                              </w:rPr>
                              <w:t>Teléfono</w:t>
                            </w:r>
                          </w:p>
                          <w:p w14:paraId="35EF3CCA" w14:textId="77777777" w:rsidR="001A7F83" w:rsidRPr="004B7E44" w:rsidRDefault="001A7F83" w:rsidP="004B7E44">
                            <w:r>
                              <w:rPr>
                                <w:lang w:bidi="es-ES"/>
                              </w:rPr>
                              <w:t>Correo electrónico</w:t>
                            </w:r>
                          </w:p>
                          <w:p w14:paraId="35FBD92A" w14:textId="77777777" w:rsidR="001A7F83" w:rsidRDefault="001A7F83"/>
                          <w:p w14:paraId="19C6FA8D" w14:textId="77777777" w:rsidR="001A7F83" w:rsidRDefault="001A7F83" w:rsidP="004B7E44">
                            <w:r>
                              <w:rPr>
                                <w:lang w:bidi="es-ES"/>
                              </w:rPr>
                              <w:t>Teléfono</w:t>
                            </w:r>
                          </w:p>
                          <w:p w14:paraId="0186A1FB" w14:textId="77777777" w:rsidR="001A7F83" w:rsidRPr="004B7E44" w:rsidRDefault="001A7F83" w:rsidP="004B7E44">
                            <w:r>
                              <w:rPr>
                                <w:lang w:bidi="es-ES"/>
                              </w:rPr>
                              <w:t>Correo electrónico</w:t>
                            </w:r>
                          </w:p>
                          <w:p w14:paraId="2500DAD9" w14:textId="77777777" w:rsidR="001A7F83" w:rsidRDefault="001A7F83"/>
                          <w:p w14:paraId="2CD8874F" w14:textId="77777777" w:rsidR="001A7F83" w:rsidRDefault="001A7F83" w:rsidP="004B7E44">
                            <w:r>
                              <w:rPr>
                                <w:lang w:bidi="es-ES"/>
                              </w:rPr>
                              <w:t>Teléfono</w:t>
                            </w:r>
                          </w:p>
                          <w:p w14:paraId="09CBA3D4" w14:textId="77777777" w:rsidR="001A7F83" w:rsidRPr="004B7E44" w:rsidRDefault="001A7F83" w:rsidP="004B7E44">
                            <w:r>
                              <w:rPr>
                                <w:lang w:bidi="es-ES"/>
                              </w:rPr>
                              <w:t xml:space="preserve">Correo </w:t>
                            </w:r>
                            <w:proofErr w:type="gramStart"/>
                            <w:r>
                              <w:rPr>
                                <w:lang w:bidi="es-ES"/>
                              </w:rPr>
                              <w:t>electrónico(</w:t>
                            </w:r>
                            <w:proofErr w:type="gramEnd"/>
                          </w:p>
                          <w:p w14:paraId="6458A7BC" w14:textId="77777777" w:rsidR="001A7F83" w:rsidRDefault="001A7F83"/>
                          <w:p w14:paraId="2E953760" w14:textId="77777777" w:rsidR="001A7F83" w:rsidRDefault="001A7F83">
                            <w:r>
                              <w:rPr>
                                <w:lang w:bidi="es-ES"/>
                              </w:rPr>
                              <w:t>(+34) 611 600 946</w:t>
                            </w:r>
                            <w:r>
                              <w:rPr>
                                <w:lang w:bidi="es-ES"/>
                              </w:rPr>
                              <w:br/>
                              <w:t>https://qubitvlc.github.io</w:t>
                            </w:r>
                          </w:p>
                          <w:p w14:paraId="792480E3" w14:textId="77777777" w:rsidR="001A7F83" w:rsidRDefault="001A7F83"/>
                          <w:p w14:paraId="08717E87" w14:textId="77777777" w:rsidR="001A7F83" w:rsidRDefault="001A7F83" w:rsidP="004B7E44">
                            <w:r>
                              <w:rPr>
                                <w:lang w:bidi="es-ES"/>
                              </w:rPr>
                              <w:t>Teléfono</w:t>
                            </w:r>
                          </w:p>
                          <w:p w14:paraId="050FB07A" w14:textId="77777777" w:rsidR="001A7F83" w:rsidRPr="004B7E44" w:rsidRDefault="001A7F83" w:rsidP="004B7E44">
                            <w:r>
                              <w:rPr>
                                <w:lang w:bidi="es-ES"/>
                              </w:rPr>
                              <w:t>Correo electrónico</w:t>
                            </w:r>
                          </w:p>
                          <w:p w14:paraId="45F1EAF9" w14:textId="77777777" w:rsidR="001A7F83" w:rsidRDefault="001A7F83"/>
                          <w:p w14:paraId="6CD02434" w14:textId="77777777" w:rsidR="001A7F83" w:rsidRDefault="001A7F83" w:rsidP="004B7E44">
                            <w:r>
                              <w:rPr>
                                <w:lang w:bidi="es-ES"/>
                              </w:rPr>
                              <w:t>Teléfono</w:t>
                            </w:r>
                          </w:p>
                          <w:p w14:paraId="0809BF41" w14:textId="77777777" w:rsidR="001A7F83" w:rsidRPr="004B7E44" w:rsidRDefault="001A7F83" w:rsidP="004B7E44">
                            <w:r>
                              <w:rPr>
                                <w:lang w:bidi="es-ES"/>
                              </w:rPr>
                              <w:t>Correo electrónico</w:t>
                            </w:r>
                          </w:p>
                          <w:p w14:paraId="78FAC480" w14:textId="77777777" w:rsidR="001A7F83" w:rsidRDefault="001A7F83"/>
                          <w:p w14:paraId="475162ED" w14:textId="77777777" w:rsidR="001A7F83" w:rsidRDefault="001A7F83" w:rsidP="004B7E44">
                            <w:r>
                              <w:rPr>
                                <w:lang w:bidi="es-ES"/>
                              </w:rPr>
                              <w:t>Teléfono</w:t>
                            </w:r>
                          </w:p>
                          <w:p w14:paraId="184D04D4" w14:textId="77777777" w:rsidR="001A7F83" w:rsidRPr="004B7E44" w:rsidRDefault="001A7F83" w:rsidP="004B7E44">
                            <w:r>
                              <w:rPr>
                                <w:lang w:bidi="es-ES"/>
                              </w:rPr>
                              <w:t>Correo electrónico</w:t>
                            </w:r>
                          </w:p>
                          <w:p w14:paraId="5DBEED9D" w14:textId="77777777" w:rsidR="001A7F83" w:rsidRDefault="001A7F83"/>
                          <w:p w14:paraId="00AE8D82" w14:textId="77777777" w:rsidR="001A7F83" w:rsidRDefault="001A7F83" w:rsidP="004B7E44">
                            <w:r>
                              <w:rPr>
                                <w:lang w:bidi="es-ES"/>
                              </w:rPr>
                              <w:t>Teléfono</w:t>
                            </w:r>
                          </w:p>
                          <w:p w14:paraId="4377762A" w14:textId="77777777" w:rsidR="001A7F83" w:rsidRPr="004B7E44" w:rsidRDefault="001A7F83" w:rsidP="004B7E44">
                            <w:r>
                              <w:rPr>
                                <w:lang w:bidi="es-ES"/>
                              </w:rPr>
                              <w:t>Correo electrónico</w:t>
                            </w:r>
                          </w:p>
                          <w:p w14:paraId="58FCFD1A" w14:textId="77777777" w:rsidR="001A7F83" w:rsidRDefault="001A7F83"/>
                          <w:p w14:paraId="6346A715" w14:textId="77777777" w:rsidR="001A7F83" w:rsidRDefault="001A7F83" w:rsidP="004B7E44">
                            <w:r>
                              <w:rPr>
                                <w:lang w:bidi="es-ES"/>
                              </w:rPr>
                              <w:t>Teléfono</w:t>
                            </w:r>
                          </w:p>
                          <w:p w14:paraId="2884CC6A" w14:textId="77777777" w:rsidR="001A7F83" w:rsidRPr="004B7E44" w:rsidRDefault="001A7F83" w:rsidP="004B7E44">
                            <w:r>
                              <w:rPr>
                                <w:lang w:bidi="es-ES"/>
                              </w:rPr>
                              <w:t>Correo electrónico</w:t>
                            </w:r>
                          </w:p>
                          <w:p w14:paraId="09A2B4AF" w14:textId="77777777" w:rsidR="001A7F83" w:rsidRDefault="001A7F83"/>
                          <w:p w14:paraId="41FA5D90" w14:textId="77777777" w:rsidR="001A7F83" w:rsidRDefault="001A7F83" w:rsidP="004B7E44">
                            <w:r>
                              <w:rPr>
                                <w:lang w:bidi="es-ES"/>
                              </w:rPr>
                              <w:t>Teléfono</w:t>
                            </w:r>
                          </w:p>
                          <w:p w14:paraId="3CE43BCC" w14:textId="77777777" w:rsidR="001A7F83" w:rsidRPr="004B7E44" w:rsidRDefault="001A7F83" w:rsidP="004B7E44">
                            <w:r>
                              <w:rPr>
                                <w:lang w:bidi="es-ES"/>
                              </w:rPr>
                              <w:t>Correo electrónico</w:t>
                            </w:r>
                          </w:p>
                          <w:p w14:paraId="1AD6DCD3" w14:textId="77777777" w:rsidR="001A7F83" w:rsidRDefault="001A7F83"/>
                          <w:p w14:paraId="3FE24AB7" w14:textId="77777777" w:rsidR="001A7F83" w:rsidRDefault="001A7F83" w:rsidP="004B7E44">
                            <w:r>
                              <w:rPr>
                                <w:lang w:bidi="es-ES"/>
                              </w:rPr>
                              <w:t>Teléfono</w:t>
                            </w:r>
                          </w:p>
                          <w:p w14:paraId="675933EE" w14:textId="77777777" w:rsidR="001A7F83" w:rsidRPr="004B7E44" w:rsidRDefault="001A7F83" w:rsidP="004B7E44">
                            <w:r>
                              <w:rPr>
                                <w:lang w:bidi="es-ES"/>
                              </w:rPr>
                              <w:t>Correo electrónico</w:t>
                            </w:r>
                          </w:p>
                          <w:p w14:paraId="642A2F6A" w14:textId="77777777" w:rsidR="001A7F83" w:rsidRDefault="001A7F83"/>
                          <w:p w14:paraId="4169DC4F" w14:textId="77777777" w:rsidR="001A7F83" w:rsidRDefault="001A7F83" w:rsidP="004B7E44">
                            <w:r>
                              <w:rPr>
                                <w:lang w:bidi="es-ES"/>
                              </w:rPr>
                              <w:t>Teléfono</w:t>
                            </w:r>
                          </w:p>
                          <w:p w14:paraId="1535A4A2" w14:textId="77777777" w:rsidR="001A7F83" w:rsidRPr="004B7E44" w:rsidRDefault="001A7F83" w:rsidP="004B7E44">
                            <w:r>
                              <w:rPr>
                                <w:lang w:bidi="es-ES"/>
                              </w:rPr>
                              <w:t>Correo electrónico</w:t>
                            </w:r>
                          </w:p>
                          <w:p w14:paraId="45F99DD6" w14:textId="77777777" w:rsidR="001A7F83" w:rsidRDefault="001A7F83"/>
                          <w:p w14:paraId="750E0903" w14:textId="77777777" w:rsidR="001A7F83" w:rsidRDefault="001A7F83" w:rsidP="004B7E44">
                            <w:r>
                              <w:rPr>
                                <w:lang w:bidi="es-ES"/>
                              </w:rPr>
                              <w:t>Teléfono</w:t>
                            </w:r>
                          </w:p>
                          <w:p w14:paraId="367CB658" w14:textId="77777777" w:rsidR="001A7F83" w:rsidRPr="004B7E44" w:rsidRDefault="001A7F83" w:rsidP="004B7E44">
                            <w:r>
                              <w:rPr>
                                <w:lang w:bidi="es-ES"/>
                              </w:rPr>
                              <w:t>Correo electrónico</w:t>
                            </w:r>
                          </w:p>
                          <w:p w14:paraId="696C2A5A" w14:textId="77777777" w:rsidR="001A7F83" w:rsidRDefault="001A7F83"/>
                          <w:p w14:paraId="75A1BD79" w14:textId="77777777" w:rsidR="001A7F83" w:rsidRDefault="001A7F83" w:rsidP="004B7E44">
                            <w:r>
                              <w:rPr>
                                <w:lang w:bidi="es-ES"/>
                              </w:rPr>
                              <w:t>Teléfono</w:t>
                            </w:r>
                          </w:p>
                          <w:p w14:paraId="58EEB1AF" w14:textId="77777777" w:rsidR="001A7F83" w:rsidRPr="004B7E44" w:rsidRDefault="001A7F83" w:rsidP="004B7E44">
                            <w:r>
                              <w:rPr>
                                <w:lang w:bidi="es-ES"/>
                              </w:rPr>
                              <w:t>Correo electrónico</w:t>
                            </w:r>
                          </w:p>
                          <w:p w14:paraId="5823619C" w14:textId="77777777" w:rsidR="001A7F83" w:rsidRDefault="001A7F83"/>
                          <w:p w14:paraId="16DD3F57" w14:textId="77777777" w:rsidR="001A7F83" w:rsidRDefault="001A7F83" w:rsidP="004B7E44">
                            <w:r>
                              <w:rPr>
                                <w:lang w:bidi="es-ES"/>
                              </w:rPr>
                              <w:t>Teléfono</w:t>
                            </w:r>
                          </w:p>
                          <w:p w14:paraId="40D3B18A" w14:textId="77777777" w:rsidR="001A7F83" w:rsidRPr="004B7E44" w:rsidRDefault="001A7F83" w:rsidP="004B7E44">
                            <w:r>
                              <w:rPr>
                                <w:lang w:bidi="es-ES"/>
                              </w:rPr>
                              <w:t>Correo electrónico</w:t>
                            </w:r>
                          </w:p>
                          <w:p w14:paraId="144ED92C" w14:textId="77777777" w:rsidR="001A7F83" w:rsidRDefault="001A7F83"/>
                          <w:p w14:paraId="2FEE1EE3" w14:textId="77777777" w:rsidR="001A7F83" w:rsidRDefault="001A7F83" w:rsidP="004B7E44">
                            <w:r>
                              <w:rPr>
                                <w:lang w:bidi="es-ES"/>
                              </w:rPr>
                              <w:t>Teléfono</w:t>
                            </w:r>
                          </w:p>
                          <w:p w14:paraId="5D23C341" w14:textId="30748463" w:rsidR="001A7F83" w:rsidRPr="004B7E44" w:rsidRDefault="001A7F83" w:rsidP="004B7E44">
                            <w:r>
                              <w:rPr>
                                <w:lang w:bidi="es-ES"/>
                              </w:rPr>
                              <w:t xml:space="preserve">Correo </w:t>
                            </w:r>
                            <w:proofErr w:type="gramStart"/>
                            <w:r>
                              <w:rPr>
                                <w:lang w:bidi="es-ES"/>
                              </w:rPr>
                              <w:t>electrónico(</w:t>
                            </w:r>
                            <w:proofErr w:type="gramEnd"/>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5168" behindDoc="1" locked="0" layoutInCell="1" allowOverlap="1" wp14:anchorId="122FDA6F" wp14:editId="2A4BFC39">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7216" behindDoc="1" locked="0" layoutInCell="1" allowOverlap="1" wp14:anchorId="11D5CB0F" wp14:editId="4017D6B2">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5FABA" id="Rectángulo 2" o:spid="_x0000_s1026" alt="rectángulo de color" style="position:absolute;margin-left:-57.6pt;margin-top:162.2pt;width:531.35pt;height:4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bookmarkStart w:id="5" w:name="_Toc58513085" w:displacedByCustomXml="next"/>
    <w:sdt>
      <w:sdtPr>
        <w:id w:val="633218857"/>
        <w:docPartObj>
          <w:docPartGallery w:val="Table of Contents"/>
          <w:docPartUnique/>
        </w:docPartObj>
      </w:sdtPr>
      <w:sdtEndPr>
        <w:rPr>
          <w:rFonts w:cstheme="minorBidi"/>
          <w:noProof w:val="0"/>
          <w:color w:val="FFFFFF" w:themeColor="background1"/>
          <w:sz w:val="28"/>
          <w:szCs w:val="22"/>
        </w:rPr>
      </w:sdtEndPr>
      <w:sdtContent>
        <w:p w14:paraId="412ADDDA" w14:textId="042A48E1" w:rsidR="001A7F83" w:rsidRPr="001A7F83" w:rsidRDefault="001A7F83">
          <w:pPr>
            <w:pStyle w:val="TDC1"/>
            <w:rPr>
              <w:rFonts w:cstheme="minorBidi"/>
              <w:b w:val="0"/>
              <w:bCs w:val="0"/>
              <w:lang w:eastAsia="es-ES"/>
            </w:rPr>
          </w:pPr>
          <w:r w:rsidRPr="001A7F83">
            <w:fldChar w:fldCharType="begin"/>
          </w:r>
          <w:r w:rsidRPr="001A7F83">
            <w:instrText xml:space="preserve"> TOC \o "1-3" \h \z \u </w:instrText>
          </w:r>
          <w:r w:rsidRPr="001A7F83">
            <w:fldChar w:fldCharType="separate"/>
          </w:r>
          <w:hyperlink r:id="rId9" w:anchor="_Toc58513371" w:history="1">
            <w:r w:rsidRPr="001A7F83">
              <w:rPr>
                <w:rStyle w:val="Hipervnculo"/>
                <w:color w:val="000000" w:themeColor="text1"/>
                <w:sz w:val="28"/>
                <w:szCs w:val="28"/>
                <w:lang w:val="en-GB" w:bidi="es-ES"/>
              </w:rPr>
              <w:t>Consultoría Qubit S.L.</w:t>
            </w:r>
            <w:r w:rsidRPr="001A7F83">
              <w:rPr>
                <w:webHidden/>
                <w:sz w:val="28"/>
                <w:szCs w:val="28"/>
              </w:rPr>
              <w:tab/>
            </w:r>
            <w:r w:rsidRPr="001A7F83">
              <w:rPr>
                <w:webHidden/>
                <w:sz w:val="28"/>
                <w:szCs w:val="28"/>
              </w:rPr>
              <w:fldChar w:fldCharType="begin"/>
            </w:r>
            <w:r w:rsidRPr="001A7F83">
              <w:rPr>
                <w:webHidden/>
                <w:sz w:val="28"/>
                <w:szCs w:val="28"/>
              </w:rPr>
              <w:instrText xml:space="preserve"> PAGEREF _Toc58513371 \h </w:instrText>
            </w:r>
            <w:r w:rsidRPr="001A7F83">
              <w:rPr>
                <w:webHidden/>
                <w:sz w:val="28"/>
                <w:szCs w:val="28"/>
              </w:rPr>
            </w:r>
            <w:r w:rsidRPr="001A7F83">
              <w:rPr>
                <w:webHidden/>
                <w:sz w:val="28"/>
                <w:szCs w:val="28"/>
              </w:rPr>
              <w:fldChar w:fldCharType="separate"/>
            </w:r>
            <w:r w:rsidRPr="001A7F83">
              <w:rPr>
                <w:webHidden/>
                <w:sz w:val="28"/>
                <w:szCs w:val="28"/>
              </w:rPr>
              <w:t>1</w:t>
            </w:r>
            <w:r w:rsidRPr="001A7F83">
              <w:rPr>
                <w:webHidden/>
                <w:sz w:val="28"/>
                <w:szCs w:val="28"/>
              </w:rPr>
              <w:fldChar w:fldCharType="end"/>
            </w:r>
          </w:hyperlink>
        </w:p>
        <w:p w14:paraId="248DB982" w14:textId="67DD7AB6" w:rsidR="001A7F83" w:rsidRPr="001A7F83" w:rsidRDefault="001A7F83">
          <w:pPr>
            <w:pStyle w:val="TDC1"/>
            <w:rPr>
              <w:rFonts w:cstheme="minorBidi"/>
              <w:b w:val="0"/>
              <w:bCs w:val="0"/>
              <w:lang w:eastAsia="es-ES"/>
            </w:rPr>
          </w:pPr>
          <w:hyperlink w:anchor="_Toc58513372" w:history="1">
            <w:r w:rsidRPr="001A7F83">
              <w:rPr>
                <w:rStyle w:val="Hipervnculo"/>
                <w:color w:val="000000" w:themeColor="text1"/>
              </w:rPr>
              <w:t>1.</w:t>
            </w:r>
            <w:r w:rsidRPr="001A7F83">
              <w:rPr>
                <w:rFonts w:cstheme="minorBidi"/>
                <w:b w:val="0"/>
                <w:bCs w:val="0"/>
                <w:lang w:eastAsia="es-ES"/>
              </w:rPr>
              <w:tab/>
            </w:r>
            <w:r w:rsidRPr="001A7F83">
              <w:rPr>
                <w:rStyle w:val="Hipervnculo"/>
                <w:color w:val="000000" w:themeColor="text1"/>
              </w:rPr>
              <w:t>Presentación del proyecto y sus promotores</w:t>
            </w:r>
            <w:r w:rsidRPr="001A7F83">
              <w:rPr>
                <w:webHidden/>
              </w:rPr>
              <w:tab/>
            </w:r>
            <w:r w:rsidRPr="001A7F83">
              <w:rPr>
                <w:webHidden/>
              </w:rPr>
              <w:fldChar w:fldCharType="begin"/>
            </w:r>
            <w:r w:rsidRPr="001A7F83">
              <w:rPr>
                <w:webHidden/>
              </w:rPr>
              <w:instrText xml:space="preserve"> PAGEREF _Toc58513372 \h </w:instrText>
            </w:r>
            <w:r w:rsidRPr="001A7F83">
              <w:rPr>
                <w:webHidden/>
              </w:rPr>
            </w:r>
            <w:r w:rsidRPr="001A7F83">
              <w:rPr>
                <w:webHidden/>
              </w:rPr>
              <w:fldChar w:fldCharType="separate"/>
            </w:r>
            <w:r w:rsidRPr="001A7F83">
              <w:rPr>
                <w:webHidden/>
              </w:rPr>
              <w:t>4</w:t>
            </w:r>
            <w:r w:rsidRPr="001A7F83">
              <w:rPr>
                <w:webHidden/>
              </w:rPr>
              <w:fldChar w:fldCharType="end"/>
            </w:r>
          </w:hyperlink>
        </w:p>
        <w:p w14:paraId="6C126460" w14:textId="1373DAC4" w:rsidR="001A7F83" w:rsidRPr="001A7F83" w:rsidRDefault="001A7F83">
          <w:pPr>
            <w:pStyle w:val="TDC2"/>
            <w:tabs>
              <w:tab w:val="left" w:pos="1100"/>
              <w:tab w:val="right" w:leader="dot" w:pos="9736"/>
            </w:tabs>
            <w:rPr>
              <w:noProof/>
              <w:color w:val="000000" w:themeColor="text1"/>
              <w:sz w:val="24"/>
              <w:szCs w:val="24"/>
              <w:lang w:eastAsia="es-ES"/>
            </w:rPr>
          </w:pPr>
          <w:hyperlink w:anchor="_Toc58513373" w:history="1">
            <w:r w:rsidRPr="001A7F83">
              <w:rPr>
                <w:rStyle w:val="Hipervnculo"/>
                <w:noProof/>
                <w:color w:val="000000" w:themeColor="text1"/>
                <w:sz w:val="24"/>
                <w:szCs w:val="24"/>
              </w:rPr>
              <w:t>1.1.</w:t>
            </w:r>
            <w:r w:rsidRPr="001A7F83">
              <w:rPr>
                <w:noProof/>
                <w:color w:val="000000" w:themeColor="text1"/>
                <w:sz w:val="24"/>
                <w:szCs w:val="24"/>
                <w:lang w:eastAsia="es-ES"/>
              </w:rPr>
              <w:tab/>
            </w:r>
            <w:r w:rsidRPr="001A7F83">
              <w:rPr>
                <w:rStyle w:val="Hipervnculo"/>
                <w:noProof/>
                <w:color w:val="000000" w:themeColor="text1"/>
                <w:sz w:val="24"/>
                <w:szCs w:val="24"/>
              </w:rPr>
              <w:t>Idea de negocio</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_Toc58513373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4</w:t>
            </w:r>
            <w:r w:rsidRPr="001A7F83">
              <w:rPr>
                <w:noProof/>
                <w:webHidden/>
                <w:color w:val="000000" w:themeColor="text1"/>
                <w:sz w:val="24"/>
                <w:szCs w:val="24"/>
              </w:rPr>
              <w:fldChar w:fldCharType="end"/>
            </w:r>
          </w:hyperlink>
        </w:p>
        <w:p w14:paraId="18A1A0E7" w14:textId="11DC2570" w:rsidR="001A7F83" w:rsidRPr="001A7F83" w:rsidRDefault="001A7F83">
          <w:pPr>
            <w:pStyle w:val="TDC2"/>
            <w:tabs>
              <w:tab w:val="left" w:pos="1100"/>
              <w:tab w:val="right" w:leader="dot" w:pos="9736"/>
            </w:tabs>
            <w:rPr>
              <w:noProof/>
              <w:color w:val="000000" w:themeColor="text1"/>
              <w:sz w:val="24"/>
              <w:szCs w:val="24"/>
              <w:lang w:eastAsia="es-ES"/>
            </w:rPr>
          </w:pPr>
          <w:hyperlink w:anchor="_Toc58513374" w:history="1">
            <w:r w:rsidRPr="001A7F83">
              <w:rPr>
                <w:rStyle w:val="Hipervnculo"/>
                <w:noProof/>
                <w:color w:val="000000" w:themeColor="text1"/>
                <w:sz w:val="24"/>
                <w:szCs w:val="24"/>
              </w:rPr>
              <w:t>1.2.</w:t>
            </w:r>
            <w:r w:rsidRPr="001A7F83">
              <w:rPr>
                <w:noProof/>
                <w:color w:val="000000" w:themeColor="text1"/>
                <w:sz w:val="24"/>
                <w:szCs w:val="24"/>
                <w:lang w:eastAsia="es-ES"/>
              </w:rPr>
              <w:tab/>
            </w:r>
            <w:r w:rsidRPr="001A7F83">
              <w:rPr>
                <w:rStyle w:val="Hipervnculo"/>
                <w:noProof/>
                <w:color w:val="000000" w:themeColor="text1"/>
                <w:sz w:val="24"/>
                <w:szCs w:val="24"/>
              </w:rPr>
              <w:t>Objetivos de la empresa</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_Toc58513374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4</w:t>
            </w:r>
            <w:r w:rsidRPr="001A7F83">
              <w:rPr>
                <w:noProof/>
                <w:webHidden/>
                <w:color w:val="000000" w:themeColor="text1"/>
                <w:sz w:val="24"/>
                <w:szCs w:val="24"/>
              </w:rPr>
              <w:fldChar w:fldCharType="end"/>
            </w:r>
          </w:hyperlink>
        </w:p>
        <w:p w14:paraId="0BA6724C" w14:textId="5653F0E3" w:rsidR="001A7F83" w:rsidRPr="001A7F83" w:rsidRDefault="001A7F83">
          <w:pPr>
            <w:pStyle w:val="TDC2"/>
            <w:tabs>
              <w:tab w:val="left" w:pos="1100"/>
              <w:tab w:val="right" w:leader="dot" w:pos="9736"/>
            </w:tabs>
            <w:rPr>
              <w:noProof/>
              <w:color w:val="000000" w:themeColor="text1"/>
              <w:sz w:val="24"/>
              <w:szCs w:val="24"/>
              <w:lang w:eastAsia="es-ES"/>
            </w:rPr>
          </w:pPr>
          <w:hyperlink w:anchor="_Toc58513375" w:history="1">
            <w:r w:rsidRPr="001A7F83">
              <w:rPr>
                <w:rStyle w:val="Hipervnculo"/>
                <w:noProof/>
                <w:color w:val="000000" w:themeColor="text1"/>
                <w:sz w:val="24"/>
                <w:szCs w:val="24"/>
              </w:rPr>
              <w:t>1.3.</w:t>
            </w:r>
            <w:r w:rsidRPr="001A7F83">
              <w:rPr>
                <w:noProof/>
                <w:color w:val="000000" w:themeColor="text1"/>
                <w:sz w:val="24"/>
                <w:szCs w:val="24"/>
                <w:lang w:eastAsia="es-ES"/>
              </w:rPr>
              <w:tab/>
            </w:r>
            <w:r w:rsidRPr="001A7F83">
              <w:rPr>
                <w:rStyle w:val="Hipervnculo"/>
                <w:noProof/>
                <w:color w:val="000000" w:themeColor="text1"/>
                <w:sz w:val="24"/>
                <w:szCs w:val="24"/>
              </w:rPr>
              <w:t>Cultura empresarial y responsabilidad social corporativa</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_Toc58513375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5</w:t>
            </w:r>
            <w:r w:rsidRPr="001A7F83">
              <w:rPr>
                <w:noProof/>
                <w:webHidden/>
                <w:color w:val="000000" w:themeColor="text1"/>
                <w:sz w:val="24"/>
                <w:szCs w:val="24"/>
              </w:rPr>
              <w:fldChar w:fldCharType="end"/>
            </w:r>
          </w:hyperlink>
        </w:p>
        <w:p w14:paraId="0B7B7FD1" w14:textId="115E4672" w:rsidR="001A7F83" w:rsidRPr="001A7F83" w:rsidRDefault="001A7F83">
          <w:pPr>
            <w:pStyle w:val="TDC2"/>
            <w:tabs>
              <w:tab w:val="left" w:pos="1100"/>
              <w:tab w:val="right" w:leader="dot" w:pos="9736"/>
            </w:tabs>
            <w:rPr>
              <w:noProof/>
              <w:color w:val="000000" w:themeColor="text1"/>
              <w:sz w:val="24"/>
              <w:szCs w:val="24"/>
              <w:lang w:eastAsia="es-ES"/>
            </w:rPr>
          </w:pPr>
          <w:hyperlink w:anchor="_Toc58513376" w:history="1">
            <w:r w:rsidRPr="001A7F83">
              <w:rPr>
                <w:rStyle w:val="Hipervnculo"/>
                <w:noProof/>
                <w:color w:val="000000" w:themeColor="text1"/>
                <w:sz w:val="24"/>
                <w:szCs w:val="24"/>
              </w:rPr>
              <w:t>1.4.</w:t>
            </w:r>
            <w:r w:rsidRPr="001A7F83">
              <w:rPr>
                <w:noProof/>
                <w:color w:val="000000" w:themeColor="text1"/>
                <w:sz w:val="24"/>
                <w:szCs w:val="24"/>
                <w:lang w:eastAsia="es-ES"/>
              </w:rPr>
              <w:tab/>
            </w:r>
            <w:r w:rsidRPr="001A7F83">
              <w:rPr>
                <w:rStyle w:val="Hipervnculo"/>
                <w:noProof/>
                <w:color w:val="000000" w:themeColor="text1"/>
                <w:sz w:val="24"/>
                <w:szCs w:val="24"/>
              </w:rPr>
              <w:t>Nombre comercial, marca y logotipo</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_Toc58513376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5</w:t>
            </w:r>
            <w:r w:rsidRPr="001A7F83">
              <w:rPr>
                <w:noProof/>
                <w:webHidden/>
                <w:color w:val="000000" w:themeColor="text1"/>
                <w:sz w:val="24"/>
                <w:szCs w:val="24"/>
              </w:rPr>
              <w:fldChar w:fldCharType="end"/>
            </w:r>
          </w:hyperlink>
        </w:p>
        <w:p w14:paraId="1BE31CDD" w14:textId="7AF7AEF5" w:rsidR="001A7F83" w:rsidRPr="001A7F83" w:rsidRDefault="001A7F83">
          <w:pPr>
            <w:pStyle w:val="TDC2"/>
            <w:tabs>
              <w:tab w:val="left" w:pos="1100"/>
              <w:tab w:val="right" w:leader="dot" w:pos="9736"/>
            </w:tabs>
            <w:rPr>
              <w:noProof/>
              <w:color w:val="000000" w:themeColor="text1"/>
              <w:sz w:val="24"/>
              <w:szCs w:val="24"/>
              <w:lang w:eastAsia="es-ES"/>
            </w:rPr>
          </w:pPr>
          <w:hyperlink w:anchor="_Toc58513377" w:history="1">
            <w:r w:rsidRPr="001A7F83">
              <w:rPr>
                <w:rStyle w:val="Hipervnculo"/>
                <w:noProof/>
                <w:color w:val="000000" w:themeColor="text1"/>
                <w:sz w:val="24"/>
                <w:szCs w:val="24"/>
              </w:rPr>
              <w:t>1.5.</w:t>
            </w:r>
            <w:r w:rsidRPr="001A7F83">
              <w:rPr>
                <w:noProof/>
                <w:color w:val="000000" w:themeColor="text1"/>
                <w:sz w:val="24"/>
                <w:szCs w:val="24"/>
                <w:lang w:eastAsia="es-ES"/>
              </w:rPr>
              <w:tab/>
            </w:r>
            <w:r w:rsidRPr="001A7F83">
              <w:rPr>
                <w:rStyle w:val="Hipervnculo"/>
                <w:noProof/>
                <w:color w:val="000000" w:themeColor="text1"/>
                <w:sz w:val="24"/>
                <w:szCs w:val="24"/>
              </w:rPr>
              <w:t>Presentación de promotores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_Toc58513377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6</w:t>
            </w:r>
            <w:r w:rsidRPr="001A7F83">
              <w:rPr>
                <w:noProof/>
                <w:webHidden/>
                <w:color w:val="000000" w:themeColor="text1"/>
                <w:sz w:val="24"/>
                <w:szCs w:val="24"/>
              </w:rPr>
              <w:fldChar w:fldCharType="end"/>
            </w:r>
          </w:hyperlink>
        </w:p>
        <w:p w14:paraId="72D71D01" w14:textId="2197C192" w:rsidR="001A7F83" w:rsidRPr="001A7F83" w:rsidRDefault="001A7F83">
          <w:pPr>
            <w:pStyle w:val="TDC2"/>
            <w:tabs>
              <w:tab w:val="left" w:pos="1100"/>
              <w:tab w:val="right" w:leader="dot" w:pos="9736"/>
            </w:tabs>
            <w:rPr>
              <w:noProof/>
              <w:color w:val="000000" w:themeColor="text1"/>
              <w:sz w:val="24"/>
              <w:szCs w:val="24"/>
              <w:lang w:eastAsia="es-ES"/>
            </w:rPr>
          </w:pPr>
          <w:hyperlink w:anchor="_Toc58513378" w:history="1">
            <w:r w:rsidRPr="001A7F83">
              <w:rPr>
                <w:rStyle w:val="Hipervnculo"/>
                <w:noProof/>
                <w:color w:val="000000" w:themeColor="text1"/>
                <w:sz w:val="24"/>
                <w:szCs w:val="24"/>
              </w:rPr>
              <w:t>1.6.</w:t>
            </w:r>
            <w:r w:rsidRPr="001A7F83">
              <w:rPr>
                <w:noProof/>
                <w:color w:val="000000" w:themeColor="text1"/>
                <w:sz w:val="24"/>
                <w:szCs w:val="24"/>
                <w:lang w:eastAsia="es-ES"/>
              </w:rPr>
              <w:tab/>
            </w:r>
            <w:r w:rsidRPr="001A7F83">
              <w:rPr>
                <w:rStyle w:val="Hipervnculo"/>
                <w:noProof/>
                <w:color w:val="000000" w:themeColor="text1"/>
                <w:sz w:val="24"/>
                <w:szCs w:val="24"/>
              </w:rPr>
              <w:t>Localización</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_Toc58513378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8</w:t>
            </w:r>
            <w:r w:rsidRPr="001A7F83">
              <w:rPr>
                <w:noProof/>
                <w:webHidden/>
                <w:color w:val="000000" w:themeColor="text1"/>
                <w:sz w:val="24"/>
                <w:szCs w:val="24"/>
              </w:rPr>
              <w:fldChar w:fldCharType="end"/>
            </w:r>
          </w:hyperlink>
        </w:p>
        <w:p w14:paraId="41809D95" w14:textId="3D003620" w:rsidR="001A7F83" w:rsidRPr="001A7F83" w:rsidRDefault="001A7F83">
          <w:pPr>
            <w:pStyle w:val="TDC2"/>
            <w:tabs>
              <w:tab w:val="left" w:pos="1100"/>
              <w:tab w:val="right" w:leader="dot" w:pos="9736"/>
            </w:tabs>
            <w:rPr>
              <w:noProof/>
              <w:color w:val="000000" w:themeColor="text1"/>
              <w:sz w:val="24"/>
              <w:szCs w:val="24"/>
              <w:lang w:eastAsia="es-ES"/>
            </w:rPr>
          </w:pPr>
          <w:hyperlink w:anchor="_Toc58513379" w:history="1">
            <w:r w:rsidRPr="001A7F83">
              <w:rPr>
                <w:rStyle w:val="Hipervnculo"/>
                <w:noProof/>
                <w:color w:val="000000" w:themeColor="text1"/>
                <w:sz w:val="24"/>
                <w:szCs w:val="24"/>
              </w:rPr>
              <w:t>1.7.</w:t>
            </w:r>
            <w:r w:rsidRPr="001A7F83">
              <w:rPr>
                <w:noProof/>
                <w:color w:val="000000" w:themeColor="text1"/>
                <w:sz w:val="24"/>
                <w:szCs w:val="24"/>
                <w:lang w:eastAsia="es-ES"/>
              </w:rPr>
              <w:tab/>
            </w:r>
            <w:r w:rsidRPr="001A7F83">
              <w:rPr>
                <w:rStyle w:val="Hipervnculo"/>
                <w:noProof/>
                <w:color w:val="000000" w:themeColor="text1"/>
                <w:sz w:val="24"/>
                <w:szCs w:val="24"/>
              </w:rPr>
              <w:t>Macroentorno</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_Toc58513379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9</w:t>
            </w:r>
            <w:r w:rsidRPr="001A7F83">
              <w:rPr>
                <w:noProof/>
                <w:webHidden/>
                <w:color w:val="000000" w:themeColor="text1"/>
                <w:sz w:val="24"/>
                <w:szCs w:val="24"/>
              </w:rPr>
              <w:fldChar w:fldCharType="end"/>
            </w:r>
          </w:hyperlink>
        </w:p>
        <w:p w14:paraId="7E2A3E75" w14:textId="7922711C" w:rsidR="001A7F83" w:rsidRPr="001A7F83" w:rsidRDefault="001A7F83">
          <w:pPr>
            <w:pStyle w:val="TDC1"/>
            <w:rPr>
              <w:rFonts w:cstheme="minorBidi"/>
              <w:b w:val="0"/>
              <w:bCs w:val="0"/>
              <w:lang w:eastAsia="es-ES"/>
            </w:rPr>
          </w:pPr>
          <w:hyperlink w:anchor="_Toc58513380" w:history="1">
            <w:r w:rsidRPr="001A7F83">
              <w:rPr>
                <w:rStyle w:val="Hipervnculo"/>
                <w:color w:val="000000" w:themeColor="text1"/>
              </w:rPr>
              <w:t>2.</w:t>
            </w:r>
            <w:r w:rsidRPr="001A7F83">
              <w:rPr>
                <w:rFonts w:cstheme="minorBidi"/>
                <w:b w:val="0"/>
                <w:bCs w:val="0"/>
                <w:lang w:eastAsia="es-ES"/>
              </w:rPr>
              <w:tab/>
            </w:r>
            <w:r w:rsidRPr="001A7F83">
              <w:rPr>
                <w:rStyle w:val="Hipervnculo"/>
                <w:color w:val="000000" w:themeColor="text1"/>
              </w:rPr>
              <w:t>Estudio de mercado</w:t>
            </w:r>
            <w:r w:rsidRPr="001A7F83">
              <w:rPr>
                <w:webHidden/>
              </w:rPr>
              <w:tab/>
            </w:r>
            <w:r w:rsidRPr="001A7F83">
              <w:rPr>
                <w:webHidden/>
              </w:rPr>
              <w:fldChar w:fldCharType="begin"/>
            </w:r>
            <w:r w:rsidRPr="001A7F83">
              <w:rPr>
                <w:webHidden/>
              </w:rPr>
              <w:instrText xml:space="preserve"> PAGEREF _Toc58513380 \h </w:instrText>
            </w:r>
            <w:r w:rsidRPr="001A7F83">
              <w:rPr>
                <w:webHidden/>
              </w:rPr>
            </w:r>
            <w:r w:rsidRPr="001A7F83">
              <w:rPr>
                <w:webHidden/>
              </w:rPr>
              <w:fldChar w:fldCharType="separate"/>
            </w:r>
            <w:r w:rsidRPr="001A7F83">
              <w:rPr>
                <w:webHidden/>
              </w:rPr>
              <w:t>10</w:t>
            </w:r>
            <w:r w:rsidRPr="001A7F83">
              <w:rPr>
                <w:webHidden/>
              </w:rPr>
              <w:fldChar w:fldCharType="end"/>
            </w:r>
          </w:hyperlink>
        </w:p>
        <w:p w14:paraId="35AB0CD5" w14:textId="4D17BE65" w:rsidR="001A7F83" w:rsidRPr="001A7F83" w:rsidRDefault="001A7F83">
          <w:pPr>
            <w:pStyle w:val="TDC2"/>
            <w:tabs>
              <w:tab w:val="right" w:leader="dot" w:pos="9736"/>
            </w:tabs>
            <w:rPr>
              <w:noProof/>
              <w:color w:val="000000" w:themeColor="text1"/>
              <w:sz w:val="24"/>
              <w:szCs w:val="24"/>
              <w:lang w:eastAsia="es-ES"/>
            </w:rPr>
          </w:pPr>
          <w:hyperlink w:anchor="_Toc58513381" w:history="1">
            <w:r w:rsidRPr="001A7F83">
              <w:rPr>
                <w:rStyle w:val="Hipervnculo"/>
                <w:noProof/>
                <w:color w:val="000000" w:themeColor="text1"/>
                <w:sz w:val="24"/>
                <w:szCs w:val="24"/>
              </w:rPr>
              <w:t>Producto</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_Toc58513381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10</w:t>
            </w:r>
            <w:r w:rsidRPr="001A7F83">
              <w:rPr>
                <w:noProof/>
                <w:webHidden/>
                <w:color w:val="000000" w:themeColor="text1"/>
                <w:sz w:val="24"/>
                <w:szCs w:val="24"/>
              </w:rPr>
              <w:fldChar w:fldCharType="end"/>
            </w:r>
          </w:hyperlink>
        </w:p>
        <w:p w14:paraId="7E182ACE" w14:textId="723B3508" w:rsidR="001A7F83" w:rsidRPr="001A7F83" w:rsidRDefault="001A7F83">
          <w:pPr>
            <w:pStyle w:val="TDC2"/>
            <w:tabs>
              <w:tab w:val="right" w:leader="dot" w:pos="9736"/>
            </w:tabs>
            <w:rPr>
              <w:noProof/>
              <w:color w:val="000000" w:themeColor="text1"/>
              <w:sz w:val="24"/>
              <w:szCs w:val="24"/>
              <w:lang w:eastAsia="es-ES"/>
            </w:rPr>
          </w:pPr>
          <w:hyperlink w:anchor="_Toc58513382" w:history="1">
            <w:r w:rsidRPr="001A7F83">
              <w:rPr>
                <w:rStyle w:val="Hipervnculo"/>
                <w:noProof/>
                <w:color w:val="000000" w:themeColor="text1"/>
                <w:sz w:val="24"/>
                <w:szCs w:val="24"/>
              </w:rPr>
              <w:t>Consumidores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_Toc58513382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11</w:t>
            </w:r>
            <w:r w:rsidRPr="001A7F83">
              <w:rPr>
                <w:noProof/>
                <w:webHidden/>
                <w:color w:val="000000" w:themeColor="text1"/>
                <w:sz w:val="24"/>
                <w:szCs w:val="24"/>
              </w:rPr>
              <w:fldChar w:fldCharType="end"/>
            </w:r>
          </w:hyperlink>
        </w:p>
        <w:p w14:paraId="002F2277" w14:textId="29871007" w:rsidR="001A7F83" w:rsidRPr="001A7F83" w:rsidRDefault="001A7F83">
          <w:pPr>
            <w:pStyle w:val="TDC2"/>
            <w:tabs>
              <w:tab w:val="right" w:leader="dot" w:pos="9736"/>
            </w:tabs>
            <w:rPr>
              <w:noProof/>
              <w:color w:val="000000" w:themeColor="text1"/>
              <w:sz w:val="24"/>
              <w:szCs w:val="24"/>
              <w:lang w:eastAsia="es-ES"/>
            </w:rPr>
          </w:pPr>
          <w:hyperlink w:anchor="_Toc58513383" w:history="1">
            <w:r w:rsidRPr="001A7F83">
              <w:rPr>
                <w:rStyle w:val="Hipervnculo"/>
                <w:noProof/>
                <w:color w:val="000000" w:themeColor="text1"/>
                <w:sz w:val="24"/>
                <w:szCs w:val="24"/>
              </w:rPr>
              <w:t>Competencia</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_Toc58513383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11</w:t>
            </w:r>
            <w:r w:rsidRPr="001A7F83">
              <w:rPr>
                <w:noProof/>
                <w:webHidden/>
                <w:color w:val="000000" w:themeColor="text1"/>
                <w:sz w:val="24"/>
                <w:szCs w:val="24"/>
              </w:rPr>
              <w:fldChar w:fldCharType="end"/>
            </w:r>
          </w:hyperlink>
        </w:p>
        <w:p w14:paraId="2B49EC00" w14:textId="278A894B" w:rsidR="001A7F83" w:rsidRPr="001A7F83" w:rsidRDefault="001A7F83">
          <w:pPr>
            <w:pStyle w:val="TDC2"/>
            <w:tabs>
              <w:tab w:val="right" w:leader="dot" w:pos="9736"/>
            </w:tabs>
            <w:rPr>
              <w:noProof/>
              <w:color w:val="000000" w:themeColor="text1"/>
              <w:sz w:val="24"/>
              <w:szCs w:val="24"/>
              <w:lang w:eastAsia="es-ES"/>
            </w:rPr>
          </w:pPr>
          <w:hyperlink w:anchor="_Toc58513384" w:history="1">
            <w:r w:rsidRPr="001A7F83">
              <w:rPr>
                <w:rStyle w:val="Hipervnculo"/>
                <w:noProof/>
                <w:color w:val="000000" w:themeColor="text1"/>
                <w:sz w:val="24"/>
                <w:szCs w:val="24"/>
              </w:rPr>
              <w:t>Proveedores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_Toc58513384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12</w:t>
            </w:r>
            <w:r w:rsidRPr="001A7F83">
              <w:rPr>
                <w:noProof/>
                <w:webHidden/>
                <w:color w:val="000000" w:themeColor="text1"/>
                <w:sz w:val="24"/>
                <w:szCs w:val="24"/>
              </w:rPr>
              <w:fldChar w:fldCharType="end"/>
            </w:r>
          </w:hyperlink>
        </w:p>
        <w:p w14:paraId="4DEF7B64" w14:textId="6852B518" w:rsidR="001A7F83" w:rsidRPr="001A7F83" w:rsidRDefault="001A7F83">
          <w:pPr>
            <w:pStyle w:val="TDC2"/>
            <w:tabs>
              <w:tab w:val="right" w:leader="dot" w:pos="9736"/>
            </w:tabs>
            <w:rPr>
              <w:noProof/>
              <w:color w:val="000000" w:themeColor="text1"/>
              <w:sz w:val="24"/>
              <w:szCs w:val="24"/>
              <w:lang w:eastAsia="es-ES"/>
            </w:rPr>
          </w:pPr>
          <w:hyperlink w:anchor="_Toc58513385" w:history="1">
            <w:r w:rsidRPr="001A7F83">
              <w:rPr>
                <w:rStyle w:val="Hipervnculo"/>
                <w:noProof/>
                <w:color w:val="000000" w:themeColor="text1"/>
                <w:sz w:val="24"/>
                <w:szCs w:val="24"/>
              </w:rPr>
              <w:t>Matriz DAFO</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_Toc58513385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12</w:t>
            </w:r>
            <w:r w:rsidRPr="001A7F83">
              <w:rPr>
                <w:noProof/>
                <w:webHidden/>
                <w:color w:val="000000" w:themeColor="text1"/>
                <w:sz w:val="24"/>
                <w:szCs w:val="24"/>
              </w:rPr>
              <w:fldChar w:fldCharType="end"/>
            </w:r>
          </w:hyperlink>
        </w:p>
        <w:p w14:paraId="775D86D0" w14:textId="482A48EE" w:rsidR="001A7F83" w:rsidRPr="001A7F83" w:rsidRDefault="001A7F83">
          <w:pPr>
            <w:pStyle w:val="TDC1"/>
            <w:rPr>
              <w:rFonts w:cstheme="minorBidi"/>
              <w:b w:val="0"/>
              <w:bCs w:val="0"/>
              <w:lang w:eastAsia="es-ES"/>
            </w:rPr>
          </w:pPr>
          <w:hyperlink w:anchor="_Toc58513386" w:history="1">
            <w:r w:rsidRPr="001A7F83">
              <w:rPr>
                <w:rStyle w:val="Hipervnculo"/>
                <w:color w:val="000000" w:themeColor="text1"/>
              </w:rPr>
              <w:t>3.</w:t>
            </w:r>
            <w:r w:rsidRPr="001A7F83">
              <w:rPr>
                <w:rFonts w:cstheme="minorBidi"/>
                <w:b w:val="0"/>
                <w:bCs w:val="0"/>
                <w:lang w:eastAsia="es-ES"/>
              </w:rPr>
              <w:tab/>
            </w:r>
            <w:r w:rsidRPr="001A7F83">
              <w:rPr>
                <w:rStyle w:val="Hipervnculo"/>
                <w:color w:val="000000" w:themeColor="text1"/>
              </w:rPr>
              <w:t>Plan de marketing</w:t>
            </w:r>
            <w:r w:rsidRPr="001A7F83">
              <w:rPr>
                <w:webHidden/>
              </w:rPr>
              <w:tab/>
            </w:r>
            <w:r w:rsidRPr="001A7F83">
              <w:rPr>
                <w:webHidden/>
              </w:rPr>
              <w:fldChar w:fldCharType="begin"/>
            </w:r>
            <w:r w:rsidRPr="001A7F83">
              <w:rPr>
                <w:webHidden/>
              </w:rPr>
              <w:instrText xml:space="preserve"> PAGEREF _Toc58513386 \h </w:instrText>
            </w:r>
            <w:r w:rsidRPr="001A7F83">
              <w:rPr>
                <w:webHidden/>
              </w:rPr>
            </w:r>
            <w:r w:rsidRPr="001A7F83">
              <w:rPr>
                <w:webHidden/>
              </w:rPr>
              <w:fldChar w:fldCharType="separate"/>
            </w:r>
            <w:r w:rsidRPr="001A7F83">
              <w:rPr>
                <w:webHidden/>
              </w:rPr>
              <w:t>13</w:t>
            </w:r>
            <w:r w:rsidRPr="001A7F83">
              <w:rPr>
                <w:webHidden/>
              </w:rPr>
              <w:fldChar w:fldCharType="end"/>
            </w:r>
          </w:hyperlink>
        </w:p>
        <w:p w14:paraId="5A09D172" w14:textId="540AC86F" w:rsidR="001A7F83" w:rsidRPr="001A7F83" w:rsidRDefault="001A7F83">
          <w:pPr>
            <w:pStyle w:val="TDC2"/>
            <w:tabs>
              <w:tab w:val="left" w:pos="880"/>
              <w:tab w:val="right" w:leader="dot" w:pos="9736"/>
            </w:tabs>
            <w:rPr>
              <w:noProof/>
              <w:color w:val="000000" w:themeColor="text1"/>
              <w:sz w:val="24"/>
              <w:szCs w:val="24"/>
              <w:lang w:eastAsia="es-ES"/>
            </w:rPr>
          </w:pPr>
          <w:hyperlink w:anchor="_Toc58513387" w:history="1">
            <w:r w:rsidRPr="001A7F83">
              <w:rPr>
                <w:rStyle w:val="Hipervnculo"/>
                <w:noProof/>
                <w:color w:val="000000" w:themeColor="text1"/>
                <w:sz w:val="24"/>
                <w:szCs w:val="24"/>
              </w:rPr>
              <w:t>3.1</w:t>
            </w:r>
            <w:r w:rsidRPr="001A7F83">
              <w:rPr>
                <w:noProof/>
                <w:color w:val="000000" w:themeColor="text1"/>
                <w:sz w:val="24"/>
                <w:szCs w:val="24"/>
                <w:lang w:eastAsia="es-ES"/>
              </w:rPr>
              <w:tab/>
            </w:r>
            <w:r w:rsidRPr="001A7F83">
              <w:rPr>
                <w:rStyle w:val="Hipervnculo"/>
                <w:noProof/>
                <w:color w:val="000000" w:themeColor="text1"/>
                <w:sz w:val="24"/>
                <w:szCs w:val="24"/>
              </w:rPr>
              <w:t>El producto</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_Toc58513387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13</w:t>
            </w:r>
            <w:r w:rsidRPr="001A7F83">
              <w:rPr>
                <w:noProof/>
                <w:webHidden/>
                <w:color w:val="000000" w:themeColor="text1"/>
                <w:sz w:val="24"/>
                <w:szCs w:val="24"/>
              </w:rPr>
              <w:fldChar w:fldCharType="end"/>
            </w:r>
          </w:hyperlink>
        </w:p>
        <w:p w14:paraId="45B4F43B" w14:textId="4075D74C" w:rsidR="001A7F83" w:rsidRPr="001A7F83" w:rsidRDefault="001A7F83">
          <w:pPr>
            <w:pStyle w:val="TDC2"/>
            <w:tabs>
              <w:tab w:val="right" w:leader="dot" w:pos="9736"/>
            </w:tabs>
            <w:rPr>
              <w:noProof/>
              <w:color w:val="000000" w:themeColor="text1"/>
              <w:sz w:val="24"/>
              <w:szCs w:val="24"/>
              <w:lang w:eastAsia="es-ES"/>
            </w:rPr>
          </w:pPr>
          <w:hyperlink w:anchor="_Toc58513388" w:history="1">
            <w:r w:rsidRPr="001A7F83">
              <w:rPr>
                <w:rStyle w:val="Hipervnculo"/>
                <w:noProof/>
                <w:color w:val="000000" w:themeColor="text1"/>
                <w:sz w:val="24"/>
                <w:szCs w:val="24"/>
              </w:rPr>
              <w:t>Servicios principales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_Toc58513388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13</w:t>
            </w:r>
            <w:r w:rsidRPr="001A7F83">
              <w:rPr>
                <w:noProof/>
                <w:webHidden/>
                <w:color w:val="000000" w:themeColor="text1"/>
                <w:sz w:val="24"/>
                <w:szCs w:val="24"/>
              </w:rPr>
              <w:fldChar w:fldCharType="end"/>
            </w:r>
          </w:hyperlink>
        </w:p>
        <w:p w14:paraId="4A0A51E7" w14:textId="5ABEB167" w:rsidR="001A7F83" w:rsidRPr="001A7F83" w:rsidRDefault="001A7F83">
          <w:pPr>
            <w:pStyle w:val="TDC2"/>
            <w:tabs>
              <w:tab w:val="right" w:leader="dot" w:pos="9736"/>
            </w:tabs>
            <w:rPr>
              <w:noProof/>
              <w:color w:val="000000" w:themeColor="text1"/>
              <w:sz w:val="24"/>
              <w:szCs w:val="24"/>
              <w:lang w:eastAsia="es-ES"/>
            </w:rPr>
          </w:pPr>
          <w:hyperlink w:anchor="_Toc58513389" w:history="1">
            <w:r w:rsidRPr="001A7F83">
              <w:rPr>
                <w:rStyle w:val="Hipervnculo"/>
                <w:noProof/>
                <w:color w:val="000000" w:themeColor="text1"/>
                <w:sz w:val="24"/>
                <w:szCs w:val="24"/>
              </w:rPr>
              <w:t>Servicios relacionados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_Toc58513389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14</w:t>
            </w:r>
            <w:r w:rsidRPr="001A7F83">
              <w:rPr>
                <w:noProof/>
                <w:webHidden/>
                <w:color w:val="000000" w:themeColor="text1"/>
                <w:sz w:val="24"/>
                <w:szCs w:val="24"/>
              </w:rPr>
              <w:fldChar w:fldCharType="end"/>
            </w:r>
          </w:hyperlink>
        </w:p>
        <w:p w14:paraId="08F4D5ED" w14:textId="3AD58913" w:rsidR="001A7F83" w:rsidRPr="001A7F83" w:rsidRDefault="001A7F83">
          <w:pPr>
            <w:pStyle w:val="TDC2"/>
            <w:tabs>
              <w:tab w:val="right" w:leader="dot" w:pos="9736"/>
            </w:tabs>
            <w:rPr>
              <w:noProof/>
              <w:color w:val="000000" w:themeColor="text1"/>
              <w:sz w:val="24"/>
              <w:szCs w:val="24"/>
              <w:lang w:eastAsia="es-ES"/>
            </w:rPr>
          </w:pPr>
          <w:hyperlink w:anchor="_Toc58513390" w:history="1">
            <w:r w:rsidRPr="001A7F83">
              <w:rPr>
                <w:rStyle w:val="Hipervnculo"/>
                <w:noProof/>
                <w:color w:val="000000" w:themeColor="text1"/>
                <w:sz w:val="24"/>
                <w:szCs w:val="24"/>
              </w:rPr>
              <w:t>Análisis de los servicios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_Toc58513390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14</w:t>
            </w:r>
            <w:r w:rsidRPr="001A7F83">
              <w:rPr>
                <w:noProof/>
                <w:webHidden/>
                <w:color w:val="000000" w:themeColor="text1"/>
                <w:sz w:val="24"/>
                <w:szCs w:val="24"/>
              </w:rPr>
              <w:fldChar w:fldCharType="end"/>
            </w:r>
          </w:hyperlink>
        </w:p>
        <w:p w14:paraId="33BF91C2" w14:textId="7ECC5E2B" w:rsidR="001A7F83" w:rsidRPr="001A7F83" w:rsidRDefault="001A7F83">
          <w:pPr>
            <w:pStyle w:val="TDC2"/>
            <w:tabs>
              <w:tab w:val="right" w:leader="dot" w:pos="9736"/>
            </w:tabs>
            <w:rPr>
              <w:noProof/>
              <w:color w:val="000000" w:themeColor="text1"/>
              <w:sz w:val="24"/>
              <w:szCs w:val="24"/>
              <w:lang w:eastAsia="es-ES"/>
            </w:rPr>
          </w:pPr>
          <w:hyperlink w:anchor="_Toc58513391" w:history="1">
            <w:r w:rsidRPr="001A7F83">
              <w:rPr>
                <w:rStyle w:val="Hipervnculo"/>
                <w:noProof/>
                <w:color w:val="000000" w:themeColor="text1"/>
                <w:sz w:val="24"/>
                <w:szCs w:val="24"/>
              </w:rPr>
              <w:t>Estimación del coste</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_Toc58513391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15</w:t>
            </w:r>
            <w:r w:rsidRPr="001A7F83">
              <w:rPr>
                <w:noProof/>
                <w:webHidden/>
                <w:color w:val="000000" w:themeColor="text1"/>
                <w:sz w:val="24"/>
                <w:szCs w:val="24"/>
              </w:rPr>
              <w:fldChar w:fldCharType="end"/>
            </w:r>
          </w:hyperlink>
        </w:p>
        <w:p w14:paraId="57477CD7" w14:textId="6877081A" w:rsidR="001A7F83" w:rsidRPr="001A7F83" w:rsidRDefault="001A7F83">
          <w:pPr>
            <w:pStyle w:val="TDC2"/>
            <w:tabs>
              <w:tab w:val="left" w:pos="880"/>
              <w:tab w:val="right" w:leader="dot" w:pos="9736"/>
            </w:tabs>
            <w:rPr>
              <w:noProof/>
              <w:color w:val="000000" w:themeColor="text1"/>
              <w:sz w:val="24"/>
              <w:szCs w:val="24"/>
              <w:lang w:eastAsia="es-ES"/>
            </w:rPr>
          </w:pPr>
          <w:hyperlink w:anchor="_Toc58513392" w:history="1">
            <w:r w:rsidRPr="001A7F83">
              <w:rPr>
                <w:rStyle w:val="Hipervnculo"/>
                <w:noProof/>
                <w:color w:val="000000" w:themeColor="text1"/>
                <w:sz w:val="24"/>
                <w:szCs w:val="24"/>
              </w:rPr>
              <w:t>3.2</w:t>
            </w:r>
            <w:r w:rsidRPr="001A7F83">
              <w:rPr>
                <w:noProof/>
                <w:color w:val="000000" w:themeColor="text1"/>
                <w:sz w:val="24"/>
                <w:szCs w:val="24"/>
                <w:lang w:eastAsia="es-ES"/>
              </w:rPr>
              <w:tab/>
            </w:r>
            <w:r w:rsidRPr="001A7F83">
              <w:rPr>
                <w:rStyle w:val="Hipervnculo"/>
                <w:noProof/>
                <w:color w:val="000000" w:themeColor="text1"/>
                <w:sz w:val="24"/>
                <w:szCs w:val="24"/>
              </w:rPr>
              <w:t>Estrategias de precios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_Toc58513392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16</w:t>
            </w:r>
            <w:r w:rsidRPr="001A7F83">
              <w:rPr>
                <w:noProof/>
                <w:webHidden/>
                <w:color w:val="000000" w:themeColor="text1"/>
                <w:sz w:val="24"/>
                <w:szCs w:val="24"/>
              </w:rPr>
              <w:fldChar w:fldCharType="end"/>
            </w:r>
          </w:hyperlink>
        </w:p>
        <w:p w14:paraId="6C8D3B3D" w14:textId="0BC2FCFA" w:rsidR="001A7F83" w:rsidRPr="001A7F83" w:rsidRDefault="001A7F83">
          <w:pPr>
            <w:pStyle w:val="TDC2"/>
            <w:tabs>
              <w:tab w:val="right" w:leader="dot" w:pos="9736"/>
            </w:tabs>
            <w:rPr>
              <w:noProof/>
              <w:color w:val="000000" w:themeColor="text1"/>
              <w:sz w:val="24"/>
              <w:szCs w:val="24"/>
              <w:lang w:eastAsia="es-ES"/>
            </w:rPr>
          </w:pPr>
          <w:hyperlink w:anchor="_Toc58513393" w:history="1">
            <w:r w:rsidRPr="001A7F83">
              <w:rPr>
                <w:rStyle w:val="Hipervnculo"/>
                <w:noProof/>
                <w:color w:val="000000" w:themeColor="text1"/>
                <w:sz w:val="24"/>
                <w:szCs w:val="24"/>
              </w:rPr>
              <w:t>Precio según costes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_Toc58513393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16</w:t>
            </w:r>
            <w:r w:rsidRPr="001A7F83">
              <w:rPr>
                <w:noProof/>
                <w:webHidden/>
                <w:color w:val="000000" w:themeColor="text1"/>
                <w:sz w:val="24"/>
                <w:szCs w:val="24"/>
              </w:rPr>
              <w:fldChar w:fldCharType="end"/>
            </w:r>
          </w:hyperlink>
        </w:p>
        <w:p w14:paraId="01268C06" w14:textId="40ADFCC8" w:rsidR="001A7F83" w:rsidRPr="001A7F83" w:rsidRDefault="001A7F83">
          <w:pPr>
            <w:pStyle w:val="TDC2"/>
            <w:tabs>
              <w:tab w:val="right" w:leader="dot" w:pos="9736"/>
            </w:tabs>
            <w:rPr>
              <w:noProof/>
              <w:color w:val="000000" w:themeColor="text1"/>
              <w:sz w:val="24"/>
              <w:szCs w:val="24"/>
              <w:lang w:eastAsia="es-ES"/>
            </w:rPr>
          </w:pPr>
          <w:hyperlink w:anchor="_Toc58513394" w:history="1">
            <w:r w:rsidRPr="001A7F83">
              <w:rPr>
                <w:rStyle w:val="Hipervnculo"/>
                <w:noProof/>
                <w:color w:val="000000" w:themeColor="text1"/>
                <w:sz w:val="24"/>
                <w:szCs w:val="24"/>
              </w:rPr>
              <w:t>Precio según la demanda (percepción del consumidor)</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_Toc58513394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16</w:t>
            </w:r>
            <w:r w:rsidRPr="001A7F83">
              <w:rPr>
                <w:noProof/>
                <w:webHidden/>
                <w:color w:val="000000" w:themeColor="text1"/>
                <w:sz w:val="24"/>
                <w:szCs w:val="24"/>
              </w:rPr>
              <w:fldChar w:fldCharType="end"/>
            </w:r>
          </w:hyperlink>
        </w:p>
        <w:p w14:paraId="3ED67535" w14:textId="58F0C5AD" w:rsidR="001A7F83" w:rsidRPr="001A7F83" w:rsidRDefault="001A7F83">
          <w:pPr>
            <w:pStyle w:val="TDC2"/>
            <w:tabs>
              <w:tab w:val="right" w:leader="dot" w:pos="9736"/>
            </w:tabs>
            <w:rPr>
              <w:noProof/>
              <w:color w:val="000000" w:themeColor="text1"/>
              <w:sz w:val="24"/>
              <w:szCs w:val="24"/>
              <w:lang w:eastAsia="es-ES"/>
            </w:rPr>
          </w:pPr>
          <w:hyperlink w:anchor="_Toc58513395" w:history="1">
            <w:r w:rsidRPr="001A7F83">
              <w:rPr>
                <w:rStyle w:val="Hipervnculo"/>
                <w:noProof/>
                <w:color w:val="000000" w:themeColor="text1"/>
                <w:sz w:val="24"/>
                <w:szCs w:val="24"/>
              </w:rPr>
              <w:t>Precio basado en la competencia</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_Toc58513395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16</w:t>
            </w:r>
            <w:r w:rsidRPr="001A7F83">
              <w:rPr>
                <w:noProof/>
                <w:webHidden/>
                <w:color w:val="000000" w:themeColor="text1"/>
                <w:sz w:val="24"/>
                <w:szCs w:val="24"/>
              </w:rPr>
              <w:fldChar w:fldCharType="end"/>
            </w:r>
          </w:hyperlink>
        </w:p>
        <w:p w14:paraId="445B407B" w14:textId="53766C59" w:rsidR="001A7F83" w:rsidRPr="001A7F83" w:rsidRDefault="001A7F83">
          <w:pPr>
            <w:pStyle w:val="TDC2"/>
            <w:tabs>
              <w:tab w:val="left" w:pos="880"/>
              <w:tab w:val="right" w:leader="dot" w:pos="9736"/>
            </w:tabs>
            <w:rPr>
              <w:noProof/>
              <w:color w:val="000000" w:themeColor="text1"/>
              <w:sz w:val="24"/>
              <w:szCs w:val="24"/>
              <w:lang w:eastAsia="es-ES"/>
            </w:rPr>
          </w:pPr>
          <w:hyperlink w:anchor="_Toc58513396" w:history="1">
            <w:r w:rsidRPr="001A7F83">
              <w:rPr>
                <w:rStyle w:val="Hipervnculo"/>
                <w:noProof/>
                <w:color w:val="000000" w:themeColor="text1"/>
                <w:sz w:val="24"/>
                <w:szCs w:val="24"/>
              </w:rPr>
              <w:t>3.3</w:t>
            </w:r>
            <w:r w:rsidRPr="001A7F83">
              <w:rPr>
                <w:noProof/>
                <w:color w:val="000000" w:themeColor="text1"/>
                <w:sz w:val="24"/>
                <w:szCs w:val="24"/>
                <w:lang w:eastAsia="es-ES"/>
              </w:rPr>
              <w:tab/>
            </w:r>
            <w:r w:rsidRPr="001A7F83">
              <w:rPr>
                <w:rStyle w:val="Hipervnculo"/>
                <w:noProof/>
                <w:color w:val="000000" w:themeColor="text1"/>
                <w:sz w:val="24"/>
                <w:szCs w:val="24"/>
              </w:rPr>
              <w:t>Distribución</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_Toc58513396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17</w:t>
            </w:r>
            <w:r w:rsidRPr="001A7F83">
              <w:rPr>
                <w:noProof/>
                <w:webHidden/>
                <w:color w:val="000000" w:themeColor="text1"/>
                <w:sz w:val="24"/>
                <w:szCs w:val="24"/>
              </w:rPr>
              <w:fldChar w:fldCharType="end"/>
            </w:r>
          </w:hyperlink>
        </w:p>
        <w:p w14:paraId="7BC585E6" w14:textId="7B3C02A9" w:rsidR="001A7F83" w:rsidRPr="001A7F83" w:rsidRDefault="001A7F83">
          <w:pPr>
            <w:pStyle w:val="TDC2"/>
            <w:tabs>
              <w:tab w:val="left" w:pos="880"/>
              <w:tab w:val="right" w:leader="dot" w:pos="9736"/>
            </w:tabs>
            <w:rPr>
              <w:noProof/>
              <w:color w:val="000000" w:themeColor="text1"/>
              <w:sz w:val="24"/>
              <w:szCs w:val="24"/>
              <w:lang w:eastAsia="es-ES"/>
            </w:rPr>
          </w:pPr>
          <w:hyperlink w:anchor="_Toc58513397" w:history="1">
            <w:r w:rsidRPr="001A7F83">
              <w:rPr>
                <w:rStyle w:val="Hipervnculo"/>
                <w:noProof/>
                <w:color w:val="000000" w:themeColor="text1"/>
                <w:sz w:val="24"/>
                <w:szCs w:val="24"/>
              </w:rPr>
              <w:t>3.4</w:t>
            </w:r>
            <w:r w:rsidRPr="001A7F83">
              <w:rPr>
                <w:noProof/>
                <w:color w:val="000000" w:themeColor="text1"/>
                <w:sz w:val="24"/>
                <w:szCs w:val="24"/>
                <w:lang w:eastAsia="es-ES"/>
              </w:rPr>
              <w:tab/>
            </w:r>
            <w:r w:rsidRPr="001A7F83">
              <w:rPr>
                <w:rStyle w:val="Hipervnculo"/>
                <w:noProof/>
                <w:color w:val="000000" w:themeColor="text1"/>
                <w:sz w:val="24"/>
                <w:szCs w:val="24"/>
              </w:rPr>
              <w:t>Estrategias de promoción</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_Toc58513397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18</w:t>
            </w:r>
            <w:r w:rsidRPr="001A7F83">
              <w:rPr>
                <w:noProof/>
                <w:webHidden/>
                <w:color w:val="000000" w:themeColor="text1"/>
                <w:sz w:val="24"/>
                <w:szCs w:val="24"/>
              </w:rPr>
              <w:fldChar w:fldCharType="end"/>
            </w:r>
          </w:hyperlink>
        </w:p>
        <w:p w14:paraId="63AEB2E0" w14:textId="1A495747" w:rsidR="001A7F83" w:rsidRPr="001A7F83" w:rsidRDefault="001A7F83">
          <w:pPr>
            <w:pStyle w:val="TDC2"/>
            <w:tabs>
              <w:tab w:val="right" w:leader="dot" w:pos="9736"/>
            </w:tabs>
            <w:rPr>
              <w:noProof/>
              <w:color w:val="000000" w:themeColor="text1"/>
              <w:sz w:val="24"/>
              <w:szCs w:val="24"/>
              <w:lang w:eastAsia="es-ES"/>
            </w:rPr>
          </w:pPr>
          <w:hyperlink w:anchor="_Toc58513398" w:history="1">
            <w:r w:rsidRPr="001A7F83">
              <w:rPr>
                <w:rStyle w:val="Hipervnculo"/>
                <w:noProof/>
                <w:color w:val="000000" w:themeColor="text1"/>
                <w:sz w:val="24"/>
                <w:szCs w:val="24"/>
              </w:rPr>
              <w:t>Estrategias de publicidad</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_Toc58513398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18</w:t>
            </w:r>
            <w:r w:rsidRPr="001A7F83">
              <w:rPr>
                <w:noProof/>
                <w:webHidden/>
                <w:color w:val="000000" w:themeColor="text1"/>
                <w:sz w:val="24"/>
                <w:szCs w:val="24"/>
              </w:rPr>
              <w:fldChar w:fldCharType="end"/>
            </w:r>
          </w:hyperlink>
        </w:p>
        <w:p w14:paraId="401131FD" w14:textId="0B3B5E27" w:rsidR="001A7F83" w:rsidRPr="001A7F83" w:rsidRDefault="001A7F83">
          <w:pPr>
            <w:pStyle w:val="TDC2"/>
            <w:tabs>
              <w:tab w:val="right" w:leader="dot" w:pos="9736"/>
            </w:tabs>
            <w:rPr>
              <w:noProof/>
              <w:color w:val="000000" w:themeColor="text1"/>
              <w:sz w:val="24"/>
              <w:szCs w:val="24"/>
              <w:lang w:eastAsia="es-ES"/>
            </w:rPr>
          </w:pPr>
          <w:hyperlink w:anchor="_Toc58513399" w:history="1">
            <w:r w:rsidRPr="001A7F83">
              <w:rPr>
                <w:rStyle w:val="Hipervnculo"/>
                <w:noProof/>
                <w:color w:val="000000" w:themeColor="text1"/>
                <w:sz w:val="24"/>
                <w:szCs w:val="24"/>
              </w:rPr>
              <w:t>Estrategias de Merchandaising</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_Toc58513399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18</w:t>
            </w:r>
            <w:r w:rsidRPr="001A7F83">
              <w:rPr>
                <w:noProof/>
                <w:webHidden/>
                <w:color w:val="000000" w:themeColor="text1"/>
                <w:sz w:val="24"/>
                <w:szCs w:val="24"/>
              </w:rPr>
              <w:fldChar w:fldCharType="end"/>
            </w:r>
          </w:hyperlink>
        </w:p>
        <w:p w14:paraId="6EB77EFD" w14:textId="65E27496" w:rsidR="001A7F83" w:rsidRPr="001A7F83" w:rsidRDefault="001A7F83">
          <w:pPr>
            <w:pStyle w:val="TDC2"/>
            <w:tabs>
              <w:tab w:val="right" w:leader="dot" w:pos="9736"/>
            </w:tabs>
            <w:rPr>
              <w:noProof/>
              <w:color w:val="000000" w:themeColor="text1"/>
              <w:sz w:val="24"/>
              <w:szCs w:val="24"/>
              <w:lang w:eastAsia="es-ES"/>
            </w:rPr>
          </w:pPr>
          <w:hyperlink w:anchor="_Toc58513400" w:history="1">
            <w:r w:rsidRPr="001A7F83">
              <w:rPr>
                <w:rStyle w:val="Hipervnculo"/>
                <w:noProof/>
                <w:color w:val="000000" w:themeColor="text1"/>
                <w:sz w:val="24"/>
                <w:szCs w:val="24"/>
              </w:rPr>
              <w:t>Estrategias de fidelización</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_Toc58513400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19</w:t>
            </w:r>
            <w:r w:rsidRPr="001A7F83">
              <w:rPr>
                <w:noProof/>
                <w:webHidden/>
                <w:color w:val="000000" w:themeColor="text1"/>
                <w:sz w:val="24"/>
                <w:szCs w:val="24"/>
              </w:rPr>
              <w:fldChar w:fldCharType="end"/>
            </w:r>
          </w:hyperlink>
        </w:p>
        <w:p w14:paraId="108FA613" w14:textId="2E86A7EE" w:rsidR="001A7F83" w:rsidRPr="001A7F83" w:rsidRDefault="001A7F83">
          <w:pPr>
            <w:pStyle w:val="TDC2"/>
            <w:tabs>
              <w:tab w:val="right" w:leader="dot" w:pos="9736"/>
            </w:tabs>
            <w:rPr>
              <w:noProof/>
              <w:color w:val="000000" w:themeColor="text1"/>
              <w:sz w:val="24"/>
              <w:szCs w:val="24"/>
              <w:lang w:eastAsia="es-ES"/>
            </w:rPr>
          </w:pPr>
          <w:hyperlink w:anchor="_Toc58513401" w:history="1">
            <w:r w:rsidRPr="001A7F83">
              <w:rPr>
                <w:rStyle w:val="Hipervnculo"/>
                <w:noProof/>
                <w:color w:val="000000" w:themeColor="text1"/>
                <w:sz w:val="24"/>
                <w:szCs w:val="24"/>
              </w:rPr>
              <w:t>Promoción de ventas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_Toc58513401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19</w:t>
            </w:r>
            <w:r w:rsidRPr="001A7F83">
              <w:rPr>
                <w:noProof/>
                <w:webHidden/>
                <w:color w:val="000000" w:themeColor="text1"/>
                <w:sz w:val="24"/>
                <w:szCs w:val="24"/>
              </w:rPr>
              <w:fldChar w:fldCharType="end"/>
            </w:r>
          </w:hyperlink>
        </w:p>
        <w:p w14:paraId="71E2EB9C" w14:textId="71FDCFCC" w:rsidR="001A7F83" w:rsidRPr="001A7F83" w:rsidRDefault="001A7F83">
          <w:pPr>
            <w:pStyle w:val="TDC2"/>
            <w:tabs>
              <w:tab w:val="right" w:leader="dot" w:pos="9736"/>
            </w:tabs>
            <w:rPr>
              <w:noProof/>
              <w:color w:val="000000" w:themeColor="text1"/>
              <w:sz w:val="24"/>
              <w:szCs w:val="24"/>
              <w:lang w:eastAsia="es-ES"/>
            </w:rPr>
          </w:pPr>
          <w:hyperlink w:anchor="_Toc58513402" w:history="1">
            <w:r w:rsidRPr="001A7F83">
              <w:rPr>
                <w:rStyle w:val="Hipervnculo"/>
                <w:noProof/>
                <w:color w:val="000000" w:themeColor="text1"/>
                <w:sz w:val="24"/>
                <w:szCs w:val="24"/>
              </w:rPr>
              <w:t>Relaciones públicas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_Toc58513402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20</w:t>
            </w:r>
            <w:r w:rsidRPr="001A7F83">
              <w:rPr>
                <w:noProof/>
                <w:webHidden/>
                <w:color w:val="000000" w:themeColor="text1"/>
                <w:sz w:val="24"/>
                <w:szCs w:val="24"/>
              </w:rPr>
              <w:fldChar w:fldCharType="end"/>
            </w:r>
          </w:hyperlink>
        </w:p>
        <w:p w14:paraId="2975AF2B" w14:textId="2E5873F1" w:rsidR="001A7F83" w:rsidRPr="001A7F83" w:rsidRDefault="001A7F83">
          <w:pPr>
            <w:pStyle w:val="TDC2"/>
            <w:tabs>
              <w:tab w:val="left" w:pos="880"/>
              <w:tab w:val="right" w:leader="dot" w:pos="9736"/>
            </w:tabs>
            <w:rPr>
              <w:noProof/>
              <w:color w:val="000000" w:themeColor="text1"/>
              <w:sz w:val="24"/>
              <w:szCs w:val="24"/>
              <w:lang w:eastAsia="es-ES"/>
            </w:rPr>
          </w:pPr>
          <w:hyperlink w:anchor="_Toc58513403" w:history="1">
            <w:r w:rsidRPr="001A7F83">
              <w:rPr>
                <w:rStyle w:val="Hipervnculo"/>
                <w:noProof/>
                <w:color w:val="000000" w:themeColor="text1"/>
                <w:sz w:val="24"/>
                <w:szCs w:val="24"/>
              </w:rPr>
              <w:t>3.5</w:t>
            </w:r>
            <w:r w:rsidRPr="001A7F83">
              <w:rPr>
                <w:noProof/>
                <w:color w:val="000000" w:themeColor="text1"/>
                <w:sz w:val="24"/>
                <w:szCs w:val="24"/>
                <w:lang w:eastAsia="es-ES"/>
              </w:rPr>
              <w:tab/>
            </w:r>
            <w:r w:rsidRPr="001A7F83">
              <w:rPr>
                <w:rStyle w:val="Hipervnculo"/>
                <w:noProof/>
                <w:color w:val="000000" w:themeColor="text1"/>
                <w:sz w:val="24"/>
                <w:szCs w:val="24"/>
              </w:rPr>
              <w:t>Conclusiones</w:t>
            </w:r>
            <w:r w:rsidRPr="001A7F83">
              <w:rPr>
                <w:noProof/>
                <w:webHidden/>
                <w:color w:val="000000" w:themeColor="text1"/>
                <w:sz w:val="24"/>
                <w:szCs w:val="24"/>
              </w:rPr>
              <w:tab/>
            </w:r>
            <w:r w:rsidRPr="001A7F83">
              <w:rPr>
                <w:noProof/>
                <w:webHidden/>
                <w:color w:val="000000" w:themeColor="text1"/>
                <w:sz w:val="24"/>
                <w:szCs w:val="24"/>
              </w:rPr>
              <w:fldChar w:fldCharType="begin"/>
            </w:r>
            <w:r w:rsidRPr="001A7F83">
              <w:rPr>
                <w:noProof/>
                <w:webHidden/>
                <w:color w:val="000000" w:themeColor="text1"/>
                <w:sz w:val="24"/>
                <w:szCs w:val="24"/>
              </w:rPr>
              <w:instrText xml:space="preserve"> PAGEREF _Toc58513403 \h </w:instrText>
            </w:r>
            <w:r w:rsidRPr="001A7F83">
              <w:rPr>
                <w:noProof/>
                <w:webHidden/>
                <w:color w:val="000000" w:themeColor="text1"/>
                <w:sz w:val="24"/>
                <w:szCs w:val="24"/>
              </w:rPr>
            </w:r>
            <w:r w:rsidRPr="001A7F83">
              <w:rPr>
                <w:noProof/>
                <w:webHidden/>
                <w:color w:val="000000" w:themeColor="text1"/>
                <w:sz w:val="24"/>
                <w:szCs w:val="24"/>
              </w:rPr>
              <w:fldChar w:fldCharType="separate"/>
            </w:r>
            <w:r w:rsidRPr="001A7F83">
              <w:rPr>
                <w:noProof/>
                <w:webHidden/>
                <w:color w:val="000000" w:themeColor="text1"/>
                <w:sz w:val="24"/>
                <w:szCs w:val="24"/>
              </w:rPr>
              <w:t>21</w:t>
            </w:r>
            <w:r w:rsidRPr="001A7F83">
              <w:rPr>
                <w:noProof/>
                <w:webHidden/>
                <w:color w:val="000000" w:themeColor="text1"/>
                <w:sz w:val="24"/>
                <w:szCs w:val="24"/>
              </w:rPr>
              <w:fldChar w:fldCharType="end"/>
            </w:r>
          </w:hyperlink>
        </w:p>
        <w:p w14:paraId="22CDC2E3" w14:textId="2EBE3E27" w:rsidR="001A7F83" w:rsidRPr="001A7F83" w:rsidRDefault="001A7F83">
          <w:pPr>
            <w:pStyle w:val="TDC1"/>
            <w:rPr>
              <w:rFonts w:cstheme="minorBidi"/>
              <w:b w:val="0"/>
              <w:bCs w:val="0"/>
              <w:lang w:eastAsia="es-ES"/>
            </w:rPr>
          </w:pPr>
          <w:hyperlink w:anchor="_Toc58513404" w:history="1">
            <w:r w:rsidRPr="001A7F83">
              <w:rPr>
                <w:rStyle w:val="Hipervnculo"/>
                <w:color w:val="000000" w:themeColor="text1"/>
              </w:rPr>
              <w:t>10.</w:t>
            </w:r>
            <w:r w:rsidRPr="001A7F83">
              <w:rPr>
                <w:rFonts w:cstheme="minorBidi"/>
                <w:b w:val="0"/>
                <w:bCs w:val="0"/>
                <w:lang w:eastAsia="es-ES"/>
              </w:rPr>
              <w:tab/>
            </w:r>
            <w:r w:rsidRPr="001A7F83">
              <w:rPr>
                <w:rStyle w:val="Hipervnculo"/>
                <w:color w:val="000000" w:themeColor="text1"/>
              </w:rPr>
              <w:t>Bibliografía</w:t>
            </w:r>
            <w:r w:rsidRPr="001A7F83">
              <w:rPr>
                <w:webHidden/>
              </w:rPr>
              <w:tab/>
            </w:r>
            <w:r w:rsidRPr="001A7F83">
              <w:rPr>
                <w:webHidden/>
              </w:rPr>
              <w:fldChar w:fldCharType="begin"/>
            </w:r>
            <w:r w:rsidRPr="001A7F83">
              <w:rPr>
                <w:webHidden/>
              </w:rPr>
              <w:instrText xml:space="preserve"> PAGEREF _Toc58513404 \h </w:instrText>
            </w:r>
            <w:r w:rsidRPr="001A7F83">
              <w:rPr>
                <w:webHidden/>
              </w:rPr>
            </w:r>
            <w:r w:rsidRPr="001A7F83">
              <w:rPr>
                <w:webHidden/>
              </w:rPr>
              <w:fldChar w:fldCharType="separate"/>
            </w:r>
            <w:r w:rsidRPr="001A7F83">
              <w:rPr>
                <w:webHidden/>
              </w:rPr>
              <w:t>22</w:t>
            </w:r>
            <w:r w:rsidRPr="001A7F83">
              <w:rPr>
                <w:webHidden/>
              </w:rPr>
              <w:fldChar w:fldCharType="end"/>
            </w:r>
          </w:hyperlink>
        </w:p>
        <w:p w14:paraId="36C801C5" w14:textId="4ABA5621" w:rsidR="001A7F83" w:rsidRDefault="001A7F83">
          <w:r w:rsidRPr="001A7F83">
            <w:rPr>
              <w:b/>
              <w:bCs/>
              <w:color w:val="000000" w:themeColor="text1"/>
              <w:sz w:val="24"/>
              <w:szCs w:val="24"/>
            </w:rPr>
            <w:lastRenderedPageBreak/>
            <w:fldChar w:fldCharType="end"/>
          </w:r>
        </w:p>
      </w:sdtContent>
    </w:sdt>
    <w:p w14:paraId="54AF24C4" w14:textId="186297A2" w:rsidR="004541C7" w:rsidRPr="007A07BA" w:rsidRDefault="004541C7" w:rsidP="007F4DFE">
      <w:pPr>
        <w:pStyle w:val="Ttulo1"/>
        <w:numPr>
          <w:ilvl w:val="0"/>
          <w:numId w:val="2"/>
        </w:numPr>
        <w:rPr>
          <w:color w:val="000000" w:themeColor="text1"/>
          <w:sz w:val="36"/>
          <w:szCs w:val="18"/>
          <w:u w:val="single" w:color="E48312"/>
        </w:rPr>
      </w:pPr>
      <w:bookmarkStart w:id="6" w:name="_Toc58513372"/>
      <w:r w:rsidRPr="007F4DFE">
        <w:rPr>
          <w:color w:val="000000" w:themeColor="text1"/>
          <w:sz w:val="40"/>
          <w:szCs w:val="20"/>
          <w:u w:val="single" w:color="E48312"/>
        </w:rPr>
        <w:t>Presentación del proyecto y sus promotores</w:t>
      </w:r>
      <w:bookmarkEnd w:id="5"/>
      <w:bookmarkEnd w:id="6"/>
    </w:p>
    <w:p w14:paraId="5E22513D" w14:textId="77777777" w:rsidR="007A07BA" w:rsidRPr="007A07BA" w:rsidRDefault="007A07BA" w:rsidP="007A07BA"/>
    <w:p w14:paraId="6593696C" w14:textId="2C270049" w:rsidR="004541C7" w:rsidRDefault="004541C7" w:rsidP="007F4DFE">
      <w:pPr>
        <w:pStyle w:val="Ttulo2"/>
        <w:numPr>
          <w:ilvl w:val="1"/>
          <w:numId w:val="3"/>
        </w:numPr>
        <w:rPr>
          <w:sz w:val="28"/>
          <w:szCs w:val="10"/>
          <w:u w:color="FFC000"/>
        </w:rPr>
      </w:pPr>
      <w:bookmarkStart w:id="7" w:name="_Toc58513086"/>
      <w:bookmarkStart w:id="8" w:name="_Toc58513373"/>
      <w:r w:rsidRPr="007F4DFE">
        <w:rPr>
          <w:sz w:val="28"/>
          <w:szCs w:val="10"/>
          <w:u w:color="FFC000"/>
        </w:rPr>
        <w:t>Idea de negocio</w:t>
      </w:r>
      <w:bookmarkEnd w:id="7"/>
      <w:bookmarkEnd w:id="8"/>
    </w:p>
    <w:p w14:paraId="63405363" w14:textId="77777777" w:rsidR="00D01394" w:rsidRDefault="00D01394" w:rsidP="00D01394">
      <w:pPr>
        <w:pStyle w:val="Ttulo2"/>
        <w:ind w:left="720"/>
        <w:rPr>
          <w:sz w:val="28"/>
          <w:szCs w:val="10"/>
          <w:u w:color="FFC000"/>
        </w:rPr>
      </w:pPr>
    </w:p>
    <w:p w14:paraId="35CBE02C" w14:textId="66D418F9"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7CF65E28" w:rsidR="004541C7" w:rsidRDefault="004541C7" w:rsidP="007F4DFE">
      <w:pPr>
        <w:pStyle w:val="Ttulo2"/>
        <w:numPr>
          <w:ilvl w:val="1"/>
          <w:numId w:val="3"/>
        </w:numPr>
        <w:rPr>
          <w:sz w:val="28"/>
          <w:szCs w:val="10"/>
          <w:u w:color="FFC000"/>
        </w:rPr>
      </w:pPr>
      <w:bookmarkStart w:id="9" w:name="_Toc58513087"/>
      <w:bookmarkStart w:id="10" w:name="_Toc58513374"/>
      <w:r w:rsidRPr="007F4DFE">
        <w:rPr>
          <w:sz w:val="28"/>
          <w:szCs w:val="10"/>
          <w:u w:color="FFC000"/>
        </w:rPr>
        <w:t>Objetivos de la empresa</w:t>
      </w:r>
      <w:bookmarkEnd w:id="9"/>
      <w:bookmarkEnd w:id="10"/>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5BDCA6C2" w:rsidR="004541C7" w:rsidRDefault="004541C7" w:rsidP="007F4DFE">
      <w:pPr>
        <w:pStyle w:val="Ttulo2"/>
        <w:numPr>
          <w:ilvl w:val="1"/>
          <w:numId w:val="3"/>
        </w:numPr>
        <w:rPr>
          <w:sz w:val="28"/>
          <w:szCs w:val="10"/>
          <w:u w:color="FFC000"/>
        </w:rPr>
      </w:pPr>
      <w:bookmarkStart w:id="11" w:name="_Toc58513088"/>
      <w:bookmarkStart w:id="12" w:name="_Toc58513375"/>
      <w:r w:rsidRPr="007F4DFE">
        <w:rPr>
          <w:sz w:val="28"/>
          <w:szCs w:val="10"/>
          <w:u w:color="FFC000"/>
        </w:rPr>
        <w:lastRenderedPageBreak/>
        <w:t>Cultura empresarial y responsabilidad social corporativa</w:t>
      </w:r>
      <w:bookmarkEnd w:id="11"/>
      <w:bookmarkEnd w:id="12"/>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0FB0FF4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7C29F8D7" w14:textId="2AE9A99B" w:rsidR="004541C7" w:rsidRDefault="004541C7" w:rsidP="007F4DFE">
      <w:pPr>
        <w:pStyle w:val="Ttulo2"/>
        <w:numPr>
          <w:ilvl w:val="1"/>
          <w:numId w:val="3"/>
        </w:numPr>
        <w:rPr>
          <w:sz w:val="28"/>
          <w:szCs w:val="10"/>
          <w:u w:color="FFC000"/>
        </w:rPr>
      </w:pPr>
      <w:bookmarkStart w:id="13" w:name="_Toc58513089"/>
      <w:bookmarkStart w:id="14" w:name="_Toc58513376"/>
      <w:r w:rsidRPr="007F4DFE">
        <w:rPr>
          <w:sz w:val="28"/>
          <w:szCs w:val="10"/>
          <w:u w:color="FFC000"/>
        </w:rPr>
        <w:t>Nombre comercial, marca y logotipo</w:t>
      </w:r>
      <w:bookmarkEnd w:id="13"/>
      <w:bookmarkEnd w:id="14"/>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6079C135"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2608" behindDoc="0" locked="0" layoutInCell="1" allowOverlap="1" wp14:anchorId="11309A00" wp14:editId="6D944925">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39F5E7CB"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9776" behindDoc="0" locked="0" layoutInCell="1" allowOverlap="1" wp14:anchorId="7B35DA57" wp14:editId="6CC71284">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17871E91" w14:textId="5F40DB9A" w:rsidR="004541C7" w:rsidRDefault="004541C7" w:rsidP="007F4DFE">
      <w:pPr>
        <w:pStyle w:val="Ttulo2"/>
        <w:numPr>
          <w:ilvl w:val="1"/>
          <w:numId w:val="3"/>
        </w:numPr>
        <w:rPr>
          <w:sz w:val="28"/>
          <w:szCs w:val="10"/>
          <w:u w:color="FFC000"/>
        </w:rPr>
      </w:pPr>
      <w:bookmarkStart w:id="15" w:name="_Toc58513090"/>
      <w:bookmarkStart w:id="16" w:name="_Toc58513377"/>
      <w:r w:rsidRPr="007F4DFE">
        <w:rPr>
          <w:sz w:val="28"/>
          <w:szCs w:val="10"/>
          <w:u w:color="FFC000"/>
        </w:rPr>
        <w:lastRenderedPageBreak/>
        <w:t>Presentación de promotores</w:t>
      </w:r>
      <w:bookmarkEnd w:id="15"/>
      <w:bookmarkEnd w:id="16"/>
    </w:p>
    <w:p w14:paraId="60DB0634" w14:textId="77777777" w:rsidR="00E14982" w:rsidRPr="00E14982" w:rsidRDefault="00E14982" w:rsidP="00E1498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proofErr w:type="spellStart"/>
      <w:r w:rsidRPr="006B673B">
        <w:rPr>
          <w:i/>
          <w:iCs/>
          <w:color w:val="000000" w:themeColor="text1"/>
          <w:sz w:val="24"/>
          <w:szCs w:val="20"/>
        </w:rPr>
        <w:t>The</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Institute</w:t>
      </w:r>
      <w:proofErr w:type="spellEnd"/>
      <w:r w:rsidRPr="006B673B">
        <w:rPr>
          <w:i/>
          <w:iCs/>
          <w:color w:val="000000" w:themeColor="text1"/>
          <w:sz w:val="24"/>
          <w:szCs w:val="20"/>
        </w:rPr>
        <w:t xml:space="preserve"> </w:t>
      </w:r>
      <w:proofErr w:type="spellStart"/>
      <w:r w:rsidRPr="006B673B">
        <w:rPr>
          <w:i/>
          <w:iCs/>
          <w:color w:val="000000" w:themeColor="text1"/>
          <w:sz w:val="24"/>
          <w:szCs w:val="20"/>
        </w:rPr>
        <w:t>Of</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Internal</w:t>
      </w:r>
      <w:proofErr w:type="spellEnd"/>
      <w:r w:rsidRPr="006B673B">
        <w:rPr>
          <w:i/>
          <w:iCs/>
          <w:color w:val="000000" w:themeColor="text1"/>
          <w:sz w:val="24"/>
          <w:szCs w:val="20"/>
        </w:rPr>
        <w:t xml:space="preserve"> </w:t>
      </w:r>
      <w:proofErr w:type="spellStart"/>
      <w:r w:rsidRPr="006B673B">
        <w:rPr>
          <w:i/>
          <w:iCs/>
          <w:color w:val="000000" w:themeColor="text1"/>
          <w:sz w:val="24"/>
          <w:szCs w:val="20"/>
        </w:rPr>
        <w:t>Auditors</w:t>
      </w:r>
      <w:proofErr w:type="spellEnd"/>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7FB176C0" w14:textId="2DE4EC07"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encargo del mantenimiento y administración de la empresa, y del mismo modo realizará las funciones de </w:t>
      </w:r>
      <w:proofErr w:type="spellStart"/>
      <w:r>
        <w:rPr>
          <w:color w:val="000000" w:themeColor="text1"/>
          <w:sz w:val="24"/>
          <w:szCs w:val="20"/>
        </w:rPr>
        <w:t>Community</w:t>
      </w:r>
      <w:proofErr w:type="spellEnd"/>
      <w:r>
        <w:rPr>
          <w:color w:val="000000" w:themeColor="text1"/>
          <w:sz w:val="24"/>
          <w:szCs w:val="20"/>
        </w:rPr>
        <w:t xml:space="preserve">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2682378F"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41ED687C" w:rsidR="004541C7" w:rsidRPr="00935880" w:rsidRDefault="004541C7" w:rsidP="007F4DFE">
      <w:pPr>
        <w:pStyle w:val="Ttulo2"/>
        <w:numPr>
          <w:ilvl w:val="1"/>
          <w:numId w:val="3"/>
        </w:numPr>
        <w:rPr>
          <w:sz w:val="28"/>
          <w:szCs w:val="10"/>
          <w:u w:color="FFC000"/>
        </w:rPr>
      </w:pPr>
      <w:bookmarkStart w:id="17" w:name="_Toc58513091"/>
      <w:bookmarkStart w:id="18" w:name="_Toc58513378"/>
      <w:r w:rsidRPr="007F4DFE">
        <w:rPr>
          <w:sz w:val="28"/>
          <w:szCs w:val="10"/>
          <w:u w:color="FFC000"/>
        </w:rPr>
        <w:t>Localización</w:t>
      </w:r>
      <w:bookmarkEnd w:id="17"/>
      <w:bookmarkEnd w:id="18"/>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2C1E3862">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337" cy="3000849"/>
                    </a:xfrm>
                    <a:prstGeom prst="rect">
                      <a:avLst/>
                    </a:prstGeom>
                  </pic:spPr>
                </pic:pic>
              </a:graphicData>
            </a:graphic>
          </wp:inline>
        </w:drawing>
      </w:r>
    </w:p>
    <w:p w14:paraId="20BCD79D" w14:textId="6E683CD5" w:rsidR="004541C7" w:rsidRDefault="004541C7" w:rsidP="007F4DFE">
      <w:pPr>
        <w:pStyle w:val="Ttulo2"/>
        <w:numPr>
          <w:ilvl w:val="1"/>
          <w:numId w:val="3"/>
        </w:numPr>
        <w:rPr>
          <w:sz w:val="28"/>
          <w:szCs w:val="10"/>
          <w:u w:color="FFC000"/>
        </w:rPr>
      </w:pPr>
      <w:bookmarkStart w:id="19" w:name="_Toc58513092"/>
      <w:bookmarkStart w:id="20" w:name="_Toc58513379"/>
      <w:r w:rsidRPr="007F4DFE">
        <w:rPr>
          <w:sz w:val="28"/>
          <w:szCs w:val="10"/>
          <w:u w:color="FFC000"/>
        </w:rPr>
        <w:lastRenderedPageBreak/>
        <w:t>Macroentorno</w:t>
      </w:r>
      <w:bookmarkEnd w:id="19"/>
      <w:bookmarkEnd w:id="20"/>
    </w:p>
    <w:p w14:paraId="07A86BB2" w14:textId="77777777" w:rsidR="00ED441C" w:rsidRDefault="00ED441C" w:rsidP="00ED441C"/>
    <w:p w14:paraId="63382DFB" w14:textId="77777777" w:rsidR="00ED441C" w:rsidRDefault="00ED441C" w:rsidP="00ED441C">
      <w:pPr>
        <w:spacing w:after="200"/>
        <w:jc w:val="both"/>
        <w:rPr>
          <w:b/>
          <w:bCs/>
          <w:color w:val="000000" w:themeColor="text1"/>
          <w:sz w:val="24"/>
          <w:szCs w:val="20"/>
          <w:u w:val="single"/>
        </w:rPr>
      </w:pPr>
      <w:r w:rsidRPr="00ED441C">
        <w:rPr>
          <w:b/>
          <w:bCs/>
          <w:color w:val="000000" w:themeColor="text1"/>
          <w:sz w:val="24"/>
          <w:szCs w:val="20"/>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r w:rsidRPr="00155204">
        <w:rPr>
          <w:color w:val="000000" w:themeColor="text1"/>
          <w:sz w:val="24"/>
          <w:szCs w:val="20"/>
        </w:rPr>
        <w:br w:type="page"/>
      </w:r>
    </w:p>
    <w:p w14:paraId="6EC6EE74" w14:textId="6CF272F4" w:rsidR="004541C7" w:rsidRPr="007F4DFE" w:rsidRDefault="004541C7" w:rsidP="007F4DFE">
      <w:pPr>
        <w:pStyle w:val="Ttulo1"/>
        <w:numPr>
          <w:ilvl w:val="0"/>
          <w:numId w:val="2"/>
        </w:numPr>
        <w:rPr>
          <w:color w:val="000000" w:themeColor="text1"/>
          <w:sz w:val="40"/>
          <w:szCs w:val="20"/>
          <w:u w:val="single" w:color="E48312"/>
        </w:rPr>
      </w:pPr>
      <w:bookmarkStart w:id="21" w:name="_Toc58513093"/>
      <w:bookmarkStart w:id="22" w:name="_Toc58513380"/>
      <w:r w:rsidRPr="007F4DFE">
        <w:rPr>
          <w:color w:val="000000" w:themeColor="text1"/>
          <w:sz w:val="40"/>
          <w:szCs w:val="20"/>
          <w:u w:val="single" w:color="E48312"/>
        </w:rPr>
        <w:lastRenderedPageBreak/>
        <w:t>Estudio de mercado</w:t>
      </w:r>
      <w:bookmarkEnd w:id="21"/>
      <w:bookmarkEnd w:id="22"/>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7DF3CFC7" w:rsidR="009F0FFF" w:rsidRDefault="009F0FFF" w:rsidP="001A7F83">
      <w:pPr>
        <w:pStyle w:val="Ttulo2"/>
        <w:rPr>
          <w:sz w:val="28"/>
          <w:szCs w:val="10"/>
          <w:u w:val="single"/>
        </w:rPr>
      </w:pPr>
      <w:bookmarkStart w:id="23" w:name="_Toc58513381"/>
      <w:r w:rsidRPr="001A7F83">
        <w:rPr>
          <w:sz w:val="28"/>
          <w:szCs w:val="10"/>
          <w:u w:val="single"/>
        </w:rPr>
        <w:t>Producto</w:t>
      </w:r>
      <w:bookmarkEnd w:id="23"/>
    </w:p>
    <w:p w14:paraId="0D76F9BC" w14:textId="77777777" w:rsidR="001A7F83" w:rsidRPr="001A7F83" w:rsidRDefault="001A7F83" w:rsidP="001A7F83">
      <w:pPr>
        <w:pStyle w:val="Ttulo2"/>
        <w:rPr>
          <w:sz w:val="28"/>
          <w:szCs w:val="10"/>
          <w:u w:val="single"/>
        </w:rPr>
      </w:pP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32A42D2D"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5F65D683" w14:textId="4FB27005"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0A7CDAC3" w14:textId="77777777" w:rsidR="00C32C5B" w:rsidRDefault="00C32C5B">
      <w:pPr>
        <w:spacing w:after="200"/>
        <w:rPr>
          <w:color w:val="FF0000"/>
          <w:sz w:val="24"/>
          <w:szCs w:val="20"/>
        </w:rPr>
      </w:pPr>
      <w:r>
        <w:rPr>
          <w:color w:val="FF0000"/>
          <w:sz w:val="24"/>
          <w:szCs w:val="20"/>
        </w:rPr>
        <w:br w:type="page"/>
      </w:r>
    </w:p>
    <w:p w14:paraId="67936E9A" w14:textId="6187C5D5" w:rsidR="00C32C5B" w:rsidRDefault="00C32C5B" w:rsidP="001A7F83">
      <w:pPr>
        <w:pStyle w:val="Ttulo2"/>
        <w:rPr>
          <w:sz w:val="28"/>
          <w:szCs w:val="10"/>
          <w:u w:val="single"/>
        </w:rPr>
      </w:pPr>
      <w:bookmarkStart w:id="24" w:name="_Toc58513382"/>
      <w:r w:rsidRPr="001A7F83">
        <w:rPr>
          <w:sz w:val="28"/>
          <w:szCs w:val="10"/>
          <w:u w:val="single"/>
        </w:rPr>
        <w:lastRenderedPageBreak/>
        <w:t>Consumidores</w:t>
      </w:r>
      <w:bookmarkEnd w:id="24"/>
    </w:p>
    <w:p w14:paraId="30BD6907" w14:textId="77777777" w:rsidR="001A7F83" w:rsidRPr="001A7F83" w:rsidRDefault="001A7F83" w:rsidP="001A7F83">
      <w:pPr>
        <w:pStyle w:val="Ttulo2"/>
        <w:rPr>
          <w:sz w:val="28"/>
          <w:szCs w:val="10"/>
          <w:u w:val="single"/>
        </w:rPr>
      </w:pP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74A9920C" w:rsidR="00C2101F" w:rsidRDefault="00C2101F" w:rsidP="001A7F83">
      <w:pPr>
        <w:pStyle w:val="Ttulo2"/>
        <w:rPr>
          <w:sz w:val="28"/>
          <w:szCs w:val="10"/>
          <w:u w:val="single"/>
        </w:rPr>
      </w:pPr>
      <w:bookmarkStart w:id="25" w:name="_Toc58513383"/>
      <w:r w:rsidRPr="001A7F83">
        <w:rPr>
          <w:sz w:val="28"/>
          <w:szCs w:val="10"/>
          <w:u w:val="single"/>
        </w:rPr>
        <w:t>Competencia</w:t>
      </w:r>
      <w:bookmarkEnd w:id="25"/>
    </w:p>
    <w:p w14:paraId="2854D25E" w14:textId="77777777" w:rsidR="001A7F83" w:rsidRPr="001A7F83" w:rsidRDefault="001A7F83" w:rsidP="001A7F83">
      <w:pPr>
        <w:pStyle w:val="Ttulo2"/>
        <w:rPr>
          <w:sz w:val="28"/>
          <w:szCs w:val="10"/>
          <w:u w:val="single"/>
        </w:rPr>
      </w:pP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46712DDD" w:rsidR="00A73012" w:rsidRDefault="00A81912" w:rsidP="001A7F83">
      <w:pPr>
        <w:pStyle w:val="Ttulo2"/>
        <w:rPr>
          <w:sz w:val="28"/>
          <w:szCs w:val="10"/>
          <w:u w:val="single"/>
        </w:rPr>
      </w:pPr>
      <w:bookmarkStart w:id="26" w:name="_Toc58513384"/>
      <w:r w:rsidRPr="001A7F83">
        <w:rPr>
          <w:sz w:val="28"/>
          <w:szCs w:val="10"/>
          <w:u w:val="single"/>
        </w:rPr>
        <w:lastRenderedPageBreak/>
        <w:t>Proveedores</w:t>
      </w:r>
      <w:bookmarkEnd w:id="26"/>
    </w:p>
    <w:p w14:paraId="7EF94AAD" w14:textId="77777777" w:rsidR="001A7F83" w:rsidRPr="001A7F83" w:rsidRDefault="001A7F83" w:rsidP="001A7F83">
      <w:pPr>
        <w:pStyle w:val="Ttulo2"/>
        <w:rPr>
          <w:sz w:val="28"/>
          <w:szCs w:val="10"/>
          <w:u w:val="single"/>
        </w:rPr>
      </w:pP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Pr="001A7F83" w:rsidRDefault="00596FD9" w:rsidP="001A7F83">
      <w:pPr>
        <w:pStyle w:val="Ttulo2"/>
        <w:rPr>
          <w:sz w:val="28"/>
          <w:szCs w:val="10"/>
          <w:u w:val="single"/>
        </w:rPr>
      </w:pPr>
      <w:bookmarkStart w:id="27" w:name="_Toc58513385"/>
      <w:r w:rsidRPr="001A7F83">
        <w:rPr>
          <w:sz w:val="28"/>
          <w:szCs w:val="10"/>
          <w:u w:val="single"/>
        </w:rPr>
        <w:t>Matriz DAFO</w:t>
      </w:r>
      <w:bookmarkEnd w:id="27"/>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709785A9"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5092D5A7" w14:textId="492D7969"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2C1B413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2CA16A6B"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C9BD9C7"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09622B23" w14:textId="7F201393"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161D8BE0"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068BBFA9"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2D6F2AD7" w:rsidR="00AA1700" w:rsidRPr="00AA1700" w:rsidRDefault="004541C7" w:rsidP="00AA1700">
      <w:pPr>
        <w:pStyle w:val="Ttulo1"/>
        <w:numPr>
          <w:ilvl w:val="0"/>
          <w:numId w:val="2"/>
        </w:numPr>
        <w:rPr>
          <w:color w:val="000000" w:themeColor="text1"/>
          <w:sz w:val="40"/>
          <w:szCs w:val="20"/>
          <w:u w:val="single" w:color="E48312"/>
        </w:rPr>
      </w:pPr>
      <w:bookmarkStart w:id="28" w:name="_Toc58513094"/>
      <w:bookmarkStart w:id="29" w:name="_Toc58513386"/>
      <w:r w:rsidRPr="00AA1700">
        <w:rPr>
          <w:color w:val="000000" w:themeColor="text1"/>
          <w:sz w:val="40"/>
          <w:szCs w:val="20"/>
          <w:u w:val="single" w:color="E48312"/>
        </w:rPr>
        <w:lastRenderedPageBreak/>
        <w:t>Plan de marketing</w:t>
      </w:r>
      <w:bookmarkEnd w:id="28"/>
      <w:bookmarkEnd w:id="29"/>
    </w:p>
    <w:p w14:paraId="18A9B1A4" w14:textId="399D5008" w:rsidR="004541C7" w:rsidRDefault="004541C7" w:rsidP="00AA1700">
      <w:pPr>
        <w:pStyle w:val="Ttulo2"/>
        <w:numPr>
          <w:ilvl w:val="1"/>
          <w:numId w:val="9"/>
        </w:numPr>
        <w:ind w:left="709" w:hanging="709"/>
        <w:rPr>
          <w:sz w:val="28"/>
          <w:szCs w:val="10"/>
          <w:u w:color="FFC000"/>
        </w:rPr>
      </w:pPr>
      <w:bookmarkStart w:id="30" w:name="_Toc58513095"/>
      <w:bookmarkStart w:id="31" w:name="_Toc58513387"/>
      <w:r w:rsidRPr="00AA1700">
        <w:rPr>
          <w:sz w:val="28"/>
          <w:szCs w:val="10"/>
          <w:u w:color="FFC000"/>
        </w:rPr>
        <w:t>El producto</w:t>
      </w:r>
      <w:bookmarkEnd w:id="30"/>
      <w:bookmarkEnd w:id="31"/>
    </w:p>
    <w:p w14:paraId="3954B783" w14:textId="77777777" w:rsidR="00BE0F97" w:rsidRPr="00BE0F97" w:rsidRDefault="00BE0F97" w:rsidP="00BE0F97"/>
    <w:p w14:paraId="6BCE49C6" w14:textId="78F52188" w:rsidR="00BE0F97" w:rsidRPr="00FD5C99" w:rsidRDefault="00BE0F97" w:rsidP="00FD5C99">
      <w:pPr>
        <w:pStyle w:val="Ttulo2"/>
        <w:rPr>
          <w:sz w:val="28"/>
          <w:szCs w:val="10"/>
          <w:u w:val="single"/>
        </w:rPr>
      </w:pPr>
      <w:bookmarkStart w:id="32" w:name="_Toc58513096"/>
      <w:bookmarkStart w:id="33" w:name="_Toc58513388"/>
      <w:r w:rsidRPr="00FD5C99">
        <w:rPr>
          <w:sz w:val="28"/>
          <w:szCs w:val="10"/>
          <w:u w:val="single"/>
        </w:rPr>
        <w:t>Servicios principales</w:t>
      </w:r>
      <w:bookmarkEnd w:id="32"/>
      <w:bookmarkEnd w:id="33"/>
    </w:p>
    <w:p w14:paraId="2120884F" w14:textId="3A1C556D" w:rsidR="00245D22" w:rsidRDefault="00245D22" w:rsidP="00245D22">
      <w:pPr>
        <w:pStyle w:val="Ttulo2"/>
        <w:rPr>
          <w:sz w:val="28"/>
          <w:szCs w:val="10"/>
          <w:u w:color="FFC000"/>
        </w:rPr>
      </w:pPr>
    </w:p>
    <w:p w14:paraId="6C0601C0" w14:textId="453C987F"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40B32836" w14:textId="77777777" w:rsidR="00B21E98" w:rsidRPr="00B21E98" w:rsidRDefault="00B21E98" w:rsidP="00B21E98"/>
    <w:p w14:paraId="74F7E7F5" w14:textId="60A1874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341A84EC"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786A1B63" w14:textId="77777777" w:rsidR="00B21E98" w:rsidRPr="00B21E98" w:rsidRDefault="00B21E98" w:rsidP="00B21E98"/>
    <w:p w14:paraId="258740A0" w14:textId="1ACC9B63"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0B9ACBB"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1E24837D" w14:textId="77777777" w:rsidR="00B21E98" w:rsidRPr="00B21E98" w:rsidRDefault="00B21E98" w:rsidP="00B21E98"/>
    <w:p w14:paraId="199FF210" w14:textId="2092B773"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FD5C99" w:rsidRDefault="00BE0F97" w:rsidP="00FD5C99">
      <w:pPr>
        <w:pStyle w:val="Ttulo2"/>
        <w:rPr>
          <w:sz w:val="28"/>
          <w:szCs w:val="10"/>
          <w:u w:val="single"/>
        </w:rPr>
      </w:pPr>
      <w:bookmarkStart w:id="34" w:name="_Toc58513097"/>
      <w:bookmarkStart w:id="35" w:name="_Toc58513389"/>
      <w:r w:rsidRPr="00FD5C99">
        <w:rPr>
          <w:sz w:val="28"/>
          <w:szCs w:val="10"/>
          <w:u w:val="single"/>
        </w:rPr>
        <w:lastRenderedPageBreak/>
        <w:t>Servicios relacionados</w:t>
      </w:r>
      <w:bookmarkEnd w:id="34"/>
      <w:bookmarkEnd w:id="35"/>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Default="00FD5C99" w:rsidP="00FD5C99">
      <w:pPr>
        <w:pStyle w:val="Ttulo2"/>
        <w:rPr>
          <w:sz w:val="28"/>
          <w:szCs w:val="10"/>
          <w:u w:val="single"/>
        </w:rPr>
      </w:pPr>
      <w:bookmarkStart w:id="36" w:name="_Toc58513098"/>
      <w:bookmarkStart w:id="37" w:name="_Toc58513390"/>
      <w:r w:rsidRPr="00FD5C99">
        <w:rPr>
          <w:sz w:val="28"/>
          <w:szCs w:val="10"/>
          <w:u w:val="single"/>
        </w:rPr>
        <w:t>A</w:t>
      </w:r>
      <w:r>
        <w:rPr>
          <w:sz w:val="28"/>
          <w:szCs w:val="10"/>
          <w:u w:val="single"/>
        </w:rPr>
        <w:t>nálisis de los servicios</w:t>
      </w:r>
      <w:bookmarkEnd w:id="36"/>
      <w:bookmarkEnd w:id="37"/>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Default="00EA7772" w:rsidP="00EA7772">
      <w:pPr>
        <w:pStyle w:val="Ttulo2"/>
        <w:rPr>
          <w:sz w:val="28"/>
          <w:szCs w:val="10"/>
          <w:u w:val="single"/>
        </w:rPr>
      </w:pPr>
      <w:bookmarkStart w:id="38" w:name="_Toc58513099"/>
      <w:bookmarkStart w:id="39" w:name="_Toc58513391"/>
      <w:r w:rsidRPr="00EA7772">
        <w:rPr>
          <w:sz w:val="28"/>
          <w:szCs w:val="10"/>
          <w:u w:val="single"/>
        </w:rPr>
        <w:lastRenderedPageBreak/>
        <w:t>Estimación del coste</w:t>
      </w:r>
      <w:bookmarkEnd w:id="38"/>
      <w:bookmarkEnd w:id="39"/>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456DE311" w14:textId="1098B459"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4D063D81" w:rsidR="004541C7" w:rsidRDefault="004541C7" w:rsidP="00AA1700">
      <w:pPr>
        <w:pStyle w:val="Ttulo2"/>
        <w:numPr>
          <w:ilvl w:val="1"/>
          <w:numId w:val="9"/>
        </w:numPr>
        <w:ind w:left="709" w:hanging="709"/>
        <w:rPr>
          <w:sz w:val="28"/>
          <w:szCs w:val="10"/>
          <w:u w:color="FFC000"/>
        </w:rPr>
      </w:pPr>
      <w:bookmarkStart w:id="40" w:name="_Toc58513100"/>
      <w:bookmarkStart w:id="41" w:name="_Toc58513392"/>
      <w:r w:rsidRPr="00AA1700">
        <w:rPr>
          <w:sz w:val="28"/>
          <w:szCs w:val="10"/>
          <w:u w:color="FFC000"/>
        </w:rPr>
        <w:t>Estrategias de precios</w:t>
      </w:r>
      <w:bookmarkEnd w:id="40"/>
      <w:bookmarkEnd w:id="41"/>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Default="0095688A" w:rsidP="00907A01">
      <w:pPr>
        <w:pStyle w:val="Ttulo2"/>
        <w:rPr>
          <w:sz w:val="28"/>
          <w:szCs w:val="10"/>
          <w:u w:val="single"/>
        </w:rPr>
      </w:pPr>
      <w:bookmarkStart w:id="42" w:name="_Toc58513101"/>
      <w:bookmarkStart w:id="43" w:name="_Toc58513393"/>
      <w:r w:rsidRPr="00907A01">
        <w:rPr>
          <w:sz w:val="28"/>
          <w:szCs w:val="10"/>
          <w:u w:val="single"/>
        </w:rPr>
        <w:t>Precio según costes</w:t>
      </w:r>
      <w:bookmarkEnd w:id="42"/>
      <w:bookmarkEnd w:id="43"/>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Default="00064D7C" w:rsidP="00907A01">
      <w:pPr>
        <w:pStyle w:val="Ttulo2"/>
        <w:rPr>
          <w:sz w:val="28"/>
          <w:szCs w:val="10"/>
          <w:u w:val="single"/>
        </w:rPr>
      </w:pPr>
      <w:bookmarkStart w:id="44" w:name="_Toc58513102"/>
      <w:bookmarkStart w:id="45" w:name="_Toc58513394"/>
      <w:r w:rsidRPr="00907A01">
        <w:rPr>
          <w:sz w:val="28"/>
          <w:szCs w:val="10"/>
          <w:u w:val="single"/>
        </w:rPr>
        <w:t>Precio según la demanda (percepción del consumidor)</w:t>
      </w:r>
      <w:bookmarkEnd w:id="44"/>
      <w:bookmarkEnd w:id="45"/>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Default="00907A01" w:rsidP="00907A01">
      <w:pPr>
        <w:pStyle w:val="Ttulo2"/>
        <w:rPr>
          <w:sz w:val="28"/>
          <w:szCs w:val="10"/>
          <w:u w:val="single"/>
        </w:rPr>
      </w:pPr>
      <w:bookmarkStart w:id="46" w:name="_Toc58513103"/>
      <w:bookmarkStart w:id="47" w:name="_Toc58513395"/>
      <w:r w:rsidRPr="00907A01">
        <w:rPr>
          <w:sz w:val="28"/>
          <w:szCs w:val="10"/>
          <w:u w:val="single"/>
        </w:rPr>
        <w:t>Precio basado en la competencia</w:t>
      </w:r>
      <w:bookmarkEnd w:id="46"/>
      <w:bookmarkEnd w:id="47"/>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14:paraId="34406C6E" w14:textId="73246945" w:rsidR="004541C7" w:rsidRDefault="004541C7" w:rsidP="0016438D">
      <w:pPr>
        <w:pStyle w:val="Ttulo2"/>
        <w:numPr>
          <w:ilvl w:val="1"/>
          <w:numId w:val="9"/>
        </w:numPr>
        <w:ind w:left="709" w:hanging="709"/>
        <w:jc w:val="both"/>
        <w:rPr>
          <w:sz w:val="28"/>
          <w:szCs w:val="10"/>
          <w:u w:color="FFC000"/>
        </w:rPr>
      </w:pPr>
      <w:bookmarkStart w:id="48" w:name="_Toc58513104"/>
      <w:bookmarkStart w:id="49" w:name="_Toc58513396"/>
      <w:r w:rsidRPr="00AA1700">
        <w:rPr>
          <w:sz w:val="28"/>
          <w:szCs w:val="10"/>
          <w:u w:color="FFC000"/>
        </w:rPr>
        <w:lastRenderedPageBreak/>
        <w:t>Distribución</w:t>
      </w:r>
      <w:bookmarkEnd w:id="48"/>
      <w:bookmarkEnd w:id="49"/>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14:paraId="268C93E6" w14:textId="2286A502" w:rsidR="004541C7" w:rsidRDefault="004541C7" w:rsidP="00AA1700">
      <w:pPr>
        <w:pStyle w:val="Ttulo2"/>
        <w:numPr>
          <w:ilvl w:val="1"/>
          <w:numId w:val="9"/>
        </w:numPr>
        <w:ind w:left="709" w:hanging="709"/>
        <w:rPr>
          <w:sz w:val="28"/>
          <w:szCs w:val="10"/>
          <w:u w:color="FFC000"/>
        </w:rPr>
      </w:pPr>
      <w:bookmarkStart w:id="50" w:name="_Toc58513105"/>
      <w:bookmarkStart w:id="51" w:name="_Toc58513397"/>
      <w:r w:rsidRPr="00AA1700">
        <w:rPr>
          <w:sz w:val="28"/>
          <w:szCs w:val="10"/>
          <w:u w:color="FFC000"/>
        </w:rPr>
        <w:lastRenderedPageBreak/>
        <w:t>Estrategias de promoción</w:t>
      </w:r>
      <w:bookmarkEnd w:id="50"/>
      <w:bookmarkEnd w:id="51"/>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89710A" w:rsidRDefault="00FB5F93" w:rsidP="00FB5F93">
      <w:pPr>
        <w:pStyle w:val="Ttulo2"/>
        <w:rPr>
          <w:sz w:val="28"/>
          <w:szCs w:val="10"/>
          <w:u w:val="single"/>
        </w:rPr>
      </w:pPr>
      <w:bookmarkStart w:id="52" w:name="_Toc58513106"/>
      <w:bookmarkStart w:id="53" w:name="_Toc58513398"/>
      <w:r w:rsidRPr="0089710A">
        <w:rPr>
          <w:sz w:val="28"/>
          <w:szCs w:val="10"/>
          <w:u w:val="single"/>
        </w:rPr>
        <w:t>Estrategias de publicidad</w:t>
      </w:r>
      <w:bookmarkEnd w:id="52"/>
      <w:bookmarkEnd w:id="53"/>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Default="00FB5F93" w:rsidP="00FB5F93">
      <w:pPr>
        <w:pStyle w:val="Ttulo2"/>
        <w:rPr>
          <w:sz w:val="28"/>
          <w:szCs w:val="10"/>
          <w:u w:val="single"/>
        </w:rPr>
      </w:pPr>
      <w:bookmarkStart w:id="54" w:name="_Toc58513107"/>
      <w:bookmarkStart w:id="55" w:name="_Toc58513399"/>
      <w:r w:rsidRPr="0089710A">
        <w:rPr>
          <w:sz w:val="28"/>
          <w:szCs w:val="10"/>
          <w:u w:val="single"/>
        </w:rPr>
        <w:t xml:space="preserve">Estrategias de </w:t>
      </w:r>
      <w:proofErr w:type="spellStart"/>
      <w:r w:rsidRPr="0089710A">
        <w:rPr>
          <w:sz w:val="28"/>
          <w:szCs w:val="10"/>
          <w:u w:val="single"/>
        </w:rPr>
        <w:t>Merchandaising</w:t>
      </w:r>
      <w:bookmarkEnd w:id="54"/>
      <w:bookmarkEnd w:id="55"/>
      <w:proofErr w:type="spellEnd"/>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49D07530" w14:textId="143BCCDE" w:rsidR="006B13EC" w:rsidRPr="004820B9" w:rsidRDefault="006B13EC" w:rsidP="004820B9">
      <w:pPr>
        <w:spacing w:after="200"/>
        <w:ind w:firstLine="567"/>
        <w:jc w:val="both"/>
        <w:rPr>
          <w:color w:val="FF0000"/>
          <w:sz w:val="24"/>
          <w:szCs w:val="20"/>
        </w:rPr>
      </w:pPr>
      <w:r>
        <w:rPr>
          <w:noProof/>
          <w:color w:val="FF0000"/>
          <w:sz w:val="24"/>
          <w:szCs w:val="20"/>
        </w:rPr>
        <w:drawing>
          <wp:inline distT="0" distB="0" distL="0" distR="0" wp14:anchorId="552F2AAD" wp14:editId="1E65C6C5">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930DCE8" w14:textId="3807B1FA"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5E4F2E41" w14:textId="7E404733" w:rsidR="00FB5F93" w:rsidRPr="0089710A" w:rsidRDefault="00FB5F93" w:rsidP="00FB5F93">
      <w:pPr>
        <w:pStyle w:val="Ttulo2"/>
        <w:rPr>
          <w:sz w:val="28"/>
          <w:szCs w:val="10"/>
          <w:u w:val="single"/>
        </w:rPr>
      </w:pPr>
      <w:bookmarkStart w:id="56" w:name="_Toc58513108"/>
      <w:bookmarkStart w:id="57" w:name="_Toc58513400"/>
      <w:r w:rsidRPr="0089710A">
        <w:rPr>
          <w:sz w:val="28"/>
          <w:szCs w:val="10"/>
          <w:u w:val="single"/>
        </w:rPr>
        <w:lastRenderedPageBreak/>
        <w:t>Estrategias de fidelización</w:t>
      </w:r>
      <w:bookmarkEnd w:id="56"/>
      <w:bookmarkEnd w:id="57"/>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Default="00FB5F93" w:rsidP="004820B9">
      <w:pPr>
        <w:pStyle w:val="Ttulo2"/>
        <w:rPr>
          <w:sz w:val="28"/>
          <w:szCs w:val="10"/>
          <w:u w:val="single"/>
        </w:rPr>
      </w:pPr>
      <w:bookmarkStart w:id="58" w:name="_Toc58513109"/>
      <w:bookmarkStart w:id="59" w:name="_Toc58513401"/>
      <w:r w:rsidRPr="0089710A">
        <w:rPr>
          <w:sz w:val="28"/>
          <w:szCs w:val="10"/>
          <w:u w:val="single"/>
        </w:rPr>
        <w:t>Promoción de ventas</w:t>
      </w:r>
      <w:bookmarkEnd w:id="58"/>
      <w:bookmarkEnd w:id="59"/>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2CEF4D3C" w14:textId="5B66BCD5" w:rsidR="00FB5F93" w:rsidRPr="0089710A" w:rsidRDefault="00FB5F93" w:rsidP="00FB5F93">
      <w:pPr>
        <w:pStyle w:val="Ttulo2"/>
        <w:rPr>
          <w:sz w:val="28"/>
          <w:szCs w:val="10"/>
          <w:u w:val="single"/>
        </w:rPr>
      </w:pPr>
      <w:bookmarkStart w:id="60" w:name="_Toc58513110"/>
      <w:bookmarkStart w:id="61" w:name="_Toc58513402"/>
      <w:r w:rsidRPr="0089710A">
        <w:rPr>
          <w:sz w:val="28"/>
          <w:szCs w:val="10"/>
          <w:u w:val="single"/>
        </w:rPr>
        <w:lastRenderedPageBreak/>
        <w:t>Relaciones públicas</w:t>
      </w:r>
      <w:bookmarkEnd w:id="60"/>
      <w:bookmarkEnd w:id="61"/>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41872BC3">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266F2208" w:rsidR="004541C7" w:rsidRDefault="004541C7" w:rsidP="00AA1700">
      <w:pPr>
        <w:pStyle w:val="Ttulo2"/>
        <w:numPr>
          <w:ilvl w:val="1"/>
          <w:numId w:val="9"/>
        </w:numPr>
        <w:ind w:left="709" w:hanging="709"/>
        <w:rPr>
          <w:sz w:val="28"/>
          <w:szCs w:val="10"/>
          <w:u w:color="FFC000"/>
        </w:rPr>
      </w:pPr>
      <w:bookmarkStart w:id="62" w:name="_Toc58513111"/>
      <w:bookmarkStart w:id="63" w:name="_Toc58513403"/>
      <w:r w:rsidRPr="00AA1700">
        <w:rPr>
          <w:sz w:val="28"/>
          <w:szCs w:val="10"/>
          <w:u w:color="FFC000"/>
        </w:rPr>
        <w:lastRenderedPageBreak/>
        <w:t>Conclusiones</w:t>
      </w:r>
      <w:bookmarkEnd w:id="62"/>
      <w:bookmarkEnd w:id="63"/>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66944" behindDoc="0" locked="0" layoutInCell="1" allowOverlap="1" wp14:anchorId="4F19F485" wp14:editId="79A6BA84">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3501C9C1" w14:textId="4EAB5986" w:rsidR="0049765C" w:rsidRDefault="0049765C" w:rsidP="00FF6765">
      <w:pPr>
        <w:pStyle w:val="Ttulo1"/>
        <w:numPr>
          <w:ilvl w:val="0"/>
          <w:numId w:val="22"/>
        </w:numPr>
        <w:rPr>
          <w:color w:val="000000" w:themeColor="text1"/>
          <w:sz w:val="40"/>
          <w:szCs w:val="20"/>
          <w:u w:val="single" w:color="E48312"/>
        </w:rPr>
      </w:pPr>
      <w:bookmarkStart w:id="64" w:name="_Toc58513112"/>
      <w:bookmarkStart w:id="65" w:name="_Toc58513404"/>
      <w:r w:rsidRPr="0049765C">
        <w:rPr>
          <w:color w:val="000000" w:themeColor="text1"/>
          <w:sz w:val="40"/>
          <w:szCs w:val="20"/>
          <w:u w:val="single" w:color="E48312"/>
        </w:rPr>
        <w:lastRenderedPageBreak/>
        <w:t>Bibliografía</w:t>
      </w:r>
      <w:bookmarkEnd w:id="64"/>
      <w:bookmarkEnd w:id="65"/>
    </w:p>
    <w:p w14:paraId="1E9637C2" w14:textId="30AE455D" w:rsidR="001A7F83" w:rsidRPr="001A7F83" w:rsidRDefault="001A7F83" w:rsidP="001A7F83">
      <w:pPr>
        <w:spacing w:after="160" w:line="259" w:lineRule="auto"/>
        <w:jc w:val="both"/>
        <w:rPr>
          <w:b/>
          <w:bCs/>
          <w:color w:val="000000" w:themeColor="text1"/>
          <w:sz w:val="24"/>
          <w:szCs w:val="24"/>
          <w:u w:val="single" w:color="000000" w:themeColor="text1"/>
        </w:rPr>
      </w:pPr>
    </w:p>
    <w:p w14:paraId="28A7DC59" w14:textId="517A35DA" w:rsidR="001A7F83" w:rsidRDefault="001A7F83" w:rsidP="001A7F83">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10569F64" w14:textId="129A33BC" w:rsidR="001A7F83" w:rsidRPr="00847A7B" w:rsidRDefault="00847A7B" w:rsidP="000D27A4">
      <w:pPr>
        <w:pStyle w:val="Prrafodelista"/>
        <w:numPr>
          <w:ilvl w:val="0"/>
          <w:numId w:val="23"/>
        </w:numPr>
        <w:spacing w:after="160" w:line="259" w:lineRule="auto"/>
        <w:jc w:val="both"/>
        <w:rPr>
          <w:color w:val="000000" w:themeColor="text1"/>
          <w:sz w:val="24"/>
          <w:szCs w:val="24"/>
          <w:u w:val="single" w:color="E48312" w:themeColor="accent1"/>
        </w:rPr>
      </w:pPr>
      <w:hyperlink r:id="rId28" w:history="1">
        <w:r w:rsidR="000D27A4" w:rsidRPr="00847A7B">
          <w:rPr>
            <w:rStyle w:val="Hipervnculo"/>
            <w:color w:val="000000" w:themeColor="text1"/>
            <w:sz w:val="24"/>
            <w:szCs w:val="24"/>
            <w:u w:color="E48312" w:themeColor="accent1"/>
          </w:rPr>
          <w:t>Twitter</w:t>
        </w:r>
      </w:hyperlink>
    </w:p>
    <w:p w14:paraId="2BD78CB1" w14:textId="3D435818" w:rsidR="000D27A4" w:rsidRPr="00847A7B" w:rsidRDefault="00847A7B" w:rsidP="000D27A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29" w:history="1">
        <w:r w:rsidR="000D27A4" w:rsidRPr="00847A7B">
          <w:rPr>
            <w:rStyle w:val="Hipervnculo"/>
            <w:color w:val="000000" w:themeColor="text1"/>
            <w:sz w:val="24"/>
            <w:szCs w:val="24"/>
            <w:u w:color="E48312" w:themeColor="accent1"/>
            <w:lang w:val="en-GB"/>
          </w:rPr>
          <w:t>Inst</w:t>
        </w:r>
        <w:r w:rsidR="000D27A4" w:rsidRPr="00847A7B">
          <w:rPr>
            <w:rStyle w:val="Hipervnculo"/>
            <w:color w:val="000000" w:themeColor="text1"/>
            <w:sz w:val="24"/>
            <w:szCs w:val="24"/>
            <w:u w:color="E48312" w:themeColor="accent1"/>
            <w:lang w:val="en-GB"/>
          </w:rPr>
          <w:t>a</w:t>
        </w:r>
        <w:r w:rsidR="000D27A4" w:rsidRPr="00847A7B">
          <w:rPr>
            <w:rStyle w:val="Hipervnculo"/>
            <w:color w:val="000000" w:themeColor="text1"/>
            <w:sz w:val="24"/>
            <w:szCs w:val="24"/>
            <w:u w:color="E48312" w:themeColor="accent1"/>
            <w:lang w:val="en-GB"/>
          </w:rPr>
          <w:t>gr</w:t>
        </w:r>
        <w:r w:rsidR="000D27A4" w:rsidRPr="00847A7B">
          <w:rPr>
            <w:rStyle w:val="Hipervnculo"/>
            <w:color w:val="000000" w:themeColor="text1"/>
            <w:sz w:val="24"/>
            <w:szCs w:val="24"/>
            <w:u w:color="E48312" w:themeColor="accent1"/>
            <w:lang w:val="en-GB"/>
          </w:rPr>
          <w:t>a</w:t>
        </w:r>
        <w:r w:rsidR="000D27A4" w:rsidRPr="00847A7B">
          <w:rPr>
            <w:rStyle w:val="Hipervnculo"/>
            <w:color w:val="000000" w:themeColor="text1"/>
            <w:sz w:val="24"/>
            <w:szCs w:val="24"/>
            <w:u w:color="E48312" w:themeColor="accent1"/>
            <w:lang w:val="en-GB"/>
          </w:rPr>
          <w:t>m</w:t>
        </w:r>
      </w:hyperlink>
      <w:r w:rsidR="000D27A4" w:rsidRPr="00847A7B">
        <w:rPr>
          <w:color w:val="000000" w:themeColor="text1"/>
          <w:sz w:val="24"/>
          <w:szCs w:val="24"/>
          <w:u w:val="single" w:color="E48312" w:themeColor="accent1"/>
          <w:lang w:val="en-GB"/>
        </w:rPr>
        <w:t xml:space="preserve"> </w:t>
      </w:r>
    </w:p>
    <w:p w14:paraId="4DB9E602" w14:textId="71C50341" w:rsidR="000D27A4" w:rsidRPr="00847A7B" w:rsidRDefault="00847A7B" w:rsidP="000D27A4">
      <w:pPr>
        <w:pStyle w:val="Prrafodelista"/>
        <w:numPr>
          <w:ilvl w:val="0"/>
          <w:numId w:val="23"/>
        </w:numPr>
        <w:spacing w:after="160" w:line="259" w:lineRule="auto"/>
        <w:jc w:val="both"/>
        <w:rPr>
          <w:color w:val="000000" w:themeColor="text1"/>
          <w:sz w:val="24"/>
          <w:szCs w:val="24"/>
          <w:u w:val="single" w:color="E48312" w:themeColor="accent1"/>
        </w:rPr>
      </w:pPr>
      <w:hyperlink r:id="rId30" w:history="1">
        <w:r w:rsidR="000D27A4" w:rsidRPr="00847A7B">
          <w:rPr>
            <w:rStyle w:val="Hipervnculo"/>
            <w:color w:val="000000" w:themeColor="text1"/>
            <w:sz w:val="24"/>
            <w:szCs w:val="24"/>
            <w:u w:color="E48312" w:themeColor="accent1"/>
          </w:rPr>
          <w:t>Face</w:t>
        </w:r>
        <w:r w:rsidR="000D27A4" w:rsidRPr="00847A7B">
          <w:rPr>
            <w:rStyle w:val="Hipervnculo"/>
            <w:color w:val="000000" w:themeColor="text1"/>
            <w:sz w:val="24"/>
            <w:szCs w:val="24"/>
            <w:u w:color="E48312" w:themeColor="accent1"/>
          </w:rPr>
          <w:t>b</w:t>
        </w:r>
        <w:r w:rsidR="000D27A4" w:rsidRPr="00847A7B">
          <w:rPr>
            <w:rStyle w:val="Hipervnculo"/>
            <w:color w:val="000000" w:themeColor="text1"/>
            <w:sz w:val="24"/>
            <w:szCs w:val="24"/>
            <w:u w:color="E48312" w:themeColor="accent1"/>
          </w:rPr>
          <w:t>ook</w:t>
        </w:r>
      </w:hyperlink>
    </w:p>
    <w:p w14:paraId="6EB67AD8" w14:textId="6FB9AD3E" w:rsidR="000D27A4" w:rsidRDefault="00847A7B" w:rsidP="000D27A4">
      <w:pPr>
        <w:pStyle w:val="Prrafodelista"/>
        <w:numPr>
          <w:ilvl w:val="0"/>
          <w:numId w:val="23"/>
        </w:numPr>
        <w:spacing w:after="160" w:line="259" w:lineRule="auto"/>
        <w:jc w:val="both"/>
        <w:rPr>
          <w:color w:val="000000" w:themeColor="text1"/>
          <w:sz w:val="24"/>
          <w:szCs w:val="24"/>
          <w:u w:val="single" w:color="E48312" w:themeColor="accent1"/>
        </w:rPr>
      </w:pPr>
      <w:hyperlink r:id="rId31" w:history="1">
        <w:r w:rsidR="000D27A4" w:rsidRPr="00847A7B">
          <w:rPr>
            <w:rStyle w:val="Hipervnculo"/>
            <w:color w:val="000000" w:themeColor="text1"/>
            <w:sz w:val="24"/>
            <w:szCs w:val="24"/>
            <w:u w:color="E48312" w:themeColor="accent1"/>
          </w:rPr>
          <w:t>Linke</w:t>
        </w:r>
        <w:r w:rsidR="000D27A4" w:rsidRPr="00847A7B">
          <w:rPr>
            <w:rStyle w:val="Hipervnculo"/>
            <w:color w:val="000000" w:themeColor="text1"/>
            <w:sz w:val="24"/>
            <w:szCs w:val="24"/>
            <w:u w:color="E48312" w:themeColor="accent1"/>
          </w:rPr>
          <w:t>d</w:t>
        </w:r>
        <w:r w:rsidR="000D27A4" w:rsidRPr="00847A7B">
          <w:rPr>
            <w:rStyle w:val="Hipervnculo"/>
            <w:color w:val="000000" w:themeColor="text1"/>
            <w:sz w:val="24"/>
            <w:szCs w:val="24"/>
            <w:u w:color="E48312" w:themeColor="accent1"/>
          </w:rPr>
          <w:t>In</w:t>
        </w:r>
      </w:hyperlink>
    </w:p>
    <w:p w14:paraId="4138138B" w14:textId="033DF41A" w:rsidR="00847A7B" w:rsidRPr="00847A7B" w:rsidRDefault="00847A7B" w:rsidP="000D27A4">
      <w:pPr>
        <w:pStyle w:val="Prrafodelista"/>
        <w:numPr>
          <w:ilvl w:val="0"/>
          <w:numId w:val="23"/>
        </w:numPr>
        <w:spacing w:after="160" w:line="259" w:lineRule="auto"/>
        <w:jc w:val="both"/>
        <w:rPr>
          <w:color w:val="000000" w:themeColor="text1"/>
          <w:sz w:val="24"/>
          <w:szCs w:val="24"/>
          <w:u w:val="single" w:color="E48312" w:themeColor="accent1"/>
        </w:rPr>
      </w:pPr>
      <w:hyperlink r:id="rId32" w:history="1">
        <w:r w:rsidRPr="00847A7B">
          <w:rPr>
            <w:rStyle w:val="Hipervnculo"/>
            <w:color w:val="000000" w:themeColor="text1"/>
            <w:sz w:val="24"/>
            <w:szCs w:val="24"/>
            <w:u w:color="E48312" w:themeColor="accent1"/>
          </w:rPr>
          <w:t>GitHub</w:t>
        </w:r>
      </w:hyperlink>
    </w:p>
    <w:p w14:paraId="0943F3CD" w14:textId="77777777" w:rsidR="006507AF" w:rsidRPr="006507AF" w:rsidRDefault="006507AF" w:rsidP="006507AF"/>
    <w:p w14:paraId="50F36CDA" w14:textId="5E7C4077" w:rsidR="008615D8" w:rsidRPr="006507AF" w:rsidRDefault="008615D8" w:rsidP="00770C1D">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Oficina</w:t>
      </w:r>
      <w:r w:rsidR="006507AF" w:rsidRPr="006507AF">
        <w:rPr>
          <w:b/>
          <w:bCs/>
          <w:color w:val="000000" w:themeColor="text1"/>
          <w:sz w:val="24"/>
          <w:szCs w:val="24"/>
          <w:u w:val="single" w:color="000000" w:themeColor="text1"/>
        </w:rPr>
        <w:t xml:space="preserve"> </w:t>
      </w:r>
      <w:r w:rsidR="006507AF" w:rsidRPr="006507AF">
        <w:rPr>
          <w:color w:val="000000" w:themeColor="text1"/>
          <w:sz w:val="24"/>
          <w:szCs w:val="24"/>
        </w:rPr>
        <w:t xml:space="preserve">→ </w:t>
      </w:r>
      <w:hyperlink r:id="rId33" w:history="1">
        <w:r w:rsidR="006507AF" w:rsidRPr="006507AF">
          <w:rPr>
            <w:rStyle w:val="Hipervnculo"/>
            <w:color w:val="000000" w:themeColor="text1"/>
            <w:sz w:val="24"/>
            <w:szCs w:val="24"/>
            <w:u w:color="E48312" w:themeColor="accent1"/>
          </w:rPr>
          <w:t>Link</w:t>
        </w:r>
      </w:hyperlink>
    </w:p>
    <w:p w14:paraId="5FC21116" w14:textId="77777777" w:rsidR="006507AF" w:rsidRPr="006507AF" w:rsidRDefault="006507AF" w:rsidP="00770C1D">
      <w:pPr>
        <w:spacing w:after="160" w:line="259" w:lineRule="auto"/>
        <w:jc w:val="both"/>
        <w:rPr>
          <w:color w:val="000000" w:themeColor="text1"/>
          <w:sz w:val="24"/>
          <w:szCs w:val="24"/>
        </w:rPr>
      </w:pPr>
    </w:p>
    <w:p w14:paraId="45F8BC53" w14:textId="53FC9CA4" w:rsidR="00770C1D" w:rsidRPr="006507AF" w:rsidRDefault="0090724F" w:rsidP="00187446">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006507AF" w:rsidRPr="006507AF">
        <w:rPr>
          <w:color w:val="000000" w:themeColor="text1"/>
          <w:sz w:val="24"/>
          <w:szCs w:val="24"/>
        </w:rPr>
        <w:t xml:space="preserve"> → </w:t>
      </w:r>
      <w:hyperlink r:id="rId34" w:history="1">
        <w:r w:rsidR="006507AF" w:rsidRPr="006507AF">
          <w:rPr>
            <w:rStyle w:val="Hipervnculo"/>
            <w:color w:val="000000" w:themeColor="text1"/>
            <w:sz w:val="24"/>
            <w:szCs w:val="24"/>
            <w:u w:color="E48312" w:themeColor="accent1"/>
          </w:rPr>
          <w:t>Link</w:t>
        </w:r>
      </w:hyperlink>
    </w:p>
    <w:p w14:paraId="1D1234B2" w14:textId="77777777" w:rsidR="006507AF" w:rsidRPr="006507AF" w:rsidRDefault="006507AF" w:rsidP="00187446">
      <w:pPr>
        <w:spacing w:after="160" w:line="259" w:lineRule="auto"/>
        <w:jc w:val="both"/>
        <w:rPr>
          <w:color w:val="000000" w:themeColor="text1"/>
          <w:sz w:val="24"/>
          <w:szCs w:val="24"/>
        </w:rPr>
      </w:pPr>
    </w:p>
    <w:p w14:paraId="1542530B" w14:textId="4E6B4D54" w:rsidR="00546908" w:rsidRPr="006507AF" w:rsidRDefault="00546908" w:rsidP="00187446">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0394CF8D" w14:textId="7341C149" w:rsidR="00546908" w:rsidRPr="006507AF" w:rsidRDefault="00F9465F" w:rsidP="006507AF">
      <w:pPr>
        <w:pStyle w:val="Prrafodelista"/>
        <w:numPr>
          <w:ilvl w:val="0"/>
          <w:numId w:val="21"/>
        </w:numPr>
        <w:spacing w:after="160" w:line="259" w:lineRule="auto"/>
        <w:rPr>
          <w:color w:val="000000" w:themeColor="text1"/>
          <w:sz w:val="24"/>
          <w:szCs w:val="24"/>
        </w:rPr>
      </w:pPr>
      <w:r>
        <w:rPr>
          <w:color w:val="000000" w:themeColor="text1"/>
          <w:sz w:val="24"/>
          <w:szCs w:val="24"/>
        </w:rPr>
        <w:t>¿</w:t>
      </w:r>
      <w:r w:rsidR="00546908" w:rsidRPr="006507AF">
        <w:rPr>
          <w:color w:val="000000" w:themeColor="text1"/>
          <w:sz w:val="24"/>
          <w:szCs w:val="24"/>
        </w:rPr>
        <w:t>Qu</w:t>
      </w:r>
      <w:r>
        <w:rPr>
          <w:color w:val="000000" w:themeColor="text1"/>
          <w:sz w:val="24"/>
          <w:szCs w:val="24"/>
        </w:rPr>
        <w:t>é</w:t>
      </w:r>
      <w:r w:rsidR="00546908" w:rsidRPr="006507AF">
        <w:rPr>
          <w:color w:val="000000" w:themeColor="text1"/>
          <w:sz w:val="24"/>
          <w:szCs w:val="24"/>
        </w:rPr>
        <w:t xml:space="preserve"> es</w:t>
      </w:r>
      <w:r>
        <w:rPr>
          <w:color w:val="000000" w:themeColor="text1"/>
          <w:sz w:val="24"/>
          <w:szCs w:val="24"/>
        </w:rPr>
        <w:t>?</w:t>
      </w:r>
      <w:r w:rsidR="006507AF" w:rsidRPr="006507AF">
        <w:rPr>
          <w:color w:val="000000" w:themeColor="text1"/>
          <w:sz w:val="24"/>
          <w:szCs w:val="24"/>
        </w:rPr>
        <w:t xml:space="preserve"> →</w:t>
      </w:r>
      <w:r w:rsidR="006507AF" w:rsidRPr="006507AF">
        <w:rPr>
          <w:color w:val="000000" w:themeColor="text1"/>
          <w:sz w:val="24"/>
          <w:szCs w:val="24"/>
          <w:u w:color="E48312" w:themeColor="accent1"/>
        </w:rPr>
        <w:t xml:space="preserve"> </w:t>
      </w:r>
      <w:hyperlink r:id="rId35" w:history="1">
        <w:r w:rsidR="006507AF" w:rsidRPr="006507AF">
          <w:rPr>
            <w:rStyle w:val="Hipervnculo"/>
            <w:color w:val="000000" w:themeColor="text1"/>
            <w:sz w:val="24"/>
            <w:szCs w:val="24"/>
            <w:u w:color="E48312" w:themeColor="accent1"/>
          </w:rPr>
          <w:t>Link</w:t>
        </w:r>
      </w:hyperlink>
    </w:p>
    <w:p w14:paraId="1087C08B" w14:textId="77777777" w:rsidR="006507AF" w:rsidRPr="006507AF" w:rsidRDefault="006507AF" w:rsidP="006507AF">
      <w:pPr>
        <w:rPr>
          <w:sz w:val="24"/>
          <w:szCs w:val="24"/>
        </w:rPr>
      </w:pPr>
    </w:p>
    <w:p w14:paraId="1603DB0D" w14:textId="458043E6" w:rsidR="00546908" w:rsidRPr="006507AF" w:rsidRDefault="00F9465F" w:rsidP="006507AF">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w:t>
      </w:r>
      <w:r w:rsidR="00546908" w:rsidRPr="006507AF">
        <w:rPr>
          <w:color w:val="000000" w:themeColor="text1"/>
          <w:sz w:val="24"/>
          <w:szCs w:val="24"/>
        </w:rPr>
        <w:t>C</w:t>
      </w:r>
      <w:r>
        <w:rPr>
          <w:color w:val="000000" w:themeColor="text1"/>
          <w:sz w:val="24"/>
          <w:szCs w:val="24"/>
        </w:rPr>
        <w:t>ó</w:t>
      </w:r>
      <w:r w:rsidR="00546908" w:rsidRPr="006507AF">
        <w:rPr>
          <w:color w:val="000000" w:themeColor="text1"/>
          <w:sz w:val="24"/>
          <w:szCs w:val="24"/>
        </w:rPr>
        <w:t>mo afecta a una empresa</w:t>
      </w:r>
      <w:r>
        <w:rPr>
          <w:color w:val="000000" w:themeColor="text1"/>
          <w:sz w:val="24"/>
          <w:szCs w:val="24"/>
        </w:rPr>
        <w:t>?</w:t>
      </w:r>
      <w:r w:rsidR="006507AF" w:rsidRPr="006507AF">
        <w:rPr>
          <w:color w:val="000000" w:themeColor="text1"/>
          <w:sz w:val="24"/>
          <w:szCs w:val="24"/>
        </w:rPr>
        <w:t xml:space="preserve"> → </w:t>
      </w:r>
      <w:hyperlink r:id="rId36" w:history="1">
        <w:r w:rsidR="006507AF" w:rsidRPr="006507AF">
          <w:rPr>
            <w:rStyle w:val="Hipervnculo"/>
            <w:color w:val="000000" w:themeColor="text1"/>
            <w:sz w:val="24"/>
            <w:szCs w:val="24"/>
            <w:u w:color="E48312" w:themeColor="accent1"/>
          </w:rPr>
          <w:t>Link</w:t>
        </w:r>
      </w:hyperlink>
      <w:r w:rsidR="006507AF" w:rsidRPr="006507AF">
        <w:rPr>
          <w:rStyle w:val="Hipervnculo"/>
          <w:color w:val="000000" w:themeColor="text1"/>
          <w:sz w:val="24"/>
          <w:szCs w:val="24"/>
          <w:u w:val="none"/>
        </w:rPr>
        <w:t xml:space="preserve"> | </w:t>
      </w:r>
      <w:hyperlink r:id="rId37" w:anchor=":~:text=Return%20on%20Investment%20(ROI)%20is,relative%20to%20the%20investment's%20cost" w:history="1">
        <w:r w:rsidR="006507AF" w:rsidRPr="006507AF">
          <w:rPr>
            <w:rStyle w:val="Hipervnculo"/>
            <w:color w:val="000000" w:themeColor="text1"/>
            <w:sz w:val="24"/>
            <w:szCs w:val="24"/>
            <w:u w:color="E48312" w:themeColor="accent1"/>
          </w:rPr>
          <w:t>Link</w:t>
        </w:r>
      </w:hyperlink>
    </w:p>
    <w:p w14:paraId="01039722" w14:textId="77777777" w:rsidR="006507AF" w:rsidRPr="006507AF" w:rsidRDefault="006507AF" w:rsidP="006507AF">
      <w:pPr>
        <w:pStyle w:val="Prrafodelista"/>
        <w:rPr>
          <w:color w:val="000000" w:themeColor="text1"/>
          <w:sz w:val="24"/>
          <w:szCs w:val="24"/>
        </w:rPr>
      </w:pPr>
    </w:p>
    <w:p w14:paraId="661CFC2F" w14:textId="77777777" w:rsidR="006507AF" w:rsidRPr="006507AF" w:rsidRDefault="006507AF" w:rsidP="006507AF"/>
    <w:p w14:paraId="58FD0F8A" w14:textId="3F6A1533" w:rsidR="006507AF" w:rsidRPr="00512659" w:rsidRDefault="00F9465F" w:rsidP="006507AF">
      <w:pPr>
        <w:pStyle w:val="Prrafodelista"/>
        <w:numPr>
          <w:ilvl w:val="0"/>
          <w:numId w:val="21"/>
        </w:numPr>
        <w:spacing w:after="160" w:line="259" w:lineRule="auto"/>
      </w:pPr>
      <w:r>
        <w:rPr>
          <w:color w:val="000000" w:themeColor="text1"/>
          <w:sz w:val="24"/>
          <w:szCs w:val="24"/>
        </w:rPr>
        <w:t>¿</w:t>
      </w:r>
      <w:r w:rsidR="00CA1C1E" w:rsidRPr="00ED5343">
        <w:rPr>
          <w:color w:val="000000" w:themeColor="text1"/>
          <w:sz w:val="24"/>
          <w:szCs w:val="24"/>
        </w:rPr>
        <w:t>C</w:t>
      </w:r>
      <w:r>
        <w:rPr>
          <w:color w:val="000000" w:themeColor="text1"/>
          <w:sz w:val="24"/>
          <w:szCs w:val="24"/>
        </w:rPr>
        <w:t>ó</w:t>
      </w:r>
      <w:r w:rsidR="00CA1C1E" w:rsidRPr="00ED5343">
        <w:rPr>
          <w:color w:val="000000" w:themeColor="text1"/>
          <w:sz w:val="24"/>
          <w:szCs w:val="24"/>
        </w:rPr>
        <w:t>mo calcularlo</w:t>
      </w:r>
      <w:r>
        <w:rPr>
          <w:color w:val="000000" w:themeColor="text1"/>
          <w:sz w:val="24"/>
          <w:szCs w:val="24"/>
        </w:rPr>
        <w:t>?</w:t>
      </w:r>
      <w:r w:rsidR="006507AF" w:rsidRPr="00ED5343">
        <w:rPr>
          <w:color w:val="000000" w:themeColor="text1"/>
          <w:sz w:val="24"/>
          <w:szCs w:val="24"/>
        </w:rPr>
        <w:t xml:space="preserve"> → </w:t>
      </w:r>
      <w:hyperlink r:id="rId38" w:history="1">
        <w:r w:rsidR="006507AF" w:rsidRPr="00ED5343">
          <w:rPr>
            <w:rStyle w:val="Hipervnculo"/>
            <w:color w:val="000000" w:themeColor="text1"/>
            <w:sz w:val="24"/>
            <w:szCs w:val="24"/>
            <w:u w:color="E48312" w:themeColor="accent1"/>
          </w:rPr>
          <w:t>Link</w:t>
        </w:r>
      </w:hyperlink>
    </w:p>
    <w:p w14:paraId="72DB65CA" w14:textId="6E1FB2C1" w:rsidR="00512659" w:rsidRDefault="00512659" w:rsidP="00512659">
      <w:pPr>
        <w:spacing w:after="160" w:line="259" w:lineRule="auto"/>
      </w:pPr>
    </w:p>
    <w:p w14:paraId="68483655" w14:textId="567A0B89" w:rsidR="00DB4911" w:rsidRDefault="00512659" w:rsidP="00512659">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SEO</w:t>
      </w:r>
      <w:r w:rsidR="00DB4911" w:rsidRPr="00836F1D">
        <w:rPr>
          <w:b/>
          <w:bCs/>
          <w:color w:val="000000" w:themeColor="text1"/>
          <w:sz w:val="24"/>
          <w:szCs w:val="24"/>
          <w:u w:val="single" w:color="000000" w:themeColor="text1"/>
          <w:lang w:val="en-GB"/>
        </w:rPr>
        <w:t xml:space="preserve"> </w:t>
      </w:r>
    </w:p>
    <w:p w14:paraId="389A9F09" w14:textId="43168568" w:rsidR="00F9465F" w:rsidRPr="00476458" w:rsidRDefault="00F9465F" w:rsidP="00476458">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39" w:anchor=":~:text=El%20posicionamiento%20en%20buscadores%20u,SEO%20(Search%20Engine%20Optimization)" w:history="1">
        <w:r w:rsidRPr="00DD7645">
          <w:rPr>
            <w:color w:val="000000" w:themeColor="text1"/>
            <w:sz w:val="24"/>
            <w:szCs w:val="24"/>
            <w:u w:val="single" w:color="E48312" w:themeColor="accent1"/>
          </w:rPr>
          <w:t>Link</w:t>
        </w:r>
      </w:hyperlink>
    </w:p>
    <w:p w14:paraId="79860A6E" w14:textId="62DE4AEE" w:rsidR="00F9465F" w:rsidRPr="00476458" w:rsidRDefault="00F9465F" w:rsidP="00476458">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40" w:history="1">
        <w:r w:rsidRPr="00DD7645">
          <w:rPr>
            <w:color w:val="000000" w:themeColor="text1"/>
            <w:sz w:val="24"/>
            <w:szCs w:val="24"/>
            <w:u w:val="single" w:color="E48312" w:themeColor="accent1"/>
          </w:rPr>
          <w:t>Link</w:t>
        </w:r>
      </w:hyperlink>
    </w:p>
    <w:p w14:paraId="2B0782E9" w14:textId="78034D28" w:rsidR="00F9465F" w:rsidRPr="00476458" w:rsidRDefault="00F9465F" w:rsidP="00476458">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41" w:history="1">
        <w:r w:rsidRPr="00DD7645">
          <w:rPr>
            <w:color w:val="000000" w:themeColor="text1"/>
            <w:sz w:val="24"/>
            <w:szCs w:val="24"/>
            <w:u w:val="single" w:color="E48312" w:themeColor="accent1"/>
          </w:rPr>
          <w:t>Link</w:t>
        </w:r>
      </w:hyperlink>
    </w:p>
    <w:p w14:paraId="2CB54D61" w14:textId="126680D6" w:rsidR="00F9465F" w:rsidRPr="00476458" w:rsidRDefault="00F9465F" w:rsidP="00476458">
      <w:pPr>
        <w:pStyle w:val="Prrafodelista"/>
        <w:numPr>
          <w:ilvl w:val="0"/>
          <w:numId w:val="21"/>
        </w:numPr>
        <w:spacing w:after="160" w:line="259" w:lineRule="auto"/>
        <w:rPr>
          <w:color w:val="000000" w:themeColor="text1"/>
          <w:sz w:val="24"/>
          <w:szCs w:val="24"/>
        </w:rPr>
      </w:pPr>
      <w:r w:rsidRPr="00476458">
        <w:rPr>
          <w:color w:val="000000" w:themeColor="text1"/>
          <w:sz w:val="24"/>
          <w:szCs w:val="24"/>
        </w:rPr>
        <w:t>Estadísticas relacionadas con SEO →</w:t>
      </w:r>
      <w:r w:rsidR="00DD7645">
        <w:rPr>
          <w:color w:val="000000" w:themeColor="text1"/>
          <w:sz w:val="24"/>
          <w:szCs w:val="24"/>
        </w:rPr>
        <w:t xml:space="preserve"> </w:t>
      </w:r>
      <w:hyperlink r:id="rId42" w:history="1">
        <w:r w:rsidRPr="00DD7645">
          <w:rPr>
            <w:color w:val="000000" w:themeColor="text1"/>
            <w:sz w:val="24"/>
            <w:szCs w:val="24"/>
            <w:u w:val="single" w:color="E48312" w:themeColor="accent1"/>
          </w:rPr>
          <w:t>Li</w:t>
        </w:r>
        <w:r w:rsidRPr="00DD7645">
          <w:rPr>
            <w:color w:val="000000" w:themeColor="text1"/>
            <w:sz w:val="24"/>
            <w:szCs w:val="24"/>
            <w:u w:val="single" w:color="E48312" w:themeColor="accent1"/>
          </w:rPr>
          <w:t>n</w:t>
        </w:r>
        <w:r w:rsidRPr="00DD7645">
          <w:rPr>
            <w:color w:val="000000" w:themeColor="text1"/>
            <w:sz w:val="24"/>
            <w:szCs w:val="24"/>
            <w:u w:val="single" w:color="E48312" w:themeColor="accent1"/>
          </w:rPr>
          <w:t>k</w:t>
        </w:r>
      </w:hyperlink>
    </w:p>
    <w:sectPr w:rsidR="00F9465F" w:rsidRPr="00476458" w:rsidSect="00DB3800">
      <w:headerReference w:type="even" r:id="rId43"/>
      <w:headerReference w:type="default" r:id="rId44"/>
      <w:footerReference w:type="first" r:id="rId45"/>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BD50A" w14:textId="77777777" w:rsidR="008522A3" w:rsidRDefault="008522A3" w:rsidP="004B7E44">
      <w:r>
        <w:separator/>
      </w:r>
    </w:p>
  </w:endnote>
  <w:endnote w:type="continuationSeparator" w:id="0">
    <w:p w14:paraId="315984B5" w14:textId="77777777" w:rsidR="008522A3" w:rsidRDefault="008522A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1A7F83" w:rsidRDefault="001A7F83"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33119" w14:textId="77777777" w:rsidR="008522A3" w:rsidRDefault="008522A3" w:rsidP="004B7E44">
      <w:r>
        <w:separator/>
      </w:r>
    </w:p>
  </w:footnote>
  <w:footnote w:type="continuationSeparator" w:id="0">
    <w:p w14:paraId="0509E04C" w14:textId="77777777" w:rsidR="008522A3" w:rsidRDefault="008522A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1A7F83" w:rsidRDefault="001A7F83">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1A7F83" w:rsidRDefault="001A7F83">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1A7F83" w:rsidRDefault="001A7F83">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1A7F83" w:rsidRDefault="001A7F83">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1A7F83" w:rsidRDefault="001A7F83">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1A7F83" w:rsidRDefault="001A7F83">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8721E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2" type="#_x0000_t75" style="width:11.25pt;height:11.25pt" o:bullet="t">
        <v:imagedata r:id="rId1" o:title="mso1AAB"/>
      </v:shape>
    </w:pict>
  </w:numPicBullet>
  <w:numPicBullet w:numPicBulletId="1">
    <w:pict>
      <v:shape w14:anchorId="27AE50BB" id="_x0000_i10863" type="#_x0000_t75" style="width:115.5pt;height:100.5pt" o:bullet="t">
        <v:imagedata r:id="rId2" o:title="logo"/>
      </v:shape>
    </w:pict>
  </w:numPicBullet>
  <w:numPicBullet w:numPicBulletId="2">
    <w:pict>
      <v:shape id="_x0000_i10864"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2E3B90"/>
    <w:multiLevelType w:val="hybridMultilevel"/>
    <w:tmpl w:val="E5BA8DBE"/>
    <w:lvl w:ilvl="0" w:tplc="5434DD3C">
      <w:numFmt w:val="bullet"/>
      <w:lvlText w:val=""/>
      <w:lvlPicBulletId w:val="1"/>
      <w:lvlJc w:val="left"/>
      <w:pPr>
        <w:ind w:left="720" w:hanging="360"/>
      </w:pPr>
      <w:rPr>
        <w:rFonts w:ascii="Symbol" w:eastAsiaTheme="minorEastAsia" w:hAnsi="Symbol" w:hint="default"/>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A013CF"/>
    <w:multiLevelType w:val="hybridMultilevel"/>
    <w:tmpl w:val="3F809D6E"/>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2752A9"/>
    <w:multiLevelType w:val="hybridMultilevel"/>
    <w:tmpl w:val="950C9896"/>
    <w:lvl w:ilvl="0" w:tplc="5434DD3C">
      <w:numFmt w:val="bullet"/>
      <w:lvlText w:val=""/>
      <w:lvlPicBulletId w:val="1"/>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8"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0" w15:restartNumberingAfterBreak="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C9A650C"/>
    <w:multiLevelType w:val="hybridMultilevel"/>
    <w:tmpl w:val="B7E41DEE"/>
    <w:lvl w:ilvl="0" w:tplc="2D5A3296">
      <w:numFmt w:val="bullet"/>
      <w:lvlText w:val=""/>
      <w:lvlPicBulletId w:val="1"/>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2"/>
  </w:num>
  <w:num w:numId="3">
    <w:abstractNumId w:val="18"/>
  </w:num>
  <w:num w:numId="4">
    <w:abstractNumId w:val="7"/>
  </w:num>
  <w:num w:numId="5">
    <w:abstractNumId w:val="1"/>
  </w:num>
  <w:num w:numId="6">
    <w:abstractNumId w:val="15"/>
  </w:num>
  <w:num w:numId="7">
    <w:abstractNumId w:val="10"/>
  </w:num>
  <w:num w:numId="8">
    <w:abstractNumId w:val="24"/>
  </w:num>
  <w:num w:numId="9">
    <w:abstractNumId w:val="0"/>
  </w:num>
  <w:num w:numId="10">
    <w:abstractNumId w:val="20"/>
  </w:num>
  <w:num w:numId="11">
    <w:abstractNumId w:val="22"/>
  </w:num>
  <w:num w:numId="12">
    <w:abstractNumId w:val="5"/>
  </w:num>
  <w:num w:numId="13">
    <w:abstractNumId w:val="21"/>
  </w:num>
  <w:num w:numId="14">
    <w:abstractNumId w:val="2"/>
  </w:num>
  <w:num w:numId="15">
    <w:abstractNumId w:val="6"/>
  </w:num>
  <w:num w:numId="16">
    <w:abstractNumId w:val="14"/>
  </w:num>
  <w:num w:numId="17">
    <w:abstractNumId w:val="11"/>
  </w:num>
  <w:num w:numId="18">
    <w:abstractNumId w:val="17"/>
  </w:num>
  <w:num w:numId="19">
    <w:abstractNumId w:val="16"/>
  </w:num>
  <w:num w:numId="20">
    <w:abstractNumId w:val="19"/>
  </w:num>
  <w:num w:numId="21">
    <w:abstractNumId w:val="8"/>
  </w:num>
  <w:num w:numId="22">
    <w:abstractNumId w:val="3"/>
  </w:num>
  <w:num w:numId="23">
    <w:abstractNumId w:val="13"/>
  </w:num>
  <w:num w:numId="24">
    <w:abstractNumId w:val="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46648"/>
    <w:rsid w:val="00047AC0"/>
    <w:rsid w:val="00053EF5"/>
    <w:rsid w:val="00064D7C"/>
    <w:rsid w:val="00074E53"/>
    <w:rsid w:val="000914FB"/>
    <w:rsid w:val="00095F9B"/>
    <w:rsid w:val="000A12F8"/>
    <w:rsid w:val="000A4130"/>
    <w:rsid w:val="000B054B"/>
    <w:rsid w:val="000C2C4F"/>
    <w:rsid w:val="000C34F1"/>
    <w:rsid w:val="000C7173"/>
    <w:rsid w:val="000D0D8F"/>
    <w:rsid w:val="000D27A4"/>
    <w:rsid w:val="000D69C0"/>
    <w:rsid w:val="000E4425"/>
    <w:rsid w:val="000F5CCF"/>
    <w:rsid w:val="001125E8"/>
    <w:rsid w:val="001203E1"/>
    <w:rsid w:val="001463CB"/>
    <w:rsid w:val="00155204"/>
    <w:rsid w:val="0016438D"/>
    <w:rsid w:val="00187446"/>
    <w:rsid w:val="001A7F83"/>
    <w:rsid w:val="001B74DA"/>
    <w:rsid w:val="001F2BDE"/>
    <w:rsid w:val="002305E5"/>
    <w:rsid w:val="00245D22"/>
    <w:rsid w:val="00261020"/>
    <w:rsid w:val="00264757"/>
    <w:rsid w:val="002704E6"/>
    <w:rsid w:val="0029136D"/>
    <w:rsid w:val="00293B83"/>
    <w:rsid w:val="002C36F0"/>
    <w:rsid w:val="002E6C26"/>
    <w:rsid w:val="003010BD"/>
    <w:rsid w:val="0030230C"/>
    <w:rsid w:val="00311E5F"/>
    <w:rsid w:val="00352362"/>
    <w:rsid w:val="003804E0"/>
    <w:rsid w:val="00387008"/>
    <w:rsid w:val="003A6746"/>
    <w:rsid w:val="003D27A5"/>
    <w:rsid w:val="003E206F"/>
    <w:rsid w:val="003E75AB"/>
    <w:rsid w:val="003F73F3"/>
    <w:rsid w:val="00400A71"/>
    <w:rsid w:val="00425FD8"/>
    <w:rsid w:val="0043620A"/>
    <w:rsid w:val="004541C7"/>
    <w:rsid w:val="00476458"/>
    <w:rsid w:val="004820B9"/>
    <w:rsid w:val="00483DA3"/>
    <w:rsid w:val="0049765C"/>
    <w:rsid w:val="004A7994"/>
    <w:rsid w:val="004B03F6"/>
    <w:rsid w:val="004B7E44"/>
    <w:rsid w:val="004D5252"/>
    <w:rsid w:val="004D70AB"/>
    <w:rsid w:val="004F2B86"/>
    <w:rsid w:val="00512659"/>
    <w:rsid w:val="00531B64"/>
    <w:rsid w:val="005458D4"/>
    <w:rsid w:val="00546908"/>
    <w:rsid w:val="00561C05"/>
    <w:rsid w:val="005672F6"/>
    <w:rsid w:val="00567B2D"/>
    <w:rsid w:val="00574F74"/>
    <w:rsid w:val="00596FD9"/>
    <w:rsid w:val="005A08DC"/>
    <w:rsid w:val="005A718F"/>
    <w:rsid w:val="005E2179"/>
    <w:rsid w:val="005E397A"/>
    <w:rsid w:val="005F4784"/>
    <w:rsid w:val="00614979"/>
    <w:rsid w:val="006220D2"/>
    <w:rsid w:val="00636869"/>
    <w:rsid w:val="00645FA1"/>
    <w:rsid w:val="006507AF"/>
    <w:rsid w:val="006A3CE7"/>
    <w:rsid w:val="006B13EC"/>
    <w:rsid w:val="006B14C5"/>
    <w:rsid w:val="006B673B"/>
    <w:rsid w:val="006C129E"/>
    <w:rsid w:val="006C74B9"/>
    <w:rsid w:val="006D00FC"/>
    <w:rsid w:val="006D0D66"/>
    <w:rsid w:val="006D5521"/>
    <w:rsid w:val="0071393C"/>
    <w:rsid w:val="007433D9"/>
    <w:rsid w:val="007516CF"/>
    <w:rsid w:val="00770C1D"/>
    <w:rsid w:val="00784C43"/>
    <w:rsid w:val="007A07BA"/>
    <w:rsid w:val="007B6946"/>
    <w:rsid w:val="007C0BCF"/>
    <w:rsid w:val="007D288A"/>
    <w:rsid w:val="007F4DFE"/>
    <w:rsid w:val="008004C2"/>
    <w:rsid w:val="00812B89"/>
    <w:rsid w:val="00836F1D"/>
    <w:rsid w:val="00846759"/>
    <w:rsid w:val="00847A7B"/>
    <w:rsid w:val="008506B3"/>
    <w:rsid w:val="008522A3"/>
    <w:rsid w:val="0086024D"/>
    <w:rsid w:val="008615D8"/>
    <w:rsid w:val="00862E05"/>
    <w:rsid w:val="0089710A"/>
    <w:rsid w:val="008A16D9"/>
    <w:rsid w:val="008B0D0D"/>
    <w:rsid w:val="008B33BC"/>
    <w:rsid w:val="008C4C06"/>
    <w:rsid w:val="008C4E33"/>
    <w:rsid w:val="00905895"/>
    <w:rsid w:val="0090724F"/>
    <w:rsid w:val="00907A01"/>
    <w:rsid w:val="009120E9"/>
    <w:rsid w:val="0093310E"/>
    <w:rsid w:val="00935880"/>
    <w:rsid w:val="00945900"/>
    <w:rsid w:val="0095688A"/>
    <w:rsid w:val="0098580E"/>
    <w:rsid w:val="009B07B3"/>
    <w:rsid w:val="009B6AD0"/>
    <w:rsid w:val="009C396C"/>
    <w:rsid w:val="009D771E"/>
    <w:rsid w:val="009F0FFF"/>
    <w:rsid w:val="009F35AF"/>
    <w:rsid w:val="009F4D1F"/>
    <w:rsid w:val="009F7D1D"/>
    <w:rsid w:val="00A0324C"/>
    <w:rsid w:val="00A10EAD"/>
    <w:rsid w:val="00A27854"/>
    <w:rsid w:val="00A331FC"/>
    <w:rsid w:val="00A3743F"/>
    <w:rsid w:val="00A73012"/>
    <w:rsid w:val="00A81912"/>
    <w:rsid w:val="00A844AF"/>
    <w:rsid w:val="00AA1700"/>
    <w:rsid w:val="00AA2233"/>
    <w:rsid w:val="00AD59F4"/>
    <w:rsid w:val="00B21E98"/>
    <w:rsid w:val="00B452E7"/>
    <w:rsid w:val="00B572B4"/>
    <w:rsid w:val="00B823AA"/>
    <w:rsid w:val="00B860BD"/>
    <w:rsid w:val="00B93403"/>
    <w:rsid w:val="00BD17A9"/>
    <w:rsid w:val="00BE0F97"/>
    <w:rsid w:val="00BE2C09"/>
    <w:rsid w:val="00C171E7"/>
    <w:rsid w:val="00C2101F"/>
    <w:rsid w:val="00C24392"/>
    <w:rsid w:val="00C2656A"/>
    <w:rsid w:val="00C267BF"/>
    <w:rsid w:val="00C32C5B"/>
    <w:rsid w:val="00C52A4A"/>
    <w:rsid w:val="00C67AF7"/>
    <w:rsid w:val="00C762EA"/>
    <w:rsid w:val="00CA1C1E"/>
    <w:rsid w:val="00CA58A4"/>
    <w:rsid w:val="00CB7F1C"/>
    <w:rsid w:val="00CC469D"/>
    <w:rsid w:val="00CC6618"/>
    <w:rsid w:val="00CE571A"/>
    <w:rsid w:val="00CF07A5"/>
    <w:rsid w:val="00D01394"/>
    <w:rsid w:val="00D12045"/>
    <w:rsid w:val="00D24168"/>
    <w:rsid w:val="00D30148"/>
    <w:rsid w:val="00D41D64"/>
    <w:rsid w:val="00D424A0"/>
    <w:rsid w:val="00D50C9F"/>
    <w:rsid w:val="00D66292"/>
    <w:rsid w:val="00D91282"/>
    <w:rsid w:val="00DA203A"/>
    <w:rsid w:val="00DB26A7"/>
    <w:rsid w:val="00DB3800"/>
    <w:rsid w:val="00DB4911"/>
    <w:rsid w:val="00DD18BF"/>
    <w:rsid w:val="00DD7645"/>
    <w:rsid w:val="00DE5204"/>
    <w:rsid w:val="00E12107"/>
    <w:rsid w:val="00E14982"/>
    <w:rsid w:val="00E62A73"/>
    <w:rsid w:val="00E754E8"/>
    <w:rsid w:val="00E76CAD"/>
    <w:rsid w:val="00E94B5F"/>
    <w:rsid w:val="00EA5000"/>
    <w:rsid w:val="00EA7772"/>
    <w:rsid w:val="00ED441C"/>
    <w:rsid w:val="00ED5343"/>
    <w:rsid w:val="00EE0DB2"/>
    <w:rsid w:val="00EF66B8"/>
    <w:rsid w:val="00F85C6D"/>
    <w:rsid w:val="00F93370"/>
    <w:rsid w:val="00F9465F"/>
    <w:rsid w:val="00FB3811"/>
    <w:rsid w:val="00FB5F93"/>
    <w:rsid w:val="00FB75B6"/>
    <w:rsid w:val="00FD5C99"/>
    <w:rsid w:val="00FE6139"/>
    <w:rsid w:val="00FF11AB"/>
    <w:rsid w:val="00FF6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1A7F83"/>
    <w:pPr>
      <w:tabs>
        <w:tab w:val="left" w:pos="440"/>
        <w:tab w:val="right" w:leader="dot" w:pos="9736"/>
      </w:tabs>
      <w:spacing w:after="100"/>
    </w:pPr>
    <w:rPr>
      <w:rFonts w:cstheme="minorHAnsi"/>
      <w:b/>
      <w:bCs/>
      <w:noProof/>
      <w:color w:val="000000" w:themeColor="text1"/>
      <w:sz w:val="24"/>
      <w:szCs w:val="24"/>
    </w:r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hyperlink" Target="https://www.40defiebre.com/guia-seo/que-es-seo-por-que-necesito" TargetMode="External"/><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hyperlink" Target="https://valenciaplaza.com/quart-de-poblet-ayudas-pymes-autonomos-114000-euros" TargetMode="External"/><Relationship Id="rId42" Type="http://schemas.openxmlformats.org/officeDocument/2006/relationships/hyperlink" Target="http://www.ninestats.com/9-shocking-seo-statistics-2017/"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38" Type="http://schemas.openxmlformats.org/officeDocument/2006/relationships/hyperlink" Target="https://hootsuite.com/tools/social-roi-calculator?fbVisits=97900&amp;conversionRate=10&amp;closeRate=50&amp;lifetimeValue=1500&amp;adSpend=1000&amp;adCosts=500&amp;labourCosts=200"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hyperlink" Target="https://www.instagram.com/qubitvlc/" TargetMode="External"/><Relationship Id="rId41"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diagramLayout" Target="diagrams/layout3.xml"/><Relationship Id="rId32" Type="http://schemas.openxmlformats.org/officeDocument/2006/relationships/hyperlink" Target="https://github.com/QubitVLC" TargetMode="External"/><Relationship Id="rId37" Type="http://schemas.openxmlformats.org/officeDocument/2006/relationships/hyperlink" Target="https://www.investopedia.com/terms/r/returnoninvestment.asp" TargetMode="External"/><Relationship Id="rId40" Type="http://schemas.openxmlformats.org/officeDocument/2006/relationships/hyperlink" Target="https://www.xplora.eu/como-medir-seo/"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hyperlink" Target="https://twitter.com/qubitvlc" TargetMode="External"/><Relationship Id="rId36" Type="http://schemas.openxmlformats.org/officeDocument/2006/relationships/hyperlink" Target="https://www.agenciasdigitales.org/estudios/informe-rrss-2014.pdf" TargetMode="External"/><Relationship Id="rId10" Type="http://schemas.openxmlformats.org/officeDocument/2006/relationships/image" Target="media/image5.png"/><Relationship Id="rId19" Type="http://schemas.openxmlformats.org/officeDocument/2006/relationships/diagramLayout" Target="diagrams/layout2.xml"/><Relationship Id="rId31" Type="http://schemas.openxmlformats.org/officeDocument/2006/relationships/hyperlink" Target="https://www.linkedin.com/in/qubit-vlc-5a3758201/"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julian\source\repos\SMR\Empresas\Plan%20de%20empresa\ProyectoEIE%20(Diciembre).docx" TargetMode="Externa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hyperlink" Target="https://www.facebook.com/qubit.vlc.7/" TargetMode="External"/><Relationship Id="rId35" Type="http://schemas.openxmlformats.org/officeDocument/2006/relationships/hyperlink" Target="https://blog.cool-tabs.com/es/social-media-roi/"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4B1C7026-BFE2-4B10-805B-36E10A80D16B}" type="presOf" srcId="{C3A5742C-2C48-4071-8FD4-9FFB69E842A5}" destId="{ACF98857-7D74-4713-8822-9F40EA5F9D68}"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10761487-9986-4D6B-884F-E56B2CF5D39D}" type="presOf" srcId="{82562CB9-0170-4FF4-AB81-1971DFBC0378}" destId="{9DFD6FF9-82B9-44C2-8A6E-5C5555BE5DE6}" srcOrd="0" destOrd="0" presId="urn:microsoft.com/office/officeart/2005/8/layout/StepDownProcess"/>
    <dgm:cxn modelId="{38A2CB87-155C-4911-8D83-8916C51CC9C7}" type="presOf" srcId="{32304416-4E9D-49E3-85D1-AEF219CA5E0E}" destId="{32CB117B-3702-4654-9CEB-CAE73BABFBA8}"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71B5CFD4-F9F7-4A05-87F3-7F4D06DD1FE5}" type="presOf" srcId="{81B8C05D-B67D-4FA8-949C-A81BEE517DF2}" destId="{FF301128-C316-4404-86CD-F420E2CAD57C}" srcOrd="0" destOrd="0" presId="urn:microsoft.com/office/officeart/2005/8/layout/StepDownProcess"/>
    <dgm:cxn modelId="{721211D6-1017-42C2-AF26-2A0076E9F23D}" type="presOf" srcId="{3BE4F5FF-37D8-4473-A8B9-C7F6D1A2EADB}" destId="{0ABBFC02-52C1-4E84-9E45-11E27FA3F7CF}" srcOrd="0" destOrd="0" presId="urn:microsoft.com/office/officeart/2005/8/layout/StepDownProcess"/>
    <dgm:cxn modelId="{119A41E1-4D60-448C-BC5E-E12E47162CBC}" type="presOf" srcId="{A926500C-9E90-4D76-962F-1078FD62419D}" destId="{83CB85D1-747A-4331-A0C8-D2949CD2FCE6}"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2AF2CFF4-19CD-4032-A3C7-7C7E9959A17B}" type="presOf" srcId="{163A9865-DB2C-4640-B0D2-377591A37AF3}" destId="{194DBFF2-6498-410B-8A59-4A011144F1CC}" srcOrd="0" destOrd="0" presId="urn:microsoft.com/office/officeart/2005/8/layout/StepDownProcess"/>
    <dgm:cxn modelId="{797F7CAC-578D-433B-9372-93F82DEC9354}" type="presParOf" srcId="{9DFD6FF9-82B9-44C2-8A6E-5C5555BE5DE6}" destId="{B82A0436-4B3F-4219-96A4-5A8971B126A5}" srcOrd="0" destOrd="0" presId="urn:microsoft.com/office/officeart/2005/8/layout/StepDownProcess"/>
    <dgm:cxn modelId="{A9086B7B-412C-4FAC-B6DC-BD4D0CD877F5}" type="presParOf" srcId="{B82A0436-4B3F-4219-96A4-5A8971B126A5}" destId="{2D59E32A-A8EB-4E4A-83F7-EB8C19224C82}" srcOrd="0" destOrd="0" presId="urn:microsoft.com/office/officeart/2005/8/layout/StepDownProcess"/>
    <dgm:cxn modelId="{A5470D41-EC86-4B46-9C97-C2985EADBA8A}" type="presParOf" srcId="{B82A0436-4B3F-4219-96A4-5A8971B126A5}" destId="{ACF98857-7D74-4713-8822-9F40EA5F9D68}" srcOrd="1" destOrd="0" presId="urn:microsoft.com/office/officeart/2005/8/layout/StepDownProcess"/>
    <dgm:cxn modelId="{6EC424CC-BBBC-48B5-99A1-1921F5208A57}" type="presParOf" srcId="{B82A0436-4B3F-4219-96A4-5A8971B126A5}" destId="{32CB117B-3702-4654-9CEB-CAE73BABFBA8}" srcOrd="2" destOrd="0" presId="urn:microsoft.com/office/officeart/2005/8/layout/StepDownProcess"/>
    <dgm:cxn modelId="{441C59A9-78DE-486B-B402-2A0CAB2F9213}" type="presParOf" srcId="{9DFD6FF9-82B9-44C2-8A6E-5C5555BE5DE6}" destId="{D03A6CB9-B8BD-4756-BA14-93CA01E3B34C}" srcOrd="1" destOrd="0" presId="urn:microsoft.com/office/officeart/2005/8/layout/StepDownProcess"/>
    <dgm:cxn modelId="{BACF7004-E280-41D9-B741-3B8AC026464B}" type="presParOf" srcId="{9DFD6FF9-82B9-44C2-8A6E-5C5555BE5DE6}" destId="{E6BC87CC-6E71-4A1D-80FA-5B590C917606}" srcOrd="2" destOrd="0" presId="urn:microsoft.com/office/officeart/2005/8/layout/StepDownProcess"/>
    <dgm:cxn modelId="{9DA10C88-8B78-4D59-B14F-F1A574BAC5C5}" type="presParOf" srcId="{E6BC87CC-6E71-4A1D-80FA-5B590C917606}" destId="{2E276523-9B53-426B-AE2F-64AE35616838}" srcOrd="0" destOrd="0" presId="urn:microsoft.com/office/officeart/2005/8/layout/StepDownProcess"/>
    <dgm:cxn modelId="{E4D661A1-408C-4C17-9177-5A2FD3EA34E4}" type="presParOf" srcId="{E6BC87CC-6E71-4A1D-80FA-5B590C917606}" destId="{83CB85D1-747A-4331-A0C8-D2949CD2FCE6}" srcOrd="1" destOrd="0" presId="urn:microsoft.com/office/officeart/2005/8/layout/StepDownProcess"/>
    <dgm:cxn modelId="{6CA74F29-DA9D-4FEF-903F-B252592D2C06}" type="presParOf" srcId="{E6BC87CC-6E71-4A1D-80FA-5B590C917606}" destId="{0ABBFC02-52C1-4E84-9E45-11E27FA3F7CF}" srcOrd="2" destOrd="0" presId="urn:microsoft.com/office/officeart/2005/8/layout/StepDownProcess"/>
    <dgm:cxn modelId="{791D9B6A-6328-430B-BE2F-D1F1D60BF065}" type="presParOf" srcId="{9DFD6FF9-82B9-44C2-8A6E-5C5555BE5DE6}" destId="{0BEAD267-C956-4C8A-9753-406D97318540}" srcOrd="3" destOrd="0" presId="urn:microsoft.com/office/officeart/2005/8/layout/StepDownProcess"/>
    <dgm:cxn modelId="{7F5C7D7F-6ADE-432B-88D3-6E53F586E64D}" type="presParOf" srcId="{9DFD6FF9-82B9-44C2-8A6E-5C5555BE5DE6}" destId="{E73A2FF2-55C6-4369-890F-446BF5B2C3A6}" srcOrd="4" destOrd="0" presId="urn:microsoft.com/office/officeart/2005/8/layout/StepDownProcess"/>
    <dgm:cxn modelId="{04756CB4-2536-45A7-961A-FE4F69DC1D87}" type="presParOf" srcId="{E73A2FF2-55C6-4369-890F-446BF5B2C3A6}" destId="{FF301128-C316-4404-86CD-F420E2CAD57C}" srcOrd="0" destOrd="0" presId="urn:microsoft.com/office/officeart/2005/8/layout/StepDownProcess"/>
    <dgm:cxn modelId="{D9CAF66F-6665-4E65-AF46-1BB4BAD305CF}"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1000</TotalTime>
  <Pages>21</Pages>
  <Words>5562</Words>
  <Characters>28983</Characters>
  <Application>Microsoft Office Word</Application>
  <DocSecurity>0</DocSecurity>
  <Lines>706</Lines>
  <Paragraphs>342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cp:lastModifiedBy>
  <cp:revision>98</cp:revision>
  <dcterms:created xsi:type="dcterms:W3CDTF">2020-11-05T18:30:00Z</dcterms:created>
  <dcterms:modified xsi:type="dcterms:W3CDTF">2020-12-10T16:35:00Z</dcterms:modified>
</cp:coreProperties>
</file>