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2CBEE9FB" w:rsidR="00201BBC" w:rsidRDefault="00201BBC"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201BBC" w:rsidRPr="004B7E44" w:rsidRDefault="00201BBC"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2CBEE9FB" w:rsidR="00201BBC" w:rsidRDefault="00201BBC"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201BBC" w:rsidRPr="004B7E44" w:rsidRDefault="00201BBC" w:rsidP="004B7E44">
                            <w:pPr>
                              <w:pStyle w:val="Ttulo"/>
                            </w:pPr>
                            <w:r>
                              <w:rPr>
                                <w:lang w:bidi="es-ES"/>
                              </w:rPr>
                              <w:t>2º sMR</w:t>
                            </w:r>
                          </w:p>
                        </w:txbxContent>
                      </v:textbox>
                      <w10:anchorlock/>
                    </v:shape>
                  </w:pict>
                </mc:Fallback>
              </mc:AlternateContent>
            </w:r>
          </w:p>
          <w:p w14:paraId="59338871" w14:textId="639212D2" w:rsidR="004B7E44" w:rsidRDefault="004B7E44" w:rsidP="004B7E44">
            <w:r>
              <w:rPr>
                <w:noProof/>
                <w:lang w:eastAsia="es-ES"/>
              </w:rPr>
              <mc:AlternateContent>
                <mc:Choice Requires="wps">
                  <w:drawing>
                    <wp:inline distT="0" distB="0" distL="0" distR="0" wp14:anchorId="07F6CF89" wp14:editId="64474F4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90F5D2"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6B1E3E07" w:rsidR="004B7E44" w:rsidRDefault="00FF11AB" w:rsidP="004B7E44">
            <w:r>
              <w:rPr>
                <w:noProof/>
                <w:lang w:eastAsia="es-ES"/>
              </w:rPr>
              <mc:AlternateContent>
                <mc:Choice Requires="wps">
                  <w:drawing>
                    <wp:anchor distT="0" distB="0" distL="114300" distR="114300" simplePos="0" relativeHeight="251658752" behindDoc="0" locked="0" layoutInCell="1" allowOverlap="1" wp14:anchorId="4E18E8F5" wp14:editId="3FE31233">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6651EE62" w14:textId="7A6D15BC" w:rsidR="00201BBC" w:rsidRPr="00425FD8" w:rsidRDefault="00201BBC" w:rsidP="004B7E44">
                                  <w:pPr>
                                    <w:pStyle w:val="Subttulo"/>
                                    <w:rPr>
                                      <w:b w:val="0"/>
                                      <w:bCs/>
                                      <w:sz w:val="36"/>
                                      <w:szCs w:val="36"/>
                                      <w:lang w:bidi="es-ES"/>
                                    </w:rPr>
                                  </w:pPr>
                                  <w:r w:rsidRPr="00425FD8">
                                    <w:rPr>
                                      <w:b w:val="0"/>
                                      <w:bCs/>
                                      <w:sz w:val="36"/>
                                      <w:szCs w:val="36"/>
                                      <w:lang w:bidi="es-ES"/>
                                    </w:rPr>
                                    <w:t>Rubén Gárate</w:t>
                                  </w:r>
                                </w:p>
                                <w:p w14:paraId="45E7CD46" w14:textId="6F29978E" w:rsidR="00201BBC" w:rsidRPr="00425FD8" w:rsidRDefault="00201BBC"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201BBC" w:rsidRPr="00425FD8" w:rsidRDefault="00201BBC"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201BBC" w:rsidRPr="00425FD8" w:rsidRDefault="00201BBC"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8E8F5" id="Cuadro de texto 3" o:spid="_x0000_s1027" type="#_x0000_t202" style="position:absolute;margin-left:-.1pt;margin-top:2.7pt;width:404.6pt;height:1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6651EE62" w14:textId="7A6D15BC" w:rsidR="00201BBC" w:rsidRPr="00425FD8" w:rsidRDefault="00201BBC" w:rsidP="004B7E44">
                            <w:pPr>
                              <w:pStyle w:val="Subttulo"/>
                              <w:rPr>
                                <w:b w:val="0"/>
                                <w:bCs/>
                                <w:sz w:val="36"/>
                                <w:szCs w:val="36"/>
                                <w:lang w:bidi="es-ES"/>
                              </w:rPr>
                            </w:pPr>
                            <w:r w:rsidRPr="00425FD8">
                              <w:rPr>
                                <w:b w:val="0"/>
                                <w:bCs/>
                                <w:sz w:val="36"/>
                                <w:szCs w:val="36"/>
                                <w:lang w:bidi="es-ES"/>
                              </w:rPr>
                              <w:t>Rubén Gárate</w:t>
                            </w:r>
                          </w:p>
                          <w:p w14:paraId="45E7CD46" w14:textId="6F29978E" w:rsidR="00201BBC" w:rsidRPr="00425FD8" w:rsidRDefault="00201BBC"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201BBC" w:rsidRPr="00425FD8" w:rsidRDefault="00201BBC"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201BBC" w:rsidRPr="00425FD8" w:rsidRDefault="00201BBC"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3DB30BB2" w14:textId="77777777" w:rsidR="00FF11AB" w:rsidRDefault="00FF11AB" w:rsidP="004B7E44">
            <w:bookmarkStart w:id="0" w:name="_Hlk57486991"/>
            <w:bookmarkEnd w:id="0"/>
          </w:p>
          <w:p w14:paraId="2CB3704B" w14:textId="77777777" w:rsidR="00FF11AB" w:rsidRDefault="00FF11AB" w:rsidP="004B7E44"/>
          <w:p w14:paraId="2CB6DD68" w14:textId="7AE7C608" w:rsidR="004B7E44" w:rsidRDefault="00FF11AB" w:rsidP="004B7E44">
            <w:r>
              <w:br/>
            </w:r>
            <w:r w:rsidR="004B7E44">
              <w:rPr>
                <w:noProof/>
                <w:lang w:eastAsia="es-ES"/>
              </w:rPr>
              <mc:AlternateContent>
                <mc:Choice Requires="wps">
                  <w:drawing>
                    <wp:inline distT="0" distB="0" distL="0" distR="0" wp14:anchorId="23AE2051" wp14:editId="053DF291">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201BBC" w:rsidRPr="004B7E44" w:rsidRDefault="00201BBC" w:rsidP="004B7E44">
                                  <w:pPr>
                                    <w:pStyle w:val="Ttulo1"/>
                                  </w:pPr>
                                  <w:r>
                                    <w:rPr>
                                      <w:lang w:bidi="es-ES"/>
                                    </w:rPr>
                                    <w:t>Consultoría Qubit S.L.</w:t>
                                  </w:r>
                                </w:p>
                                <w:p w14:paraId="2B5AEBE7" w14:textId="77777777" w:rsidR="00201BBC" w:rsidRDefault="00201BBC"/>
                                <w:p w14:paraId="5A18C825" w14:textId="77777777" w:rsidR="00201BBC" w:rsidRPr="004B7E44" w:rsidRDefault="00201BBC" w:rsidP="004B7E44">
                                  <w:pPr>
                                    <w:pStyle w:val="Ttulo1"/>
                                  </w:pPr>
                                  <w:r w:rsidRPr="004B7E44">
                                    <w:rPr>
                                      <w:lang w:bidi="es-ES"/>
                                    </w:rPr>
                                    <w:t>Nombre de la compañía</w:t>
                                  </w:r>
                                </w:p>
                                <w:p w14:paraId="03C31B5F" w14:textId="77777777" w:rsidR="00201BBC" w:rsidRDefault="00201BBC"/>
                                <w:p w14:paraId="6EFDBC83" w14:textId="77777777" w:rsidR="00201BBC" w:rsidRPr="004B7E44" w:rsidRDefault="00201BBC" w:rsidP="004B7E44">
                                  <w:pPr>
                                    <w:pStyle w:val="Ttulo1"/>
                                  </w:pPr>
                                  <w:r>
                                    <w:rPr>
                                      <w:lang w:bidi="es-ES"/>
                                    </w:rPr>
                                    <w:t>Consultoría Qubit S.L.</w:t>
                                  </w:r>
                                </w:p>
                                <w:p w14:paraId="1735E5DA" w14:textId="77777777" w:rsidR="00201BBC" w:rsidRDefault="00201BBC"/>
                                <w:p w14:paraId="09BFA434" w14:textId="77777777" w:rsidR="00201BBC" w:rsidRPr="004B7E44" w:rsidRDefault="00201BBC" w:rsidP="004B7E44">
                                  <w:pPr>
                                    <w:pStyle w:val="Ttulo1"/>
                                  </w:pPr>
                                  <w:r w:rsidRPr="004B7E44">
                                    <w:rPr>
                                      <w:lang w:bidi="es-ES"/>
                                    </w:rPr>
                                    <w:t>Nombre de la compañía</w:t>
                                  </w:r>
                                </w:p>
                                <w:p w14:paraId="180B27B9" w14:textId="77777777" w:rsidR="00201BBC" w:rsidRDefault="00201BBC"/>
                                <w:p w14:paraId="7EFFACF5" w14:textId="77777777" w:rsidR="00201BBC" w:rsidRPr="004B7E44" w:rsidRDefault="00201BBC" w:rsidP="004B7E44">
                                  <w:pPr>
                                    <w:pStyle w:val="Ttulo1"/>
                                  </w:pPr>
                                  <w:r>
                                    <w:rPr>
                                      <w:lang w:bidi="es-ES"/>
                                    </w:rPr>
                                    <w:t>Consultoría Qubit S.L.</w:t>
                                  </w:r>
                                </w:p>
                                <w:p w14:paraId="319B4185" w14:textId="77777777" w:rsidR="00201BBC" w:rsidRDefault="00201BBC"/>
                                <w:p w14:paraId="2C2D5160" w14:textId="77777777" w:rsidR="00201BBC" w:rsidRPr="004B7E44" w:rsidRDefault="00201BBC" w:rsidP="004B7E44">
                                  <w:pPr>
                                    <w:pStyle w:val="Ttulo1"/>
                                  </w:pPr>
                                  <w:r w:rsidRPr="004B7E44">
                                    <w:rPr>
                                      <w:lang w:bidi="es-ES"/>
                                    </w:rPr>
                                    <w:t>Nombre de la compañía</w:t>
                                  </w:r>
                                </w:p>
                                <w:p w14:paraId="6197A358" w14:textId="77777777" w:rsidR="00201BBC" w:rsidRDefault="00201BBC"/>
                                <w:p w14:paraId="11624E26" w14:textId="77777777" w:rsidR="00201BBC" w:rsidRPr="004B7E44" w:rsidRDefault="00201BBC" w:rsidP="004B7E44">
                                  <w:pPr>
                                    <w:pStyle w:val="Ttulo1"/>
                                  </w:pPr>
                                  <w:r>
                                    <w:rPr>
                                      <w:lang w:bidi="es-ES"/>
                                    </w:rPr>
                                    <w:t>Consultoría Qubit S.L.</w:t>
                                  </w:r>
                                </w:p>
                                <w:p w14:paraId="035CBFDB" w14:textId="77777777" w:rsidR="00201BBC" w:rsidRDefault="00201BBC"/>
                                <w:p w14:paraId="1838E2F1" w14:textId="77777777" w:rsidR="00201BBC" w:rsidRPr="004B7E44" w:rsidRDefault="00201BBC" w:rsidP="004B7E44">
                                  <w:pPr>
                                    <w:pStyle w:val="Ttulo1"/>
                                  </w:pPr>
                                  <w:r w:rsidRPr="004B7E44">
                                    <w:rPr>
                                      <w:lang w:bidi="es-ES"/>
                                    </w:rPr>
                                    <w:t>Nombre de la compañía</w:t>
                                  </w:r>
                                </w:p>
                                <w:p w14:paraId="5966FBBC" w14:textId="77777777" w:rsidR="00201BBC" w:rsidRDefault="00201BBC"/>
                                <w:p w14:paraId="743DCE62" w14:textId="5ED44060" w:rsidR="00201BBC" w:rsidRPr="004B7E44" w:rsidRDefault="00201BBC" w:rsidP="004B7E44">
                                  <w:pPr>
                                    <w:pStyle w:val="Ttulo1"/>
                                  </w:pPr>
                                  <w:r>
                                    <w:rPr>
                                      <w:lang w:bidi="es-ES"/>
                                    </w:rPr>
                                    <w:t>Consultoría Qubit S.L.</w:t>
                                  </w:r>
                                </w:p>
                                <w:p w14:paraId="02237DB7" w14:textId="77777777" w:rsidR="00201BBC" w:rsidRDefault="00201BBC"/>
                                <w:p w14:paraId="269A8F8D" w14:textId="77777777" w:rsidR="00201BBC" w:rsidRPr="004B7E44" w:rsidRDefault="00201BBC" w:rsidP="004B7E44">
                                  <w:pPr>
                                    <w:pStyle w:val="Ttulo1"/>
                                  </w:pPr>
                                  <w:r w:rsidRPr="004B7E44">
                                    <w:rPr>
                                      <w:lang w:bidi="es-ES"/>
                                    </w:rPr>
                                    <w:t>Nombre de la compañía</w:t>
                                  </w:r>
                                </w:p>
                                <w:p w14:paraId="1281E54D" w14:textId="77777777" w:rsidR="00201BBC" w:rsidRDefault="00201BBC"/>
                                <w:p w14:paraId="1C46739F" w14:textId="77777777" w:rsidR="00201BBC" w:rsidRPr="004B7E44" w:rsidRDefault="00201BBC" w:rsidP="004B7E44">
                                  <w:pPr>
                                    <w:pStyle w:val="Ttulo1"/>
                                  </w:pPr>
                                  <w:r>
                                    <w:rPr>
                                      <w:lang w:bidi="es-ES"/>
                                    </w:rPr>
                                    <w:t>Consultoría Qubit S.L.</w:t>
                                  </w:r>
                                </w:p>
                                <w:p w14:paraId="55CE5A86" w14:textId="77777777" w:rsidR="00201BBC" w:rsidRDefault="00201BBC"/>
                                <w:p w14:paraId="6873B69F" w14:textId="77777777" w:rsidR="00201BBC" w:rsidRPr="004B7E44" w:rsidRDefault="00201BBC" w:rsidP="004B7E44">
                                  <w:pPr>
                                    <w:pStyle w:val="Ttulo1"/>
                                  </w:pPr>
                                  <w:r w:rsidRPr="004B7E44">
                                    <w:rPr>
                                      <w:lang w:bidi="es-ES"/>
                                    </w:rPr>
                                    <w:t>Nombre de la compañía</w:t>
                                  </w:r>
                                </w:p>
                                <w:p w14:paraId="3A31D9D6" w14:textId="77777777" w:rsidR="00201BBC" w:rsidRDefault="00201BBC"/>
                                <w:p w14:paraId="6283BA69" w14:textId="257ECC0C" w:rsidR="00201BBC" w:rsidRPr="004B7E44" w:rsidRDefault="00201BBC" w:rsidP="004B7E44">
                                  <w:pPr>
                                    <w:pStyle w:val="Ttulo1"/>
                                  </w:pPr>
                                  <w:r>
                                    <w:rPr>
                                      <w:lang w:bidi="es-ES"/>
                                    </w:rPr>
                                    <w:t>Consultoría Qubit S.L.</w:t>
                                  </w:r>
                                </w:p>
                                <w:p w14:paraId="729348F3" w14:textId="77777777" w:rsidR="00201BBC" w:rsidRDefault="00201BBC"/>
                                <w:p w14:paraId="17628751" w14:textId="77777777" w:rsidR="00201BBC" w:rsidRPr="004B7E44" w:rsidRDefault="00201BBC" w:rsidP="004B7E44">
                                  <w:pPr>
                                    <w:pStyle w:val="Ttulo1"/>
                                  </w:pPr>
                                  <w:r w:rsidRPr="004B7E44">
                                    <w:rPr>
                                      <w:lang w:bidi="es-ES"/>
                                    </w:rPr>
                                    <w:t>Nombre de la compañía</w:t>
                                  </w:r>
                                </w:p>
                                <w:p w14:paraId="39EDFDC7" w14:textId="77777777" w:rsidR="00201BBC" w:rsidRDefault="00201BBC"/>
                                <w:p w14:paraId="2DE3D892" w14:textId="7A2D7C7A" w:rsidR="00201BBC" w:rsidRPr="004B7E44" w:rsidRDefault="00201BBC" w:rsidP="004B7E44">
                                  <w:pPr>
                                    <w:pStyle w:val="Ttulo1"/>
                                  </w:pPr>
                                  <w:r>
                                    <w:rPr>
                                      <w:lang w:bidi="es-ES"/>
                                    </w:rPr>
                                    <w:t>Consultoría Qubit S.L.</w:t>
                                  </w:r>
                                </w:p>
                                <w:p w14:paraId="18F81DD3" w14:textId="77777777" w:rsidR="00201BBC" w:rsidRDefault="00201BBC"/>
                                <w:p w14:paraId="019CF7C1" w14:textId="77777777" w:rsidR="00201BBC" w:rsidRPr="004B7E44" w:rsidRDefault="00201BBC"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201BBC" w:rsidRPr="004B7E44" w:rsidRDefault="00201BBC" w:rsidP="004B7E44">
                            <w:pPr>
                              <w:pStyle w:val="Ttulo1"/>
                            </w:pPr>
                            <w:r>
                              <w:rPr>
                                <w:lang w:bidi="es-ES"/>
                              </w:rPr>
                              <w:t>Consultoría Qubit S.L.</w:t>
                            </w:r>
                          </w:p>
                          <w:p w14:paraId="2B5AEBE7" w14:textId="77777777" w:rsidR="00201BBC" w:rsidRDefault="00201BBC"/>
                          <w:p w14:paraId="5A18C825" w14:textId="77777777" w:rsidR="00201BBC" w:rsidRPr="004B7E44" w:rsidRDefault="00201BBC" w:rsidP="004B7E44">
                            <w:pPr>
                              <w:pStyle w:val="Ttulo1"/>
                            </w:pPr>
                            <w:r w:rsidRPr="004B7E44">
                              <w:rPr>
                                <w:lang w:bidi="es-ES"/>
                              </w:rPr>
                              <w:t>Nombre de la compañía</w:t>
                            </w:r>
                          </w:p>
                          <w:p w14:paraId="03C31B5F" w14:textId="77777777" w:rsidR="00201BBC" w:rsidRDefault="00201BBC"/>
                          <w:p w14:paraId="6EFDBC83" w14:textId="77777777" w:rsidR="00201BBC" w:rsidRPr="004B7E44" w:rsidRDefault="00201BBC" w:rsidP="004B7E44">
                            <w:pPr>
                              <w:pStyle w:val="Ttulo1"/>
                            </w:pPr>
                            <w:r>
                              <w:rPr>
                                <w:lang w:bidi="es-ES"/>
                              </w:rPr>
                              <w:t>Consultoría Qubit S.L.</w:t>
                            </w:r>
                          </w:p>
                          <w:p w14:paraId="1735E5DA" w14:textId="77777777" w:rsidR="00201BBC" w:rsidRDefault="00201BBC"/>
                          <w:p w14:paraId="09BFA434" w14:textId="77777777" w:rsidR="00201BBC" w:rsidRPr="004B7E44" w:rsidRDefault="00201BBC" w:rsidP="004B7E44">
                            <w:pPr>
                              <w:pStyle w:val="Ttulo1"/>
                            </w:pPr>
                            <w:r w:rsidRPr="004B7E44">
                              <w:rPr>
                                <w:lang w:bidi="es-ES"/>
                              </w:rPr>
                              <w:t>Nombre de la compañía</w:t>
                            </w:r>
                          </w:p>
                          <w:p w14:paraId="180B27B9" w14:textId="77777777" w:rsidR="00201BBC" w:rsidRDefault="00201BBC"/>
                          <w:p w14:paraId="7EFFACF5" w14:textId="77777777" w:rsidR="00201BBC" w:rsidRPr="004B7E44" w:rsidRDefault="00201BBC" w:rsidP="004B7E44">
                            <w:pPr>
                              <w:pStyle w:val="Ttulo1"/>
                            </w:pPr>
                            <w:r>
                              <w:rPr>
                                <w:lang w:bidi="es-ES"/>
                              </w:rPr>
                              <w:t>Consultoría Qubit S.L.</w:t>
                            </w:r>
                          </w:p>
                          <w:p w14:paraId="319B4185" w14:textId="77777777" w:rsidR="00201BBC" w:rsidRDefault="00201BBC"/>
                          <w:p w14:paraId="2C2D5160" w14:textId="77777777" w:rsidR="00201BBC" w:rsidRPr="004B7E44" w:rsidRDefault="00201BBC" w:rsidP="004B7E44">
                            <w:pPr>
                              <w:pStyle w:val="Ttulo1"/>
                            </w:pPr>
                            <w:r w:rsidRPr="004B7E44">
                              <w:rPr>
                                <w:lang w:bidi="es-ES"/>
                              </w:rPr>
                              <w:t>Nombre de la compañía</w:t>
                            </w:r>
                          </w:p>
                          <w:p w14:paraId="6197A358" w14:textId="77777777" w:rsidR="00201BBC" w:rsidRDefault="00201BBC"/>
                          <w:p w14:paraId="11624E26" w14:textId="77777777" w:rsidR="00201BBC" w:rsidRPr="004B7E44" w:rsidRDefault="00201BBC" w:rsidP="004B7E44">
                            <w:pPr>
                              <w:pStyle w:val="Ttulo1"/>
                            </w:pPr>
                            <w:r>
                              <w:rPr>
                                <w:lang w:bidi="es-ES"/>
                              </w:rPr>
                              <w:t>Consultoría Qubit S.L.</w:t>
                            </w:r>
                          </w:p>
                          <w:p w14:paraId="035CBFDB" w14:textId="77777777" w:rsidR="00201BBC" w:rsidRDefault="00201BBC"/>
                          <w:p w14:paraId="1838E2F1" w14:textId="77777777" w:rsidR="00201BBC" w:rsidRPr="004B7E44" w:rsidRDefault="00201BBC" w:rsidP="004B7E44">
                            <w:pPr>
                              <w:pStyle w:val="Ttulo1"/>
                            </w:pPr>
                            <w:r w:rsidRPr="004B7E44">
                              <w:rPr>
                                <w:lang w:bidi="es-ES"/>
                              </w:rPr>
                              <w:t>Nombre de la compañía</w:t>
                            </w:r>
                          </w:p>
                          <w:p w14:paraId="5966FBBC" w14:textId="77777777" w:rsidR="00201BBC" w:rsidRDefault="00201BBC"/>
                          <w:p w14:paraId="743DCE62" w14:textId="5ED44060" w:rsidR="00201BBC" w:rsidRPr="004B7E44" w:rsidRDefault="00201BBC" w:rsidP="004B7E44">
                            <w:pPr>
                              <w:pStyle w:val="Ttulo1"/>
                            </w:pPr>
                            <w:r>
                              <w:rPr>
                                <w:lang w:bidi="es-ES"/>
                              </w:rPr>
                              <w:t>Consultoría Qubit S.L.</w:t>
                            </w:r>
                          </w:p>
                          <w:p w14:paraId="02237DB7" w14:textId="77777777" w:rsidR="00201BBC" w:rsidRDefault="00201BBC"/>
                          <w:p w14:paraId="269A8F8D" w14:textId="77777777" w:rsidR="00201BBC" w:rsidRPr="004B7E44" w:rsidRDefault="00201BBC" w:rsidP="004B7E44">
                            <w:pPr>
                              <w:pStyle w:val="Ttulo1"/>
                            </w:pPr>
                            <w:r w:rsidRPr="004B7E44">
                              <w:rPr>
                                <w:lang w:bidi="es-ES"/>
                              </w:rPr>
                              <w:t>Nombre de la compañía</w:t>
                            </w:r>
                          </w:p>
                          <w:p w14:paraId="1281E54D" w14:textId="77777777" w:rsidR="00201BBC" w:rsidRDefault="00201BBC"/>
                          <w:p w14:paraId="1C46739F" w14:textId="77777777" w:rsidR="00201BBC" w:rsidRPr="004B7E44" w:rsidRDefault="00201BBC" w:rsidP="004B7E44">
                            <w:pPr>
                              <w:pStyle w:val="Ttulo1"/>
                            </w:pPr>
                            <w:r>
                              <w:rPr>
                                <w:lang w:bidi="es-ES"/>
                              </w:rPr>
                              <w:t>Consultoría Qubit S.L.</w:t>
                            </w:r>
                          </w:p>
                          <w:p w14:paraId="55CE5A86" w14:textId="77777777" w:rsidR="00201BBC" w:rsidRDefault="00201BBC"/>
                          <w:p w14:paraId="6873B69F" w14:textId="77777777" w:rsidR="00201BBC" w:rsidRPr="004B7E44" w:rsidRDefault="00201BBC" w:rsidP="004B7E44">
                            <w:pPr>
                              <w:pStyle w:val="Ttulo1"/>
                            </w:pPr>
                            <w:r w:rsidRPr="004B7E44">
                              <w:rPr>
                                <w:lang w:bidi="es-ES"/>
                              </w:rPr>
                              <w:t>Nombre de la compañía</w:t>
                            </w:r>
                          </w:p>
                          <w:p w14:paraId="3A31D9D6" w14:textId="77777777" w:rsidR="00201BBC" w:rsidRDefault="00201BBC"/>
                          <w:p w14:paraId="6283BA69" w14:textId="257ECC0C" w:rsidR="00201BBC" w:rsidRPr="004B7E44" w:rsidRDefault="00201BBC" w:rsidP="004B7E44">
                            <w:pPr>
                              <w:pStyle w:val="Ttulo1"/>
                            </w:pPr>
                            <w:r>
                              <w:rPr>
                                <w:lang w:bidi="es-ES"/>
                              </w:rPr>
                              <w:t>Consultoría Qubit S.L.</w:t>
                            </w:r>
                          </w:p>
                          <w:p w14:paraId="729348F3" w14:textId="77777777" w:rsidR="00201BBC" w:rsidRDefault="00201BBC"/>
                          <w:p w14:paraId="17628751" w14:textId="77777777" w:rsidR="00201BBC" w:rsidRPr="004B7E44" w:rsidRDefault="00201BBC" w:rsidP="004B7E44">
                            <w:pPr>
                              <w:pStyle w:val="Ttulo1"/>
                            </w:pPr>
                            <w:r w:rsidRPr="004B7E44">
                              <w:rPr>
                                <w:lang w:bidi="es-ES"/>
                              </w:rPr>
                              <w:t>Nombre de la compañía</w:t>
                            </w:r>
                          </w:p>
                          <w:p w14:paraId="39EDFDC7" w14:textId="77777777" w:rsidR="00201BBC" w:rsidRDefault="00201BBC"/>
                          <w:p w14:paraId="2DE3D892" w14:textId="7A2D7C7A" w:rsidR="00201BBC" w:rsidRPr="004B7E44" w:rsidRDefault="00201BBC" w:rsidP="004B7E44">
                            <w:pPr>
                              <w:pStyle w:val="Ttulo1"/>
                            </w:pPr>
                            <w:r>
                              <w:rPr>
                                <w:lang w:bidi="es-ES"/>
                              </w:rPr>
                              <w:t>Consultoría Qubit S.L.</w:t>
                            </w:r>
                          </w:p>
                          <w:p w14:paraId="18F81DD3" w14:textId="77777777" w:rsidR="00201BBC" w:rsidRDefault="00201BBC"/>
                          <w:p w14:paraId="019CF7C1" w14:textId="77777777" w:rsidR="00201BBC" w:rsidRPr="004B7E44" w:rsidRDefault="00201BBC"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348F5575">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66572F3D" w14:textId="39BC357D" w:rsidR="00201BBC" w:rsidRPr="004B7E44" w:rsidRDefault="00201BBC" w:rsidP="004B7E44">
                                  <w:pPr>
                                    <w:rPr>
                                      <w:lang w:bidi="es-ES"/>
                                    </w:rPr>
                                  </w:pPr>
                                  <w:r>
                                    <w:rPr>
                                      <w:lang w:bidi="es-ES"/>
                                    </w:rPr>
                                    <w:t>Residencial La Gran Manzana</w:t>
                                  </w:r>
                                </w:p>
                                <w:p w14:paraId="4121465A" w14:textId="68110615" w:rsidR="00201BBC" w:rsidRPr="004B7E44" w:rsidRDefault="00201BBC" w:rsidP="004B7E44">
                                  <w:r>
                                    <w:rPr>
                                      <w:lang w:bidi="es-ES"/>
                                    </w:rPr>
                                    <w:t>Quart de Poblet, Valencia (46930)</w:t>
                                  </w:r>
                                </w:p>
                                <w:p w14:paraId="3494D1DF" w14:textId="77777777" w:rsidR="00201BBC" w:rsidRDefault="00201BBC"/>
                                <w:p w14:paraId="4C44366C" w14:textId="77777777" w:rsidR="00201BBC" w:rsidRPr="004B7E44" w:rsidRDefault="00201BBC" w:rsidP="004B7E44">
                                  <w:r w:rsidRPr="004B7E44">
                                    <w:rPr>
                                      <w:lang w:bidi="es-ES"/>
                                    </w:rPr>
                                    <w:t>Dirección</w:t>
                                  </w:r>
                                </w:p>
                                <w:p w14:paraId="6FE8A1FA" w14:textId="77777777" w:rsidR="00201BBC" w:rsidRPr="004B7E44" w:rsidRDefault="00201BBC" w:rsidP="004B7E44">
                                  <w:r w:rsidRPr="004B7E44">
                                    <w:rPr>
                                      <w:lang w:bidi="es-ES"/>
                                    </w:rPr>
                                    <w:t>Ciudad, provincia y código postal</w:t>
                                  </w:r>
                                </w:p>
                                <w:p w14:paraId="4A9ADE5E" w14:textId="77777777" w:rsidR="00201BBC" w:rsidRDefault="00201BBC"/>
                                <w:p w14:paraId="3251A161" w14:textId="77777777" w:rsidR="00201BBC" w:rsidRPr="004B7E44" w:rsidRDefault="00201BBC" w:rsidP="004B7E44">
                                  <w:r w:rsidRPr="004B7E44">
                                    <w:rPr>
                                      <w:lang w:bidi="es-ES"/>
                                    </w:rPr>
                                    <w:t>Dirección</w:t>
                                  </w:r>
                                </w:p>
                                <w:p w14:paraId="00A8C8EE" w14:textId="77777777" w:rsidR="00201BBC" w:rsidRPr="004B7E44" w:rsidRDefault="00201BBC" w:rsidP="004B7E44">
                                  <w:r w:rsidRPr="004B7E44">
                                    <w:rPr>
                                      <w:lang w:bidi="es-ES"/>
                                    </w:rPr>
                                    <w:t>Ciudad, provincia y código postal</w:t>
                                  </w:r>
                                </w:p>
                                <w:p w14:paraId="6630F8E6" w14:textId="77777777" w:rsidR="00201BBC" w:rsidRDefault="00201BBC"/>
                                <w:p w14:paraId="7FC9705C" w14:textId="77777777" w:rsidR="00201BBC" w:rsidRPr="004B7E44" w:rsidRDefault="00201BBC" w:rsidP="004B7E44">
                                  <w:r w:rsidRPr="004B7E44">
                                    <w:rPr>
                                      <w:lang w:bidi="es-ES"/>
                                    </w:rPr>
                                    <w:t>Dirección</w:t>
                                  </w:r>
                                </w:p>
                                <w:p w14:paraId="6DE878CC" w14:textId="77777777" w:rsidR="00201BBC" w:rsidRPr="004B7E44" w:rsidRDefault="00201BBC" w:rsidP="004B7E44">
                                  <w:r w:rsidRPr="004B7E44">
                                    <w:rPr>
                                      <w:lang w:bidi="es-ES"/>
                                    </w:rPr>
                                    <w:t>Ciudad, provincia y código postal</w:t>
                                  </w:r>
                                </w:p>
                                <w:p w14:paraId="0A6F2239" w14:textId="77777777" w:rsidR="00201BBC" w:rsidRDefault="00201BBC"/>
                                <w:p w14:paraId="64809EC6" w14:textId="77777777" w:rsidR="00201BBC" w:rsidRPr="004B7E44" w:rsidRDefault="00201BBC" w:rsidP="004B7E44">
                                  <w:r w:rsidRPr="004B7E44">
                                    <w:rPr>
                                      <w:lang w:bidi="es-ES"/>
                                    </w:rPr>
                                    <w:t>Dirección</w:t>
                                  </w:r>
                                </w:p>
                                <w:p w14:paraId="3558095E" w14:textId="77777777" w:rsidR="00201BBC" w:rsidRPr="004B7E44" w:rsidRDefault="00201BBC" w:rsidP="004B7E44">
                                  <w:r w:rsidRPr="004B7E44">
                                    <w:rPr>
                                      <w:lang w:bidi="es-ES"/>
                                    </w:rPr>
                                    <w:t>Ciudad, provincia y código postal</w:t>
                                  </w:r>
                                </w:p>
                                <w:p w14:paraId="0D6C2328" w14:textId="77777777" w:rsidR="00201BBC" w:rsidRDefault="00201BBC"/>
                                <w:p w14:paraId="088D7E5E" w14:textId="77777777" w:rsidR="00201BBC" w:rsidRPr="004B7E44" w:rsidRDefault="00201BBC" w:rsidP="004B7E44">
                                  <w:r w:rsidRPr="004B7E44">
                                    <w:rPr>
                                      <w:lang w:bidi="es-ES"/>
                                    </w:rPr>
                                    <w:t>Dirección</w:t>
                                  </w:r>
                                </w:p>
                                <w:p w14:paraId="37357E8B" w14:textId="77777777" w:rsidR="00201BBC" w:rsidRPr="004B7E44" w:rsidRDefault="00201BBC" w:rsidP="004B7E44">
                                  <w:r w:rsidRPr="004B7E44">
                                    <w:rPr>
                                      <w:lang w:bidi="es-ES"/>
                                    </w:rPr>
                                    <w:t>Ciudad, provincia y código postal</w:t>
                                  </w:r>
                                </w:p>
                                <w:p w14:paraId="1A445C49" w14:textId="77777777" w:rsidR="00201BBC" w:rsidRDefault="00201BBC"/>
                                <w:p w14:paraId="4B95226D" w14:textId="77777777" w:rsidR="00201BBC" w:rsidRPr="004B7E44" w:rsidRDefault="00201BBC" w:rsidP="004B7E44">
                                  <w:r w:rsidRPr="004B7E44">
                                    <w:rPr>
                                      <w:lang w:bidi="es-ES"/>
                                    </w:rPr>
                                    <w:t>Dirección</w:t>
                                  </w:r>
                                </w:p>
                                <w:p w14:paraId="33569B7F" w14:textId="77777777" w:rsidR="00201BBC" w:rsidRPr="004B7E44" w:rsidRDefault="00201BBC" w:rsidP="004B7E44">
                                  <w:r w:rsidRPr="004B7E44">
                                    <w:rPr>
                                      <w:lang w:bidi="es-ES"/>
                                    </w:rPr>
                                    <w:t>Ciudad, provincia y código postal</w:t>
                                  </w:r>
                                </w:p>
                                <w:p w14:paraId="1C982032" w14:textId="77777777" w:rsidR="00201BBC" w:rsidRDefault="00201BBC"/>
                                <w:p w14:paraId="1317D577" w14:textId="77777777" w:rsidR="00201BBC" w:rsidRPr="004B7E44" w:rsidRDefault="00201BBC" w:rsidP="004B7E44">
                                  <w:r w:rsidRPr="004B7E44">
                                    <w:rPr>
                                      <w:lang w:bidi="es-ES"/>
                                    </w:rPr>
                                    <w:t>Dirección</w:t>
                                  </w:r>
                                </w:p>
                                <w:p w14:paraId="1464EBA8" w14:textId="77777777" w:rsidR="00201BBC" w:rsidRPr="004B7E44" w:rsidRDefault="00201BBC" w:rsidP="004B7E44">
                                  <w:r w:rsidRPr="004B7E44">
                                    <w:rPr>
                                      <w:lang w:bidi="es-ES"/>
                                    </w:rPr>
                                    <w:t>Ciudad, provincia y código postal</w:t>
                                  </w:r>
                                </w:p>
                                <w:p w14:paraId="7EB1530F" w14:textId="77777777" w:rsidR="00201BBC" w:rsidRDefault="00201BBC"/>
                                <w:p w14:paraId="152F7D37" w14:textId="73CC6E24" w:rsidR="00201BBC" w:rsidRPr="004B7E44" w:rsidRDefault="00201BBC" w:rsidP="004B7E44">
                                  <w:r w:rsidRPr="004B7E44">
                                    <w:rPr>
                                      <w:lang w:bidi="es-ES"/>
                                    </w:rPr>
                                    <w:t>Dirección</w:t>
                                  </w:r>
                                </w:p>
                                <w:p w14:paraId="59E372A8" w14:textId="77777777" w:rsidR="00201BBC" w:rsidRPr="004B7E44" w:rsidRDefault="00201BBC" w:rsidP="004B7E44">
                                  <w:r w:rsidRPr="004B7E44">
                                    <w:rPr>
                                      <w:lang w:bidi="es-ES"/>
                                    </w:rPr>
                                    <w:t>Ciudad, provincia y código postal</w:t>
                                  </w:r>
                                </w:p>
                                <w:p w14:paraId="05B28268" w14:textId="77777777" w:rsidR="00201BBC" w:rsidRDefault="00201BBC"/>
                                <w:p w14:paraId="2C418E6C" w14:textId="77777777" w:rsidR="00201BBC" w:rsidRPr="004B7E44" w:rsidRDefault="00201BBC" w:rsidP="004B7E44">
                                  <w:r w:rsidRPr="004B7E44">
                                    <w:rPr>
                                      <w:lang w:bidi="es-ES"/>
                                    </w:rPr>
                                    <w:t>Dirección</w:t>
                                  </w:r>
                                </w:p>
                                <w:p w14:paraId="6A019960" w14:textId="77777777" w:rsidR="00201BBC" w:rsidRPr="004B7E44" w:rsidRDefault="00201BBC" w:rsidP="004B7E44">
                                  <w:r w:rsidRPr="004B7E44">
                                    <w:rPr>
                                      <w:lang w:bidi="es-ES"/>
                                    </w:rPr>
                                    <w:t>Ciudad, provincia y código postal</w:t>
                                  </w:r>
                                </w:p>
                                <w:p w14:paraId="5A65F767" w14:textId="77777777" w:rsidR="00201BBC" w:rsidRDefault="00201BBC"/>
                                <w:p w14:paraId="14D10A1B" w14:textId="77777777" w:rsidR="00201BBC" w:rsidRPr="004B7E44" w:rsidRDefault="00201BBC" w:rsidP="004B7E44">
                                  <w:r w:rsidRPr="004B7E44">
                                    <w:rPr>
                                      <w:lang w:bidi="es-ES"/>
                                    </w:rPr>
                                    <w:t>Dirección</w:t>
                                  </w:r>
                                </w:p>
                                <w:p w14:paraId="327D5F90" w14:textId="77777777" w:rsidR="00201BBC" w:rsidRPr="004B7E44" w:rsidRDefault="00201BBC" w:rsidP="004B7E44">
                                  <w:r w:rsidRPr="004B7E44">
                                    <w:rPr>
                                      <w:lang w:bidi="es-ES"/>
                                    </w:rPr>
                                    <w:t>Ciudad, provincia y código postal</w:t>
                                  </w:r>
                                </w:p>
                                <w:p w14:paraId="0EC7E22B" w14:textId="77777777" w:rsidR="00201BBC" w:rsidRDefault="00201BBC"/>
                                <w:p w14:paraId="253C50B5" w14:textId="77777777" w:rsidR="00201BBC" w:rsidRPr="004B7E44" w:rsidRDefault="00201BBC" w:rsidP="004B7E44">
                                  <w:r w:rsidRPr="004B7E44">
                                    <w:rPr>
                                      <w:lang w:bidi="es-ES"/>
                                    </w:rPr>
                                    <w:t>Dirección</w:t>
                                  </w:r>
                                </w:p>
                                <w:p w14:paraId="15F0F55D" w14:textId="77777777" w:rsidR="00201BBC" w:rsidRPr="004B7E44" w:rsidRDefault="00201BBC" w:rsidP="004B7E44">
                                  <w:r w:rsidRPr="004B7E44">
                                    <w:rPr>
                                      <w:lang w:bidi="es-ES"/>
                                    </w:rPr>
                                    <w:t>Ciudad, provincia y código postal</w:t>
                                  </w:r>
                                </w:p>
                                <w:p w14:paraId="5801C0CF" w14:textId="77777777" w:rsidR="00201BBC" w:rsidRDefault="00201BBC"/>
                                <w:p w14:paraId="5653F0EA" w14:textId="564E9EBD" w:rsidR="00201BBC" w:rsidRPr="004B7E44" w:rsidRDefault="00201BBC" w:rsidP="004B7E44">
                                  <w:r w:rsidRPr="004B7E44">
                                    <w:rPr>
                                      <w:lang w:bidi="es-ES"/>
                                    </w:rPr>
                                    <w:t>Dirección</w:t>
                                  </w:r>
                                </w:p>
                                <w:p w14:paraId="6D4E2123" w14:textId="77777777" w:rsidR="00201BBC" w:rsidRPr="004B7E44" w:rsidRDefault="00201BBC" w:rsidP="004B7E44">
                                  <w:r w:rsidRPr="004B7E44">
                                    <w:rPr>
                                      <w:lang w:bidi="es-ES"/>
                                    </w:rPr>
                                    <w:t>Ciudad, provincia y código postal</w:t>
                                  </w:r>
                                </w:p>
                                <w:p w14:paraId="695A3DA3" w14:textId="77777777" w:rsidR="00201BBC" w:rsidRDefault="00201BBC"/>
                                <w:p w14:paraId="45FB9538" w14:textId="77777777" w:rsidR="00201BBC" w:rsidRPr="004B7E44" w:rsidRDefault="00201BBC" w:rsidP="004B7E44">
                                  <w:r w:rsidRPr="004B7E44">
                                    <w:rPr>
                                      <w:lang w:bidi="es-ES"/>
                                    </w:rPr>
                                    <w:t>Dirección</w:t>
                                  </w:r>
                                </w:p>
                                <w:p w14:paraId="5F985A9C" w14:textId="77777777" w:rsidR="00201BBC" w:rsidRPr="004B7E44" w:rsidRDefault="00201BBC" w:rsidP="004B7E44">
                                  <w:r w:rsidRPr="004B7E44">
                                    <w:rPr>
                                      <w:lang w:bidi="es-ES"/>
                                    </w:rPr>
                                    <w:t>Ciudad, provincia y código postal</w:t>
                                  </w:r>
                                </w:p>
                                <w:p w14:paraId="72D907A2" w14:textId="77777777" w:rsidR="00201BBC" w:rsidRDefault="00201BBC"/>
                                <w:p w14:paraId="1774F905" w14:textId="0B06C073" w:rsidR="00201BBC" w:rsidRPr="004B7E44" w:rsidRDefault="00201BBC" w:rsidP="004B7E44">
                                  <w:r w:rsidRPr="004B7E44">
                                    <w:rPr>
                                      <w:lang w:bidi="es-ES"/>
                                    </w:rPr>
                                    <w:t>Dirección</w:t>
                                  </w:r>
                                </w:p>
                                <w:p w14:paraId="7D820450" w14:textId="77777777" w:rsidR="00201BBC" w:rsidRPr="004B7E44" w:rsidRDefault="00201BBC" w:rsidP="004B7E44">
                                  <w:r w:rsidRPr="004B7E44">
                                    <w:rPr>
                                      <w:lang w:bidi="es-ES"/>
                                    </w:rPr>
                                    <w:t>Ciudad, provincia y código postal</w:t>
                                  </w:r>
                                </w:p>
                                <w:p w14:paraId="7FEC668C" w14:textId="77777777" w:rsidR="00201BBC" w:rsidRDefault="00201BBC"/>
                                <w:p w14:paraId="2B2701DF" w14:textId="77777777" w:rsidR="00201BBC" w:rsidRPr="004B7E44" w:rsidRDefault="00201BBC" w:rsidP="004B7E44">
                                  <w:r w:rsidRPr="004B7E44">
                                    <w:rPr>
                                      <w:lang w:bidi="es-ES"/>
                                    </w:rPr>
                                    <w:t>Dirección</w:t>
                                  </w:r>
                                </w:p>
                                <w:p w14:paraId="127F88FA" w14:textId="77777777" w:rsidR="00201BBC" w:rsidRPr="004B7E44" w:rsidRDefault="00201BBC"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66572F3D" w14:textId="39BC357D" w:rsidR="00201BBC" w:rsidRPr="004B7E44" w:rsidRDefault="00201BBC" w:rsidP="004B7E44">
                            <w:pPr>
                              <w:rPr>
                                <w:lang w:bidi="es-ES"/>
                              </w:rPr>
                            </w:pPr>
                            <w:r>
                              <w:rPr>
                                <w:lang w:bidi="es-ES"/>
                              </w:rPr>
                              <w:t>Residencial La Gran Manzana</w:t>
                            </w:r>
                          </w:p>
                          <w:p w14:paraId="4121465A" w14:textId="68110615" w:rsidR="00201BBC" w:rsidRPr="004B7E44" w:rsidRDefault="00201BBC" w:rsidP="004B7E44">
                            <w:r>
                              <w:rPr>
                                <w:lang w:bidi="es-ES"/>
                              </w:rPr>
                              <w:t>Quart de Poblet, Valencia (46930)</w:t>
                            </w:r>
                          </w:p>
                          <w:p w14:paraId="3494D1DF" w14:textId="77777777" w:rsidR="00201BBC" w:rsidRDefault="00201BBC"/>
                          <w:p w14:paraId="4C44366C" w14:textId="77777777" w:rsidR="00201BBC" w:rsidRPr="004B7E44" w:rsidRDefault="00201BBC" w:rsidP="004B7E44">
                            <w:r w:rsidRPr="004B7E44">
                              <w:rPr>
                                <w:lang w:bidi="es-ES"/>
                              </w:rPr>
                              <w:t>Dirección</w:t>
                            </w:r>
                          </w:p>
                          <w:p w14:paraId="6FE8A1FA" w14:textId="77777777" w:rsidR="00201BBC" w:rsidRPr="004B7E44" w:rsidRDefault="00201BBC" w:rsidP="004B7E44">
                            <w:r w:rsidRPr="004B7E44">
                              <w:rPr>
                                <w:lang w:bidi="es-ES"/>
                              </w:rPr>
                              <w:t>Ciudad, provincia y código postal</w:t>
                            </w:r>
                          </w:p>
                          <w:p w14:paraId="4A9ADE5E" w14:textId="77777777" w:rsidR="00201BBC" w:rsidRDefault="00201BBC"/>
                          <w:p w14:paraId="3251A161" w14:textId="77777777" w:rsidR="00201BBC" w:rsidRPr="004B7E44" w:rsidRDefault="00201BBC" w:rsidP="004B7E44">
                            <w:r w:rsidRPr="004B7E44">
                              <w:rPr>
                                <w:lang w:bidi="es-ES"/>
                              </w:rPr>
                              <w:t>Dirección</w:t>
                            </w:r>
                          </w:p>
                          <w:p w14:paraId="00A8C8EE" w14:textId="77777777" w:rsidR="00201BBC" w:rsidRPr="004B7E44" w:rsidRDefault="00201BBC" w:rsidP="004B7E44">
                            <w:r w:rsidRPr="004B7E44">
                              <w:rPr>
                                <w:lang w:bidi="es-ES"/>
                              </w:rPr>
                              <w:t>Ciudad, provincia y código postal</w:t>
                            </w:r>
                          </w:p>
                          <w:p w14:paraId="6630F8E6" w14:textId="77777777" w:rsidR="00201BBC" w:rsidRDefault="00201BBC"/>
                          <w:p w14:paraId="7FC9705C" w14:textId="77777777" w:rsidR="00201BBC" w:rsidRPr="004B7E44" w:rsidRDefault="00201BBC" w:rsidP="004B7E44">
                            <w:r w:rsidRPr="004B7E44">
                              <w:rPr>
                                <w:lang w:bidi="es-ES"/>
                              </w:rPr>
                              <w:t>Dirección</w:t>
                            </w:r>
                          </w:p>
                          <w:p w14:paraId="6DE878CC" w14:textId="77777777" w:rsidR="00201BBC" w:rsidRPr="004B7E44" w:rsidRDefault="00201BBC" w:rsidP="004B7E44">
                            <w:r w:rsidRPr="004B7E44">
                              <w:rPr>
                                <w:lang w:bidi="es-ES"/>
                              </w:rPr>
                              <w:t>Ciudad, provincia y código postal</w:t>
                            </w:r>
                          </w:p>
                          <w:p w14:paraId="0A6F2239" w14:textId="77777777" w:rsidR="00201BBC" w:rsidRDefault="00201BBC"/>
                          <w:p w14:paraId="64809EC6" w14:textId="77777777" w:rsidR="00201BBC" w:rsidRPr="004B7E44" w:rsidRDefault="00201BBC" w:rsidP="004B7E44">
                            <w:r w:rsidRPr="004B7E44">
                              <w:rPr>
                                <w:lang w:bidi="es-ES"/>
                              </w:rPr>
                              <w:t>Dirección</w:t>
                            </w:r>
                          </w:p>
                          <w:p w14:paraId="3558095E" w14:textId="77777777" w:rsidR="00201BBC" w:rsidRPr="004B7E44" w:rsidRDefault="00201BBC" w:rsidP="004B7E44">
                            <w:r w:rsidRPr="004B7E44">
                              <w:rPr>
                                <w:lang w:bidi="es-ES"/>
                              </w:rPr>
                              <w:t>Ciudad, provincia y código postal</w:t>
                            </w:r>
                          </w:p>
                          <w:p w14:paraId="0D6C2328" w14:textId="77777777" w:rsidR="00201BBC" w:rsidRDefault="00201BBC"/>
                          <w:p w14:paraId="088D7E5E" w14:textId="77777777" w:rsidR="00201BBC" w:rsidRPr="004B7E44" w:rsidRDefault="00201BBC" w:rsidP="004B7E44">
                            <w:r w:rsidRPr="004B7E44">
                              <w:rPr>
                                <w:lang w:bidi="es-ES"/>
                              </w:rPr>
                              <w:t>Dirección</w:t>
                            </w:r>
                          </w:p>
                          <w:p w14:paraId="37357E8B" w14:textId="77777777" w:rsidR="00201BBC" w:rsidRPr="004B7E44" w:rsidRDefault="00201BBC" w:rsidP="004B7E44">
                            <w:r w:rsidRPr="004B7E44">
                              <w:rPr>
                                <w:lang w:bidi="es-ES"/>
                              </w:rPr>
                              <w:t>Ciudad, provincia y código postal</w:t>
                            </w:r>
                          </w:p>
                          <w:p w14:paraId="1A445C49" w14:textId="77777777" w:rsidR="00201BBC" w:rsidRDefault="00201BBC"/>
                          <w:p w14:paraId="4B95226D" w14:textId="77777777" w:rsidR="00201BBC" w:rsidRPr="004B7E44" w:rsidRDefault="00201BBC" w:rsidP="004B7E44">
                            <w:r w:rsidRPr="004B7E44">
                              <w:rPr>
                                <w:lang w:bidi="es-ES"/>
                              </w:rPr>
                              <w:t>Dirección</w:t>
                            </w:r>
                          </w:p>
                          <w:p w14:paraId="33569B7F" w14:textId="77777777" w:rsidR="00201BBC" w:rsidRPr="004B7E44" w:rsidRDefault="00201BBC" w:rsidP="004B7E44">
                            <w:r w:rsidRPr="004B7E44">
                              <w:rPr>
                                <w:lang w:bidi="es-ES"/>
                              </w:rPr>
                              <w:t>Ciudad, provincia y código postal</w:t>
                            </w:r>
                          </w:p>
                          <w:p w14:paraId="1C982032" w14:textId="77777777" w:rsidR="00201BBC" w:rsidRDefault="00201BBC"/>
                          <w:p w14:paraId="1317D577" w14:textId="77777777" w:rsidR="00201BBC" w:rsidRPr="004B7E44" w:rsidRDefault="00201BBC" w:rsidP="004B7E44">
                            <w:r w:rsidRPr="004B7E44">
                              <w:rPr>
                                <w:lang w:bidi="es-ES"/>
                              </w:rPr>
                              <w:t>Dirección</w:t>
                            </w:r>
                          </w:p>
                          <w:p w14:paraId="1464EBA8" w14:textId="77777777" w:rsidR="00201BBC" w:rsidRPr="004B7E44" w:rsidRDefault="00201BBC" w:rsidP="004B7E44">
                            <w:r w:rsidRPr="004B7E44">
                              <w:rPr>
                                <w:lang w:bidi="es-ES"/>
                              </w:rPr>
                              <w:t>Ciudad, provincia y código postal</w:t>
                            </w:r>
                          </w:p>
                          <w:p w14:paraId="7EB1530F" w14:textId="77777777" w:rsidR="00201BBC" w:rsidRDefault="00201BBC"/>
                          <w:p w14:paraId="152F7D37" w14:textId="73CC6E24" w:rsidR="00201BBC" w:rsidRPr="004B7E44" w:rsidRDefault="00201BBC" w:rsidP="004B7E44">
                            <w:r w:rsidRPr="004B7E44">
                              <w:rPr>
                                <w:lang w:bidi="es-ES"/>
                              </w:rPr>
                              <w:t>Dirección</w:t>
                            </w:r>
                          </w:p>
                          <w:p w14:paraId="59E372A8" w14:textId="77777777" w:rsidR="00201BBC" w:rsidRPr="004B7E44" w:rsidRDefault="00201BBC" w:rsidP="004B7E44">
                            <w:r w:rsidRPr="004B7E44">
                              <w:rPr>
                                <w:lang w:bidi="es-ES"/>
                              </w:rPr>
                              <w:t>Ciudad, provincia y código postal</w:t>
                            </w:r>
                          </w:p>
                          <w:p w14:paraId="05B28268" w14:textId="77777777" w:rsidR="00201BBC" w:rsidRDefault="00201BBC"/>
                          <w:p w14:paraId="2C418E6C" w14:textId="77777777" w:rsidR="00201BBC" w:rsidRPr="004B7E44" w:rsidRDefault="00201BBC" w:rsidP="004B7E44">
                            <w:r w:rsidRPr="004B7E44">
                              <w:rPr>
                                <w:lang w:bidi="es-ES"/>
                              </w:rPr>
                              <w:t>Dirección</w:t>
                            </w:r>
                          </w:p>
                          <w:p w14:paraId="6A019960" w14:textId="77777777" w:rsidR="00201BBC" w:rsidRPr="004B7E44" w:rsidRDefault="00201BBC" w:rsidP="004B7E44">
                            <w:r w:rsidRPr="004B7E44">
                              <w:rPr>
                                <w:lang w:bidi="es-ES"/>
                              </w:rPr>
                              <w:t>Ciudad, provincia y código postal</w:t>
                            </w:r>
                          </w:p>
                          <w:p w14:paraId="5A65F767" w14:textId="77777777" w:rsidR="00201BBC" w:rsidRDefault="00201BBC"/>
                          <w:p w14:paraId="14D10A1B" w14:textId="77777777" w:rsidR="00201BBC" w:rsidRPr="004B7E44" w:rsidRDefault="00201BBC" w:rsidP="004B7E44">
                            <w:r w:rsidRPr="004B7E44">
                              <w:rPr>
                                <w:lang w:bidi="es-ES"/>
                              </w:rPr>
                              <w:t>Dirección</w:t>
                            </w:r>
                          </w:p>
                          <w:p w14:paraId="327D5F90" w14:textId="77777777" w:rsidR="00201BBC" w:rsidRPr="004B7E44" w:rsidRDefault="00201BBC" w:rsidP="004B7E44">
                            <w:r w:rsidRPr="004B7E44">
                              <w:rPr>
                                <w:lang w:bidi="es-ES"/>
                              </w:rPr>
                              <w:t>Ciudad, provincia y código postal</w:t>
                            </w:r>
                          </w:p>
                          <w:p w14:paraId="0EC7E22B" w14:textId="77777777" w:rsidR="00201BBC" w:rsidRDefault="00201BBC"/>
                          <w:p w14:paraId="253C50B5" w14:textId="77777777" w:rsidR="00201BBC" w:rsidRPr="004B7E44" w:rsidRDefault="00201BBC" w:rsidP="004B7E44">
                            <w:r w:rsidRPr="004B7E44">
                              <w:rPr>
                                <w:lang w:bidi="es-ES"/>
                              </w:rPr>
                              <w:t>Dirección</w:t>
                            </w:r>
                          </w:p>
                          <w:p w14:paraId="15F0F55D" w14:textId="77777777" w:rsidR="00201BBC" w:rsidRPr="004B7E44" w:rsidRDefault="00201BBC" w:rsidP="004B7E44">
                            <w:r w:rsidRPr="004B7E44">
                              <w:rPr>
                                <w:lang w:bidi="es-ES"/>
                              </w:rPr>
                              <w:t>Ciudad, provincia y código postal</w:t>
                            </w:r>
                          </w:p>
                          <w:p w14:paraId="5801C0CF" w14:textId="77777777" w:rsidR="00201BBC" w:rsidRDefault="00201BBC"/>
                          <w:p w14:paraId="5653F0EA" w14:textId="564E9EBD" w:rsidR="00201BBC" w:rsidRPr="004B7E44" w:rsidRDefault="00201BBC" w:rsidP="004B7E44">
                            <w:r w:rsidRPr="004B7E44">
                              <w:rPr>
                                <w:lang w:bidi="es-ES"/>
                              </w:rPr>
                              <w:t>Dirección</w:t>
                            </w:r>
                          </w:p>
                          <w:p w14:paraId="6D4E2123" w14:textId="77777777" w:rsidR="00201BBC" w:rsidRPr="004B7E44" w:rsidRDefault="00201BBC" w:rsidP="004B7E44">
                            <w:r w:rsidRPr="004B7E44">
                              <w:rPr>
                                <w:lang w:bidi="es-ES"/>
                              </w:rPr>
                              <w:t>Ciudad, provincia y código postal</w:t>
                            </w:r>
                          </w:p>
                          <w:p w14:paraId="695A3DA3" w14:textId="77777777" w:rsidR="00201BBC" w:rsidRDefault="00201BBC"/>
                          <w:p w14:paraId="45FB9538" w14:textId="77777777" w:rsidR="00201BBC" w:rsidRPr="004B7E44" w:rsidRDefault="00201BBC" w:rsidP="004B7E44">
                            <w:r w:rsidRPr="004B7E44">
                              <w:rPr>
                                <w:lang w:bidi="es-ES"/>
                              </w:rPr>
                              <w:t>Dirección</w:t>
                            </w:r>
                          </w:p>
                          <w:p w14:paraId="5F985A9C" w14:textId="77777777" w:rsidR="00201BBC" w:rsidRPr="004B7E44" w:rsidRDefault="00201BBC" w:rsidP="004B7E44">
                            <w:r w:rsidRPr="004B7E44">
                              <w:rPr>
                                <w:lang w:bidi="es-ES"/>
                              </w:rPr>
                              <w:t>Ciudad, provincia y código postal</w:t>
                            </w:r>
                          </w:p>
                          <w:p w14:paraId="72D907A2" w14:textId="77777777" w:rsidR="00201BBC" w:rsidRDefault="00201BBC"/>
                          <w:p w14:paraId="1774F905" w14:textId="0B06C073" w:rsidR="00201BBC" w:rsidRPr="004B7E44" w:rsidRDefault="00201BBC" w:rsidP="004B7E44">
                            <w:r w:rsidRPr="004B7E44">
                              <w:rPr>
                                <w:lang w:bidi="es-ES"/>
                              </w:rPr>
                              <w:t>Dirección</w:t>
                            </w:r>
                          </w:p>
                          <w:p w14:paraId="7D820450" w14:textId="77777777" w:rsidR="00201BBC" w:rsidRPr="004B7E44" w:rsidRDefault="00201BBC" w:rsidP="004B7E44">
                            <w:r w:rsidRPr="004B7E44">
                              <w:rPr>
                                <w:lang w:bidi="es-ES"/>
                              </w:rPr>
                              <w:t>Ciudad, provincia y código postal</w:t>
                            </w:r>
                          </w:p>
                          <w:p w14:paraId="7FEC668C" w14:textId="77777777" w:rsidR="00201BBC" w:rsidRDefault="00201BBC"/>
                          <w:p w14:paraId="2B2701DF" w14:textId="77777777" w:rsidR="00201BBC" w:rsidRPr="004B7E44" w:rsidRDefault="00201BBC" w:rsidP="004B7E44">
                            <w:r w:rsidRPr="004B7E44">
                              <w:rPr>
                                <w:lang w:bidi="es-ES"/>
                              </w:rPr>
                              <w:t>Dirección</w:t>
                            </w:r>
                          </w:p>
                          <w:p w14:paraId="127F88FA" w14:textId="77777777" w:rsidR="00201BBC" w:rsidRPr="004B7E44" w:rsidRDefault="00201BBC"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195D6EE8">
                      <wp:extent cx="2262505" cy="6953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95325"/>
                              </a:xfrm>
                              <a:prstGeom prst="rect">
                                <a:avLst/>
                              </a:prstGeom>
                              <a:noFill/>
                              <a:ln w="6350">
                                <a:noFill/>
                              </a:ln>
                            </wps:spPr>
                            <wps:txbx>
                              <w:txbxContent>
                                <w:p w14:paraId="2E953760" w14:textId="708F82A9" w:rsidR="00201BBC" w:rsidRDefault="00201BBC">
                                  <w:r>
                                    <w:rPr>
                                      <w:lang w:bidi="es-ES"/>
                                    </w:rPr>
                                    <w:t>(+34) 611 600 946</w:t>
                                  </w:r>
                                  <w:r>
                                    <w:rPr>
                                      <w:lang w:bidi="es-ES"/>
                                    </w:rPr>
                                    <w:br/>
                                    <w:t>https://qubitvlc.github.io</w:t>
                                  </w:r>
                                </w:p>
                                <w:p w14:paraId="792480E3" w14:textId="77777777" w:rsidR="00201BBC" w:rsidRDefault="00201BBC"/>
                                <w:p w14:paraId="08717E87" w14:textId="77777777" w:rsidR="00201BBC" w:rsidRDefault="00201BBC" w:rsidP="004B7E44">
                                  <w:r>
                                    <w:rPr>
                                      <w:lang w:bidi="es-ES"/>
                                    </w:rPr>
                                    <w:t>Teléfono</w:t>
                                  </w:r>
                                </w:p>
                                <w:p w14:paraId="050FB07A" w14:textId="77777777" w:rsidR="00201BBC" w:rsidRPr="004B7E44" w:rsidRDefault="00201BBC" w:rsidP="004B7E44">
                                  <w:r>
                                    <w:rPr>
                                      <w:lang w:bidi="es-ES"/>
                                    </w:rPr>
                                    <w:t>Correo electrónico</w:t>
                                  </w:r>
                                </w:p>
                                <w:p w14:paraId="45F1EAF9" w14:textId="77777777" w:rsidR="00201BBC" w:rsidRDefault="00201BBC"/>
                                <w:p w14:paraId="6CD02434" w14:textId="77777777" w:rsidR="00201BBC" w:rsidRDefault="00201BBC" w:rsidP="004B7E44">
                                  <w:r>
                                    <w:rPr>
                                      <w:lang w:bidi="es-ES"/>
                                    </w:rPr>
                                    <w:t>Teléfono</w:t>
                                  </w:r>
                                </w:p>
                                <w:p w14:paraId="0809BF41" w14:textId="77777777" w:rsidR="00201BBC" w:rsidRPr="004B7E44" w:rsidRDefault="00201BBC" w:rsidP="004B7E44">
                                  <w:r>
                                    <w:rPr>
                                      <w:lang w:bidi="es-ES"/>
                                    </w:rPr>
                                    <w:t>Correo electrónico</w:t>
                                  </w:r>
                                </w:p>
                                <w:p w14:paraId="78FAC480" w14:textId="77777777" w:rsidR="00201BBC" w:rsidRDefault="00201BBC"/>
                                <w:p w14:paraId="475162ED" w14:textId="77777777" w:rsidR="00201BBC" w:rsidRDefault="00201BBC" w:rsidP="004B7E44">
                                  <w:r>
                                    <w:rPr>
                                      <w:lang w:bidi="es-ES"/>
                                    </w:rPr>
                                    <w:t>Teléfono</w:t>
                                  </w:r>
                                </w:p>
                                <w:p w14:paraId="184D04D4" w14:textId="77777777" w:rsidR="00201BBC" w:rsidRPr="004B7E44" w:rsidRDefault="00201BBC" w:rsidP="004B7E44">
                                  <w:r>
                                    <w:rPr>
                                      <w:lang w:bidi="es-ES"/>
                                    </w:rPr>
                                    <w:t>Correo electrónico</w:t>
                                  </w:r>
                                </w:p>
                                <w:p w14:paraId="5DBEED9D" w14:textId="77777777" w:rsidR="00201BBC" w:rsidRDefault="00201BBC"/>
                                <w:p w14:paraId="00AE8D82" w14:textId="77777777" w:rsidR="00201BBC" w:rsidRDefault="00201BBC" w:rsidP="004B7E44">
                                  <w:r>
                                    <w:rPr>
                                      <w:lang w:bidi="es-ES"/>
                                    </w:rPr>
                                    <w:t>Teléfono</w:t>
                                  </w:r>
                                </w:p>
                                <w:p w14:paraId="4377762A" w14:textId="77777777" w:rsidR="00201BBC" w:rsidRPr="004B7E44" w:rsidRDefault="00201BBC" w:rsidP="004B7E44">
                                  <w:r>
                                    <w:rPr>
                                      <w:lang w:bidi="es-ES"/>
                                    </w:rPr>
                                    <w:t>Correo electrónico</w:t>
                                  </w:r>
                                </w:p>
                                <w:p w14:paraId="58FCFD1A" w14:textId="77777777" w:rsidR="00201BBC" w:rsidRDefault="00201BBC"/>
                                <w:p w14:paraId="6346A715" w14:textId="77777777" w:rsidR="00201BBC" w:rsidRDefault="00201BBC" w:rsidP="004B7E44">
                                  <w:r>
                                    <w:rPr>
                                      <w:lang w:bidi="es-ES"/>
                                    </w:rPr>
                                    <w:t>Teléfono</w:t>
                                  </w:r>
                                </w:p>
                                <w:p w14:paraId="2884CC6A" w14:textId="77777777" w:rsidR="00201BBC" w:rsidRPr="004B7E44" w:rsidRDefault="00201BBC" w:rsidP="004B7E44">
                                  <w:r>
                                    <w:rPr>
                                      <w:lang w:bidi="es-ES"/>
                                    </w:rPr>
                                    <w:t>Correo electrónico</w:t>
                                  </w:r>
                                </w:p>
                                <w:p w14:paraId="09A2B4AF" w14:textId="77777777" w:rsidR="00201BBC" w:rsidRDefault="00201BBC"/>
                                <w:p w14:paraId="41FA5D90" w14:textId="77777777" w:rsidR="00201BBC" w:rsidRDefault="00201BBC" w:rsidP="004B7E44">
                                  <w:r>
                                    <w:rPr>
                                      <w:lang w:bidi="es-ES"/>
                                    </w:rPr>
                                    <w:t>Teléfono</w:t>
                                  </w:r>
                                </w:p>
                                <w:p w14:paraId="3CE43BCC" w14:textId="77777777" w:rsidR="00201BBC" w:rsidRPr="004B7E44" w:rsidRDefault="00201BBC" w:rsidP="004B7E44">
                                  <w:r>
                                    <w:rPr>
                                      <w:lang w:bidi="es-ES"/>
                                    </w:rPr>
                                    <w:t>Correo electrónico</w:t>
                                  </w:r>
                                </w:p>
                                <w:p w14:paraId="1AD6DCD3" w14:textId="77777777" w:rsidR="00201BBC" w:rsidRDefault="00201BBC"/>
                                <w:p w14:paraId="3FE24AB7" w14:textId="77777777" w:rsidR="00201BBC" w:rsidRDefault="00201BBC" w:rsidP="004B7E44">
                                  <w:r>
                                    <w:rPr>
                                      <w:lang w:bidi="es-ES"/>
                                    </w:rPr>
                                    <w:t>Teléfono</w:t>
                                  </w:r>
                                </w:p>
                                <w:p w14:paraId="675933EE" w14:textId="77777777" w:rsidR="00201BBC" w:rsidRPr="004B7E44" w:rsidRDefault="00201BBC" w:rsidP="004B7E44">
                                  <w:r>
                                    <w:rPr>
                                      <w:lang w:bidi="es-ES"/>
                                    </w:rPr>
                                    <w:t>Correo electrónico</w:t>
                                  </w:r>
                                </w:p>
                                <w:p w14:paraId="642A2F6A" w14:textId="77777777" w:rsidR="00201BBC" w:rsidRDefault="00201BBC"/>
                                <w:p w14:paraId="4169DC4F" w14:textId="77777777" w:rsidR="00201BBC" w:rsidRDefault="00201BBC" w:rsidP="004B7E44">
                                  <w:r>
                                    <w:rPr>
                                      <w:lang w:bidi="es-ES"/>
                                    </w:rPr>
                                    <w:t>Teléfono</w:t>
                                  </w:r>
                                </w:p>
                                <w:p w14:paraId="1535A4A2" w14:textId="77777777" w:rsidR="00201BBC" w:rsidRPr="004B7E44" w:rsidRDefault="00201BBC" w:rsidP="004B7E44">
                                  <w:r>
                                    <w:rPr>
                                      <w:lang w:bidi="es-ES"/>
                                    </w:rPr>
                                    <w:t>Correo electrónico</w:t>
                                  </w:r>
                                </w:p>
                                <w:p w14:paraId="45F99DD6" w14:textId="77777777" w:rsidR="00201BBC" w:rsidRDefault="00201BBC"/>
                                <w:p w14:paraId="750E0903" w14:textId="77777777" w:rsidR="00201BBC" w:rsidRDefault="00201BBC" w:rsidP="004B7E44">
                                  <w:r>
                                    <w:rPr>
                                      <w:lang w:bidi="es-ES"/>
                                    </w:rPr>
                                    <w:t>Teléfono</w:t>
                                  </w:r>
                                </w:p>
                                <w:p w14:paraId="367CB658" w14:textId="77777777" w:rsidR="00201BBC" w:rsidRPr="004B7E44" w:rsidRDefault="00201BBC" w:rsidP="004B7E44">
                                  <w:r>
                                    <w:rPr>
                                      <w:lang w:bidi="es-ES"/>
                                    </w:rPr>
                                    <w:t>Correo electrónico</w:t>
                                  </w:r>
                                </w:p>
                                <w:p w14:paraId="696C2A5A" w14:textId="77777777" w:rsidR="00201BBC" w:rsidRDefault="00201BBC"/>
                                <w:p w14:paraId="75A1BD79" w14:textId="77777777" w:rsidR="00201BBC" w:rsidRDefault="00201BBC" w:rsidP="004B7E44">
                                  <w:r>
                                    <w:rPr>
                                      <w:lang w:bidi="es-ES"/>
                                    </w:rPr>
                                    <w:t>Teléfono</w:t>
                                  </w:r>
                                </w:p>
                                <w:p w14:paraId="58EEB1AF" w14:textId="77777777" w:rsidR="00201BBC" w:rsidRPr="004B7E44" w:rsidRDefault="00201BBC" w:rsidP="004B7E44">
                                  <w:r>
                                    <w:rPr>
                                      <w:lang w:bidi="es-ES"/>
                                    </w:rPr>
                                    <w:t>Correo electrónico</w:t>
                                  </w:r>
                                </w:p>
                                <w:p w14:paraId="5823619C" w14:textId="77777777" w:rsidR="00201BBC" w:rsidRDefault="00201BBC"/>
                                <w:p w14:paraId="16DD3F57" w14:textId="77777777" w:rsidR="00201BBC" w:rsidRDefault="00201BBC" w:rsidP="004B7E44">
                                  <w:r>
                                    <w:rPr>
                                      <w:lang w:bidi="es-ES"/>
                                    </w:rPr>
                                    <w:t>Teléfono</w:t>
                                  </w:r>
                                </w:p>
                                <w:p w14:paraId="40D3B18A" w14:textId="77777777" w:rsidR="00201BBC" w:rsidRPr="004B7E44" w:rsidRDefault="00201BBC" w:rsidP="004B7E44">
                                  <w:r>
                                    <w:rPr>
                                      <w:lang w:bidi="es-ES"/>
                                    </w:rPr>
                                    <w:t>Correo electrónico</w:t>
                                  </w:r>
                                </w:p>
                                <w:p w14:paraId="144ED92C" w14:textId="77777777" w:rsidR="00201BBC" w:rsidRDefault="00201BBC"/>
                                <w:p w14:paraId="2FEE1EE3" w14:textId="77777777" w:rsidR="00201BBC" w:rsidRDefault="00201BBC" w:rsidP="004B7E44">
                                  <w:r>
                                    <w:rPr>
                                      <w:lang w:bidi="es-ES"/>
                                    </w:rPr>
                                    <w:t>Teléfono</w:t>
                                  </w:r>
                                </w:p>
                                <w:p w14:paraId="5D23C341" w14:textId="30748463" w:rsidR="00201BBC" w:rsidRPr="004B7E44" w:rsidRDefault="00201BBC" w:rsidP="004B7E44">
                                  <w:r>
                                    <w:rPr>
                                      <w:lang w:bidi="es-ES"/>
                                    </w:rPr>
                                    <w:t xml:space="preserve">Correo </w:t>
                                  </w:r>
                                  <w:proofErr w:type="gramStart"/>
                                  <w:r>
                                    <w:rPr>
                                      <w:lang w:bidi="es-ES"/>
                                    </w:rPr>
                                    <w:t>electrónico(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8.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" filled="f" stroked="f" strokeweight=".5pt">
                      <v:textbox>
                        <w:txbxContent>
                          <w:p w14:paraId="2E953760" w14:textId="708F82A9" w:rsidR="00201BBC" w:rsidRDefault="00201BBC">
                            <w:r>
                              <w:rPr>
                                <w:lang w:bidi="es-ES"/>
                              </w:rPr>
                              <w:t>(+34) 611 600 946</w:t>
                            </w:r>
                            <w:r>
                              <w:rPr>
                                <w:lang w:bidi="es-ES"/>
                              </w:rPr>
                              <w:br/>
                              <w:t>https://qubitvlc.github.io</w:t>
                            </w:r>
                          </w:p>
                          <w:p w14:paraId="792480E3" w14:textId="77777777" w:rsidR="00201BBC" w:rsidRDefault="00201BBC"/>
                          <w:p w14:paraId="08717E87" w14:textId="77777777" w:rsidR="00201BBC" w:rsidRDefault="00201BBC" w:rsidP="004B7E44">
                            <w:r>
                              <w:rPr>
                                <w:lang w:bidi="es-ES"/>
                              </w:rPr>
                              <w:t>Teléfono</w:t>
                            </w:r>
                          </w:p>
                          <w:p w14:paraId="050FB07A" w14:textId="77777777" w:rsidR="00201BBC" w:rsidRPr="004B7E44" w:rsidRDefault="00201BBC" w:rsidP="004B7E44">
                            <w:r>
                              <w:rPr>
                                <w:lang w:bidi="es-ES"/>
                              </w:rPr>
                              <w:t>Correo electrónico</w:t>
                            </w:r>
                          </w:p>
                          <w:p w14:paraId="45F1EAF9" w14:textId="77777777" w:rsidR="00201BBC" w:rsidRDefault="00201BBC"/>
                          <w:p w14:paraId="6CD02434" w14:textId="77777777" w:rsidR="00201BBC" w:rsidRDefault="00201BBC" w:rsidP="004B7E44">
                            <w:r>
                              <w:rPr>
                                <w:lang w:bidi="es-ES"/>
                              </w:rPr>
                              <w:t>Teléfono</w:t>
                            </w:r>
                          </w:p>
                          <w:p w14:paraId="0809BF41" w14:textId="77777777" w:rsidR="00201BBC" w:rsidRPr="004B7E44" w:rsidRDefault="00201BBC" w:rsidP="004B7E44">
                            <w:r>
                              <w:rPr>
                                <w:lang w:bidi="es-ES"/>
                              </w:rPr>
                              <w:t>Correo electrónico</w:t>
                            </w:r>
                          </w:p>
                          <w:p w14:paraId="78FAC480" w14:textId="77777777" w:rsidR="00201BBC" w:rsidRDefault="00201BBC"/>
                          <w:p w14:paraId="475162ED" w14:textId="77777777" w:rsidR="00201BBC" w:rsidRDefault="00201BBC" w:rsidP="004B7E44">
                            <w:r>
                              <w:rPr>
                                <w:lang w:bidi="es-ES"/>
                              </w:rPr>
                              <w:t>Teléfono</w:t>
                            </w:r>
                          </w:p>
                          <w:p w14:paraId="184D04D4" w14:textId="77777777" w:rsidR="00201BBC" w:rsidRPr="004B7E44" w:rsidRDefault="00201BBC" w:rsidP="004B7E44">
                            <w:r>
                              <w:rPr>
                                <w:lang w:bidi="es-ES"/>
                              </w:rPr>
                              <w:t>Correo electrónico</w:t>
                            </w:r>
                          </w:p>
                          <w:p w14:paraId="5DBEED9D" w14:textId="77777777" w:rsidR="00201BBC" w:rsidRDefault="00201BBC"/>
                          <w:p w14:paraId="00AE8D82" w14:textId="77777777" w:rsidR="00201BBC" w:rsidRDefault="00201BBC" w:rsidP="004B7E44">
                            <w:r>
                              <w:rPr>
                                <w:lang w:bidi="es-ES"/>
                              </w:rPr>
                              <w:t>Teléfono</w:t>
                            </w:r>
                          </w:p>
                          <w:p w14:paraId="4377762A" w14:textId="77777777" w:rsidR="00201BBC" w:rsidRPr="004B7E44" w:rsidRDefault="00201BBC" w:rsidP="004B7E44">
                            <w:r>
                              <w:rPr>
                                <w:lang w:bidi="es-ES"/>
                              </w:rPr>
                              <w:t>Correo electrónico</w:t>
                            </w:r>
                          </w:p>
                          <w:p w14:paraId="58FCFD1A" w14:textId="77777777" w:rsidR="00201BBC" w:rsidRDefault="00201BBC"/>
                          <w:p w14:paraId="6346A715" w14:textId="77777777" w:rsidR="00201BBC" w:rsidRDefault="00201BBC" w:rsidP="004B7E44">
                            <w:r>
                              <w:rPr>
                                <w:lang w:bidi="es-ES"/>
                              </w:rPr>
                              <w:t>Teléfono</w:t>
                            </w:r>
                          </w:p>
                          <w:p w14:paraId="2884CC6A" w14:textId="77777777" w:rsidR="00201BBC" w:rsidRPr="004B7E44" w:rsidRDefault="00201BBC" w:rsidP="004B7E44">
                            <w:r>
                              <w:rPr>
                                <w:lang w:bidi="es-ES"/>
                              </w:rPr>
                              <w:t>Correo electrónico</w:t>
                            </w:r>
                          </w:p>
                          <w:p w14:paraId="09A2B4AF" w14:textId="77777777" w:rsidR="00201BBC" w:rsidRDefault="00201BBC"/>
                          <w:p w14:paraId="41FA5D90" w14:textId="77777777" w:rsidR="00201BBC" w:rsidRDefault="00201BBC" w:rsidP="004B7E44">
                            <w:r>
                              <w:rPr>
                                <w:lang w:bidi="es-ES"/>
                              </w:rPr>
                              <w:t>Teléfono</w:t>
                            </w:r>
                          </w:p>
                          <w:p w14:paraId="3CE43BCC" w14:textId="77777777" w:rsidR="00201BBC" w:rsidRPr="004B7E44" w:rsidRDefault="00201BBC" w:rsidP="004B7E44">
                            <w:r>
                              <w:rPr>
                                <w:lang w:bidi="es-ES"/>
                              </w:rPr>
                              <w:t>Correo electrónico</w:t>
                            </w:r>
                          </w:p>
                          <w:p w14:paraId="1AD6DCD3" w14:textId="77777777" w:rsidR="00201BBC" w:rsidRDefault="00201BBC"/>
                          <w:p w14:paraId="3FE24AB7" w14:textId="77777777" w:rsidR="00201BBC" w:rsidRDefault="00201BBC" w:rsidP="004B7E44">
                            <w:r>
                              <w:rPr>
                                <w:lang w:bidi="es-ES"/>
                              </w:rPr>
                              <w:t>Teléfono</w:t>
                            </w:r>
                          </w:p>
                          <w:p w14:paraId="675933EE" w14:textId="77777777" w:rsidR="00201BBC" w:rsidRPr="004B7E44" w:rsidRDefault="00201BBC" w:rsidP="004B7E44">
                            <w:r>
                              <w:rPr>
                                <w:lang w:bidi="es-ES"/>
                              </w:rPr>
                              <w:t>Correo electrónico</w:t>
                            </w:r>
                          </w:p>
                          <w:p w14:paraId="642A2F6A" w14:textId="77777777" w:rsidR="00201BBC" w:rsidRDefault="00201BBC"/>
                          <w:p w14:paraId="4169DC4F" w14:textId="77777777" w:rsidR="00201BBC" w:rsidRDefault="00201BBC" w:rsidP="004B7E44">
                            <w:r>
                              <w:rPr>
                                <w:lang w:bidi="es-ES"/>
                              </w:rPr>
                              <w:t>Teléfono</w:t>
                            </w:r>
                          </w:p>
                          <w:p w14:paraId="1535A4A2" w14:textId="77777777" w:rsidR="00201BBC" w:rsidRPr="004B7E44" w:rsidRDefault="00201BBC" w:rsidP="004B7E44">
                            <w:r>
                              <w:rPr>
                                <w:lang w:bidi="es-ES"/>
                              </w:rPr>
                              <w:t>Correo electrónico</w:t>
                            </w:r>
                          </w:p>
                          <w:p w14:paraId="45F99DD6" w14:textId="77777777" w:rsidR="00201BBC" w:rsidRDefault="00201BBC"/>
                          <w:p w14:paraId="750E0903" w14:textId="77777777" w:rsidR="00201BBC" w:rsidRDefault="00201BBC" w:rsidP="004B7E44">
                            <w:r>
                              <w:rPr>
                                <w:lang w:bidi="es-ES"/>
                              </w:rPr>
                              <w:t>Teléfono</w:t>
                            </w:r>
                          </w:p>
                          <w:p w14:paraId="367CB658" w14:textId="77777777" w:rsidR="00201BBC" w:rsidRPr="004B7E44" w:rsidRDefault="00201BBC" w:rsidP="004B7E44">
                            <w:r>
                              <w:rPr>
                                <w:lang w:bidi="es-ES"/>
                              </w:rPr>
                              <w:t>Correo electrónico</w:t>
                            </w:r>
                          </w:p>
                          <w:p w14:paraId="696C2A5A" w14:textId="77777777" w:rsidR="00201BBC" w:rsidRDefault="00201BBC"/>
                          <w:p w14:paraId="75A1BD79" w14:textId="77777777" w:rsidR="00201BBC" w:rsidRDefault="00201BBC" w:rsidP="004B7E44">
                            <w:r>
                              <w:rPr>
                                <w:lang w:bidi="es-ES"/>
                              </w:rPr>
                              <w:t>Teléfono</w:t>
                            </w:r>
                          </w:p>
                          <w:p w14:paraId="58EEB1AF" w14:textId="77777777" w:rsidR="00201BBC" w:rsidRPr="004B7E44" w:rsidRDefault="00201BBC" w:rsidP="004B7E44">
                            <w:r>
                              <w:rPr>
                                <w:lang w:bidi="es-ES"/>
                              </w:rPr>
                              <w:t>Correo electrónico</w:t>
                            </w:r>
                          </w:p>
                          <w:p w14:paraId="5823619C" w14:textId="77777777" w:rsidR="00201BBC" w:rsidRDefault="00201BBC"/>
                          <w:p w14:paraId="16DD3F57" w14:textId="77777777" w:rsidR="00201BBC" w:rsidRDefault="00201BBC" w:rsidP="004B7E44">
                            <w:r>
                              <w:rPr>
                                <w:lang w:bidi="es-ES"/>
                              </w:rPr>
                              <w:t>Teléfono</w:t>
                            </w:r>
                          </w:p>
                          <w:p w14:paraId="40D3B18A" w14:textId="77777777" w:rsidR="00201BBC" w:rsidRPr="004B7E44" w:rsidRDefault="00201BBC" w:rsidP="004B7E44">
                            <w:r>
                              <w:rPr>
                                <w:lang w:bidi="es-ES"/>
                              </w:rPr>
                              <w:t>Correo electrónico</w:t>
                            </w:r>
                          </w:p>
                          <w:p w14:paraId="144ED92C" w14:textId="77777777" w:rsidR="00201BBC" w:rsidRDefault="00201BBC"/>
                          <w:p w14:paraId="2FEE1EE3" w14:textId="77777777" w:rsidR="00201BBC" w:rsidRDefault="00201BBC" w:rsidP="004B7E44">
                            <w:r>
                              <w:rPr>
                                <w:lang w:bidi="es-ES"/>
                              </w:rPr>
                              <w:t>Teléfono</w:t>
                            </w:r>
                          </w:p>
                          <w:p w14:paraId="5D23C341" w14:textId="30748463" w:rsidR="00201BBC" w:rsidRPr="004B7E44" w:rsidRDefault="00201BBC" w:rsidP="004B7E44">
                            <w:r>
                              <w:rPr>
                                <w:lang w:bidi="es-ES"/>
                              </w:rPr>
                              <w:t xml:space="preserve">Correo </w:t>
                            </w:r>
                            <w:proofErr w:type="gramStart"/>
                            <w:r>
                              <w:rPr>
                                <w:lang w:bidi="es-ES"/>
                              </w:rPr>
                              <w:t>electrónico(</w:t>
                            </w:r>
                            <w:proofErr w:type="gramEnd"/>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5168" behindDoc="1" locked="0" layoutInCell="1" allowOverlap="1" wp14:anchorId="122FDA6F" wp14:editId="74A7AA6E">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6192" behindDoc="1" locked="0" layoutInCell="1" allowOverlap="1" wp14:anchorId="11D5CB0F" wp14:editId="5F422523">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4EA81" id="Rectángulo 2" o:spid="_x0000_s1026" alt="rectángulo de color" style="position:absolute;margin-left:-57.6pt;margin-top:162.2pt;width:531.35pt;height:4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201BBC">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201BBC">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201BBC">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201BBC">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201BBC">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201BBC">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201BBC">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201BBC">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201BBC">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201BBC">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201BBC">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w:t>
            </w:r>
            <w:r w:rsidR="00784C43" w:rsidRPr="000C34F1">
              <w:rPr>
                <w:rStyle w:val="Hipervnculo"/>
                <w:noProof/>
                <w:color w:val="000000" w:themeColor="text1"/>
                <w:sz w:val="20"/>
                <w:szCs w:val="16"/>
              </w:rPr>
              <w:t>i</w:t>
            </w:r>
            <w:r w:rsidR="00784C43" w:rsidRPr="000C34F1">
              <w:rPr>
                <w:rStyle w:val="Hipervnculo"/>
                <w:noProof/>
                <w:color w:val="000000" w:themeColor="text1"/>
                <w:sz w:val="20"/>
                <w:szCs w:val="16"/>
              </w:rPr>
              <w:t>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201BBC">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201BBC">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201BBC">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201BBC">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201BBC">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201BBC">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201BBC"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01BB2AB5"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66D418F9"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0FB0FF4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7C29F8D7" w14:textId="2BE7159F"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6079C135"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7216" behindDoc="0" locked="0" layoutInCell="1" allowOverlap="1" wp14:anchorId="11309A00" wp14:editId="07978E34">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39F5E7CB"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9264" behindDoc="0" locked="0" layoutInCell="1" allowOverlap="1" wp14:anchorId="7B35DA57" wp14:editId="5C37163D">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17871E91" w14:textId="66658CE4"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0DB0634" w14:textId="77777777" w:rsidR="00E14982" w:rsidRPr="00E14982" w:rsidRDefault="00E14982" w:rsidP="00E14982"/>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proofErr w:type="spellStart"/>
      <w:r w:rsidRPr="006B673B">
        <w:rPr>
          <w:i/>
          <w:iCs/>
          <w:color w:val="000000" w:themeColor="text1"/>
          <w:sz w:val="24"/>
          <w:szCs w:val="20"/>
        </w:rPr>
        <w:t>The</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Institute</w:t>
      </w:r>
      <w:proofErr w:type="spellEnd"/>
      <w:r w:rsidRPr="006B673B">
        <w:rPr>
          <w:i/>
          <w:iCs/>
          <w:color w:val="000000" w:themeColor="text1"/>
          <w:sz w:val="24"/>
          <w:szCs w:val="20"/>
        </w:rPr>
        <w:t xml:space="preserve"> </w:t>
      </w:r>
      <w:proofErr w:type="spellStart"/>
      <w:r w:rsidRPr="006B673B">
        <w:rPr>
          <w:i/>
          <w:iCs/>
          <w:color w:val="000000" w:themeColor="text1"/>
          <w:sz w:val="24"/>
          <w:szCs w:val="20"/>
        </w:rPr>
        <w:t>Of</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Internal</w:t>
      </w:r>
      <w:proofErr w:type="spellEnd"/>
      <w:r w:rsidRPr="006B673B">
        <w:rPr>
          <w:i/>
          <w:iCs/>
          <w:color w:val="000000" w:themeColor="text1"/>
          <w:sz w:val="24"/>
          <w:szCs w:val="20"/>
        </w:rPr>
        <w:t xml:space="preserve"> </w:t>
      </w:r>
      <w:proofErr w:type="spellStart"/>
      <w:r w:rsidRPr="006B673B">
        <w:rPr>
          <w:i/>
          <w:iCs/>
          <w:color w:val="000000" w:themeColor="text1"/>
          <w:sz w:val="24"/>
          <w:szCs w:val="20"/>
        </w:rPr>
        <w:t>Auditors</w:t>
      </w:r>
      <w:proofErr w:type="spellEnd"/>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14:paraId="7FB176C0" w14:textId="2DE4EC07"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encargo del mantenimiento y administración de la empresa, y del mismo modo realizará las funciones de </w:t>
      </w:r>
      <w:proofErr w:type="spellStart"/>
      <w:r>
        <w:rPr>
          <w:color w:val="000000" w:themeColor="text1"/>
          <w:sz w:val="24"/>
          <w:szCs w:val="20"/>
        </w:rPr>
        <w:t>Community</w:t>
      </w:r>
      <w:proofErr w:type="spellEnd"/>
      <w:r>
        <w:rPr>
          <w:color w:val="000000" w:themeColor="text1"/>
          <w:sz w:val="24"/>
          <w:szCs w:val="20"/>
        </w:rPr>
        <w:t xml:space="preserve">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2682378F"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6E73EA5F"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485D0896">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20BCD79D" w14:textId="35040390"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32A42D2D"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5F65D683" w14:textId="4FB27005"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Pr="00CC69C5"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Pr="00CC69C5"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Pr="00CC69C5"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709785A9"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5092D5A7" w14:textId="492D7969"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14:paraId="2C1B4135"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14:paraId="2CA16A6B"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C9BD9C7"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09622B23" w14:textId="7F201393"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14:paraId="161D8BE0"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14:paraId="068BBFA9"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120884F" w14:textId="3A1C556D" w:rsidR="00245D22" w:rsidRDefault="00245D22" w:rsidP="00245D22">
      <w:pPr>
        <w:pStyle w:val="Ttulo2"/>
        <w:rPr>
          <w:sz w:val="28"/>
          <w:szCs w:val="10"/>
          <w:u w:color="FFC000"/>
        </w:rPr>
      </w:pPr>
    </w:p>
    <w:p w14:paraId="6C0601C0" w14:textId="453C987F"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40B32836" w14:textId="77777777" w:rsidR="00B21E98" w:rsidRPr="00B21E98" w:rsidRDefault="00B21E98" w:rsidP="00B21E98"/>
    <w:p w14:paraId="74F7E7F5" w14:textId="60A1874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341A84EC"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786A1B63" w14:textId="77777777" w:rsidR="00B21E98" w:rsidRPr="00B21E98" w:rsidRDefault="00B21E98" w:rsidP="00B21E98"/>
    <w:p w14:paraId="258740A0" w14:textId="1ACC9B63"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0B9ACBB"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1E24837D" w14:textId="77777777" w:rsidR="00B21E98" w:rsidRPr="00B21E98" w:rsidRDefault="00B21E98" w:rsidP="00B21E98"/>
    <w:p w14:paraId="199FF210" w14:textId="2092B773"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14:paraId="456DE311" w14:textId="1098B459"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proofErr w:type="spellStart"/>
      <w:r w:rsidRPr="00CC69C5">
        <w:rPr>
          <w:rFonts w:asciiTheme="majorHAnsi" w:hAnsiTheme="majorHAnsi"/>
          <w:b/>
          <w:bCs/>
          <w:color w:val="000000" w:themeColor="text1"/>
          <w:u w:val="single"/>
        </w:rPr>
        <w:t>Merchandaising</w:t>
      </w:r>
      <w:proofErr w:type="spellEnd"/>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49D07530" w14:textId="143BCCDE" w:rsidR="006B13EC" w:rsidRPr="004820B9" w:rsidRDefault="006B13EC" w:rsidP="004820B9">
      <w:pPr>
        <w:spacing w:after="200"/>
        <w:ind w:firstLine="567"/>
        <w:jc w:val="both"/>
        <w:rPr>
          <w:color w:val="FF0000"/>
          <w:sz w:val="24"/>
          <w:szCs w:val="20"/>
        </w:rPr>
      </w:pPr>
      <w:r>
        <w:rPr>
          <w:noProof/>
          <w:color w:val="FF0000"/>
          <w:sz w:val="24"/>
          <w:szCs w:val="20"/>
        </w:rPr>
        <w:drawing>
          <wp:inline distT="0" distB="0" distL="0" distR="0" wp14:anchorId="552F2AAD" wp14:editId="5C5E41EB">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930DCE8" w14:textId="3807B1FA"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14:paraId="5E4F2E41" w14:textId="7E404733"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2CEF4D3C" w14:textId="5B66BCD5"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4820B9">
        <w:rPr>
          <w:color w:val="000000" w:themeColor="text1"/>
          <w:sz w:val="24"/>
          <w:szCs w:val="20"/>
        </w:rPr>
        <w:t>Community</w:t>
      </w:r>
      <w:proofErr w:type="spellEnd"/>
      <w:r w:rsidRPr="004820B9">
        <w:rPr>
          <w:color w:val="000000" w:themeColor="text1"/>
          <w:sz w:val="24"/>
          <w:szCs w:val="20"/>
        </w:rPr>
        <w:t xml:space="preserve">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341F47F2">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60288" behindDoc="0" locked="0" layoutInCell="1" allowOverlap="1" wp14:anchorId="4F19F485" wp14:editId="2F17E682">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lastRenderedPageBreak/>
        <w:t>Plan de recursos humanos</w:t>
      </w:r>
      <w:bookmarkEnd w:id="18"/>
    </w:p>
    <w:p w14:paraId="397B4044" w14:textId="21E630D4" w:rsidR="004541C7"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0F15CA4A" w14:textId="77777777" w:rsidR="004B08DB" w:rsidRPr="004B08DB" w:rsidRDefault="004B08DB" w:rsidP="004B08DB"/>
    <w:p w14:paraId="17A8654C" w14:textId="74CB40D2" w:rsidR="004B08DB" w:rsidRDefault="004B08DB" w:rsidP="004B08DB">
      <w:pPr>
        <w:pStyle w:val="Ttulo2"/>
        <w:rPr>
          <w:sz w:val="28"/>
          <w:szCs w:val="10"/>
          <w:u w:val="single"/>
        </w:rPr>
      </w:pPr>
      <w:r w:rsidRPr="004B08DB">
        <w:rPr>
          <w:sz w:val="28"/>
          <w:szCs w:val="10"/>
          <w:u w:val="single"/>
        </w:rPr>
        <w:t>Puestos de trabajo</w:t>
      </w:r>
    </w:p>
    <w:p w14:paraId="3482B32C" w14:textId="152074A1" w:rsidR="004B08DB" w:rsidRDefault="004B08DB" w:rsidP="004B08DB">
      <w:pPr>
        <w:pStyle w:val="Ttulo2"/>
        <w:rPr>
          <w:sz w:val="28"/>
          <w:szCs w:val="10"/>
          <w:u w:val="single"/>
        </w:rPr>
      </w:pPr>
    </w:p>
    <w:p w14:paraId="19270F92" w14:textId="69F18D98" w:rsidR="004B08DB" w:rsidRDefault="00160D8B" w:rsidP="00180299">
      <w:pPr>
        <w:pStyle w:val="Prrafodelista"/>
        <w:numPr>
          <w:ilvl w:val="0"/>
          <w:numId w:val="19"/>
        </w:numPr>
        <w:spacing w:after="200"/>
        <w:ind w:left="567" w:hanging="567"/>
        <w:jc w:val="both"/>
        <w:rPr>
          <w:b/>
          <w:bCs/>
          <w:color w:val="000000" w:themeColor="text1"/>
          <w:sz w:val="24"/>
          <w:szCs w:val="20"/>
          <w:u w:val="single"/>
        </w:rPr>
      </w:pPr>
      <w:r w:rsidRPr="00180299">
        <w:rPr>
          <w:b/>
          <w:bCs/>
          <w:color w:val="000000" w:themeColor="text1"/>
          <w:sz w:val="24"/>
          <w:szCs w:val="20"/>
          <w:u w:val="single"/>
        </w:rPr>
        <w:t xml:space="preserve"> </w:t>
      </w:r>
      <w:r w:rsidR="004B08DB" w:rsidRPr="00160D8B">
        <w:rPr>
          <w:b/>
          <w:bCs/>
          <w:color w:val="000000" w:themeColor="text1"/>
          <w:sz w:val="24"/>
          <w:szCs w:val="20"/>
          <w:u w:val="single"/>
        </w:rPr>
        <w:t>CEO</w:t>
      </w:r>
    </w:p>
    <w:p w14:paraId="72D1FA93" w14:textId="659279A1"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proofErr w:type="spellStart"/>
      <w:r w:rsidR="00741179" w:rsidRPr="00741179">
        <w:rPr>
          <w:i/>
          <w:iCs/>
          <w:color w:val="000000" w:themeColor="text1"/>
          <w:sz w:val="24"/>
          <w:szCs w:val="20"/>
        </w:rPr>
        <w:t>Chief</w:t>
      </w:r>
      <w:proofErr w:type="spellEnd"/>
      <w:r w:rsidR="00741179" w:rsidRPr="00741179">
        <w:rPr>
          <w:i/>
          <w:iCs/>
          <w:color w:val="000000" w:themeColor="text1"/>
          <w:sz w:val="24"/>
          <w:szCs w:val="20"/>
        </w:rPr>
        <w:t xml:space="preserve"> </w:t>
      </w:r>
      <w:proofErr w:type="spellStart"/>
      <w:r w:rsidR="00741179" w:rsidRPr="00741179">
        <w:rPr>
          <w:i/>
          <w:iCs/>
          <w:color w:val="000000" w:themeColor="text1"/>
          <w:sz w:val="24"/>
          <w:szCs w:val="20"/>
        </w:rPr>
        <w:t>Executive</w:t>
      </w:r>
      <w:proofErr w:type="spellEnd"/>
      <w:r w:rsidR="00741179" w:rsidRPr="00741179">
        <w:rPr>
          <w:i/>
          <w:iCs/>
          <w:color w:val="000000" w:themeColor="text1"/>
          <w:sz w:val="24"/>
          <w:szCs w:val="20"/>
        </w:rPr>
        <w:t xml:space="preserve"> </w:t>
      </w:r>
      <w:proofErr w:type="spellStart"/>
      <w:r w:rsidR="00741179" w:rsidRPr="00741179">
        <w:rPr>
          <w:i/>
          <w:iCs/>
          <w:color w:val="000000" w:themeColor="text1"/>
          <w:sz w:val="24"/>
          <w:szCs w:val="20"/>
        </w:rPr>
        <w:t>Officer</w:t>
      </w:r>
      <w:proofErr w:type="spellEnd"/>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3F51116C" w14:textId="1FD9DAD2"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67E31B43"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Para realizar las funciones de CEO es crucial disponer de amplios conocimientos sobre la empresa, sus recursos y el sector en el que opera. Además, se deberá complementar un grado relacionado con dirección (ADE, MBA, </w:t>
      </w:r>
      <w:proofErr w:type="spellStart"/>
      <w:r>
        <w:rPr>
          <w:color w:val="000000" w:themeColor="text1"/>
          <w:sz w:val="24"/>
          <w:szCs w:val="20"/>
        </w:rPr>
        <w:t>etc</w:t>
      </w:r>
      <w:proofErr w:type="spellEnd"/>
      <w:r>
        <w:rPr>
          <w:color w:val="000000" w:themeColor="text1"/>
          <w:sz w:val="24"/>
          <w:szCs w:val="20"/>
        </w:rPr>
        <w:t>…). Por último, es importante tener una gran fluidez y soltura hablando inglés.</w:t>
      </w:r>
    </w:p>
    <w:p w14:paraId="03AC7659" w14:textId="400E704A"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04F68DD8" w14:textId="77777777" w:rsidR="006F0137" w:rsidRPr="006F0137" w:rsidRDefault="006F0137" w:rsidP="006F0137"/>
    <w:p w14:paraId="16C0C2B5" w14:textId="21F3FE70"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306C93F0" w14:textId="7FA8B174"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05ACB843" w14:textId="5DC54CA2"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7519C24F" w14:textId="05112980"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deberán destacar la capacidad para trabajar en equipo y la familiarización con las nuevas tecnologías que demanda el mercado.</w:t>
      </w:r>
    </w:p>
    <w:p w14:paraId="7E71D2A9" w14:textId="18322C29"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4C55CDB7" w14:textId="77777777" w:rsidR="002B3FBC" w:rsidRDefault="002B3FBC" w:rsidP="002B3FBC">
      <w:pPr>
        <w:pStyle w:val="Prrafodelista"/>
        <w:spacing w:after="200"/>
        <w:ind w:left="567"/>
        <w:jc w:val="both"/>
        <w:rPr>
          <w:b/>
          <w:bCs/>
          <w:color w:val="000000" w:themeColor="text1"/>
          <w:sz w:val="24"/>
          <w:szCs w:val="20"/>
          <w:u w:val="single"/>
        </w:rPr>
      </w:pPr>
    </w:p>
    <w:p w14:paraId="004ECB3A" w14:textId="23E9685F"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21F54498" w14:textId="1FC5F0A6"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07ADC19C" w14:textId="39036312"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51FC7717" w14:textId="065FC996"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23C536A4" w14:textId="14BB66ED"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74684220" w14:textId="77777777" w:rsidR="002A786E" w:rsidRDefault="002A786E" w:rsidP="006F0137">
      <w:pPr>
        <w:spacing w:after="200"/>
        <w:ind w:firstLine="567"/>
        <w:jc w:val="both"/>
        <w:rPr>
          <w:color w:val="000000" w:themeColor="text1"/>
          <w:sz w:val="24"/>
          <w:szCs w:val="20"/>
        </w:rPr>
      </w:pPr>
    </w:p>
    <w:p w14:paraId="31104182" w14:textId="57ADEB05" w:rsidR="004F3E72" w:rsidRDefault="004F3E72" w:rsidP="006F0137">
      <w:pPr>
        <w:spacing w:after="200"/>
        <w:ind w:firstLine="567"/>
        <w:jc w:val="both"/>
        <w:rPr>
          <w:color w:val="000000" w:themeColor="text1"/>
          <w:sz w:val="24"/>
          <w:szCs w:val="20"/>
        </w:rPr>
      </w:pPr>
    </w:p>
    <w:p w14:paraId="461E1401" w14:textId="4EEC8438"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629932EE" w14:textId="14E1C8CC"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34E0F7DA" w14:textId="11A42499"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proofErr w:type="spellStart"/>
      <w:r w:rsidRPr="00F721C6">
        <w:rPr>
          <w:i/>
          <w:iCs/>
          <w:color w:val="000000" w:themeColor="text1"/>
          <w:sz w:val="24"/>
          <w:szCs w:val="20"/>
        </w:rPr>
        <w:t>The</w:t>
      </w:r>
      <w:proofErr w:type="spellEnd"/>
      <w:r w:rsidRPr="00F721C6">
        <w:rPr>
          <w:i/>
          <w:iCs/>
          <w:color w:val="000000" w:themeColor="text1"/>
          <w:sz w:val="24"/>
          <w:szCs w:val="20"/>
        </w:rPr>
        <w:t xml:space="preserve"> </w:t>
      </w:r>
      <w:proofErr w:type="spellStart"/>
      <w:r w:rsidRPr="00F721C6">
        <w:rPr>
          <w:i/>
          <w:iCs/>
          <w:color w:val="000000" w:themeColor="text1"/>
          <w:sz w:val="24"/>
          <w:szCs w:val="20"/>
        </w:rPr>
        <w:t>Institute</w:t>
      </w:r>
      <w:proofErr w:type="spellEnd"/>
      <w:r w:rsidRPr="00F721C6">
        <w:rPr>
          <w:i/>
          <w:iCs/>
          <w:color w:val="000000" w:themeColor="text1"/>
          <w:sz w:val="24"/>
          <w:szCs w:val="20"/>
        </w:rPr>
        <w:t xml:space="preserve"> </w:t>
      </w:r>
      <w:proofErr w:type="spellStart"/>
      <w:r w:rsidRPr="00F721C6">
        <w:rPr>
          <w:i/>
          <w:iCs/>
          <w:color w:val="000000" w:themeColor="text1"/>
          <w:sz w:val="24"/>
          <w:szCs w:val="20"/>
        </w:rPr>
        <w:t>Of</w:t>
      </w:r>
      <w:proofErr w:type="spellEnd"/>
      <w:r w:rsidRPr="00F721C6">
        <w:rPr>
          <w:i/>
          <w:iCs/>
          <w:color w:val="000000" w:themeColor="text1"/>
          <w:sz w:val="24"/>
          <w:szCs w:val="20"/>
        </w:rPr>
        <w:t xml:space="preserve"> </w:t>
      </w:r>
      <w:proofErr w:type="spellStart"/>
      <w:r w:rsidRPr="00F721C6">
        <w:rPr>
          <w:i/>
          <w:iCs/>
          <w:color w:val="000000" w:themeColor="text1"/>
          <w:sz w:val="24"/>
          <w:szCs w:val="20"/>
        </w:rPr>
        <w:t>Internal</w:t>
      </w:r>
      <w:proofErr w:type="spellEnd"/>
      <w:r w:rsidRPr="00F721C6">
        <w:rPr>
          <w:i/>
          <w:iCs/>
          <w:color w:val="000000" w:themeColor="text1"/>
          <w:sz w:val="24"/>
          <w:szCs w:val="20"/>
        </w:rPr>
        <w:t xml:space="preserve"> </w:t>
      </w:r>
      <w:proofErr w:type="spellStart"/>
      <w:r w:rsidRPr="00F721C6">
        <w:rPr>
          <w:i/>
          <w:iCs/>
          <w:color w:val="000000" w:themeColor="text1"/>
          <w:sz w:val="24"/>
          <w:szCs w:val="20"/>
        </w:rPr>
        <w:t>Auditors</w:t>
      </w:r>
      <w:proofErr w:type="spellEnd"/>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 empresa.</w:t>
      </w:r>
    </w:p>
    <w:p w14:paraId="7C5EF055" w14:textId="68C8D8EE"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7C3707FC" w14:textId="663A5378" w:rsidR="002A786E" w:rsidRPr="002A786E" w:rsidRDefault="002A786E" w:rsidP="002A786E"/>
    <w:p w14:paraId="4F864C66"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66A1056C" w14:textId="306C8DBD"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1E45FA86" w14:textId="6E2DBC7E"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6BA52D00" w14:textId="1548982B"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20E8D56D" w14:textId="3F076CE4"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Qubit es José </w:t>
      </w:r>
      <w:proofErr w:type="spellStart"/>
      <w:r>
        <w:rPr>
          <w:color w:val="000000" w:themeColor="text1"/>
          <w:sz w:val="24"/>
          <w:szCs w:val="20"/>
        </w:rPr>
        <w:t>Menchón</w:t>
      </w:r>
      <w:proofErr w:type="spellEnd"/>
      <w:r>
        <w:rPr>
          <w:color w:val="000000" w:themeColor="text1"/>
          <w:sz w:val="24"/>
          <w:szCs w:val="20"/>
        </w:rPr>
        <w:t xml:space="preserve">,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E7C5943" w14:textId="77777777" w:rsidR="00033377" w:rsidRDefault="00033377" w:rsidP="00124268">
      <w:pPr>
        <w:spacing w:after="200"/>
        <w:ind w:firstLine="567"/>
        <w:jc w:val="both"/>
        <w:rPr>
          <w:color w:val="000000" w:themeColor="text1"/>
          <w:sz w:val="24"/>
          <w:szCs w:val="20"/>
        </w:rPr>
      </w:pPr>
    </w:p>
    <w:p w14:paraId="301C8D42" w14:textId="77777777" w:rsidR="00001CE5" w:rsidRDefault="00001CE5" w:rsidP="00124268">
      <w:pPr>
        <w:spacing w:after="200"/>
        <w:ind w:firstLine="567"/>
        <w:jc w:val="both"/>
        <w:rPr>
          <w:color w:val="000000" w:themeColor="text1"/>
          <w:sz w:val="24"/>
          <w:szCs w:val="20"/>
        </w:rPr>
      </w:pPr>
    </w:p>
    <w:p w14:paraId="23C005B9" w14:textId="756A8624" w:rsidR="00001CE5" w:rsidRDefault="00001CE5" w:rsidP="00001CE5">
      <w:pPr>
        <w:pStyle w:val="Prrafodelista"/>
        <w:numPr>
          <w:ilvl w:val="0"/>
          <w:numId w:val="19"/>
        </w:numPr>
        <w:spacing w:after="200"/>
        <w:ind w:left="567" w:hanging="567"/>
        <w:jc w:val="both"/>
        <w:rPr>
          <w:b/>
          <w:bCs/>
          <w:color w:val="000000" w:themeColor="text1"/>
          <w:sz w:val="24"/>
          <w:szCs w:val="20"/>
          <w:u w:val="single"/>
        </w:rPr>
      </w:pPr>
      <w:proofErr w:type="spellStart"/>
      <w:r w:rsidRPr="00001CE5">
        <w:rPr>
          <w:b/>
          <w:bCs/>
          <w:color w:val="000000" w:themeColor="text1"/>
          <w:sz w:val="24"/>
          <w:szCs w:val="20"/>
          <w:u w:val="single"/>
        </w:rPr>
        <w:t>Community</w:t>
      </w:r>
      <w:proofErr w:type="spellEnd"/>
      <w:r w:rsidRPr="00001CE5">
        <w:rPr>
          <w:b/>
          <w:bCs/>
          <w:color w:val="000000" w:themeColor="text1"/>
          <w:sz w:val="24"/>
          <w:szCs w:val="20"/>
          <w:u w:val="single"/>
        </w:rPr>
        <w:t xml:space="preserve"> Manager y encargado de R.R.P.P</w:t>
      </w:r>
    </w:p>
    <w:p w14:paraId="12A91335" w14:textId="5BC09534"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628C296" w14:textId="7A6259E3" w:rsidR="00645971" w:rsidRDefault="00645971" w:rsidP="00001CE5">
      <w:pPr>
        <w:spacing w:after="200"/>
        <w:ind w:firstLine="567"/>
        <w:jc w:val="both"/>
        <w:rPr>
          <w:color w:val="000000" w:themeColor="text1"/>
          <w:sz w:val="24"/>
          <w:szCs w:val="20"/>
        </w:rPr>
      </w:pPr>
      <w:r>
        <w:rPr>
          <w:color w:val="000000" w:themeColor="text1"/>
          <w:sz w:val="24"/>
          <w:szCs w:val="20"/>
        </w:rPr>
        <w:t>La principal responsabilidad de este puesto es mantener a los clientes reales de la empresa satisfechos, cuidando de sus necesidades y elaborando estrategias que se adapten a cada tipo de cliente con el fin generar una lealtad a la marce y llamar a nuevos clientes.</w:t>
      </w:r>
    </w:p>
    <w:p w14:paraId="2A1F4A15" w14:textId="2B3474F2"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importe que disponga de una amplia experiencia con las redes sociales y buenas capacidades sociales.</w:t>
      </w:r>
    </w:p>
    <w:p w14:paraId="16773D90" w14:textId="590B2944"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proofErr w:type="spellStart"/>
      <w:r w:rsidRPr="00623CAE">
        <w:rPr>
          <w:color w:val="000000" w:themeColor="text1"/>
          <w:sz w:val="24"/>
          <w:szCs w:val="20"/>
        </w:rPr>
        <w:t>Community</w:t>
      </w:r>
      <w:proofErr w:type="spellEnd"/>
      <w:r w:rsidRPr="00623CAE">
        <w:rPr>
          <w:color w:val="000000" w:themeColor="text1"/>
          <w:sz w:val="24"/>
          <w:szCs w:val="20"/>
        </w:rPr>
        <w:t xml:space="preserve"> Manager y encarga</w:t>
      </w:r>
      <w:r>
        <w:rPr>
          <w:color w:val="000000" w:themeColor="text1"/>
          <w:sz w:val="24"/>
          <w:szCs w:val="20"/>
        </w:rPr>
        <w:t>do de R.R.P.P</w:t>
      </w:r>
      <w:r w:rsidR="005455F3">
        <w:rPr>
          <w:color w:val="000000" w:themeColor="text1"/>
          <w:sz w:val="24"/>
          <w:szCs w:val="20"/>
        </w:rPr>
        <w:t xml:space="preserve"> de Qubit es </w:t>
      </w:r>
      <w:proofErr w:type="spellStart"/>
      <w:r w:rsidR="005455F3">
        <w:rPr>
          <w:color w:val="000000" w:themeColor="text1"/>
          <w:sz w:val="24"/>
          <w:szCs w:val="20"/>
        </w:rPr>
        <w:t>Jose</w:t>
      </w:r>
      <w:proofErr w:type="spellEnd"/>
      <w:r w:rsidR="005455F3">
        <w:rPr>
          <w:color w:val="000000" w:themeColor="text1"/>
          <w:sz w:val="24"/>
          <w:szCs w:val="20"/>
        </w:rPr>
        <w:t xml:space="preserve"> </w:t>
      </w:r>
      <w:proofErr w:type="spellStart"/>
      <w:r w:rsidR="005455F3">
        <w:rPr>
          <w:color w:val="000000" w:themeColor="text1"/>
          <w:sz w:val="24"/>
          <w:szCs w:val="20"/>
        </w:rPr>
        <w:t>Menchón</w:t>
      </w:r>
      <w:proofErr w:type="spellEnd"/>
      <w:r w:rsidR="005455F3">
        <w:rPr>
          <w:color w:val="000000" w:themeColor="text1"/>
          <w:sz w:val="24"/>
          <w:szCs w:val="20"/>
        </w:rPr>
        <w:t xml:space="preserve"> el cual dispone de un gran manejo y experiencia en las redes sociales, así como una gran facilidad para establecer nuevas relaciones sociales.</w:t>
      </w:r>
    </w:p>
    <w:p w14:paraId="1C3B0BB8" w14:textId="77777777" w:rsidR="00201BBC" w:rsidRDefault="00201BBC">
      <w:pPr>
        <w:spacing w:after="200"/>
        <w:rPr>
          <w:color w:val="000000" w:themeColor="text1"/>
          <w:sz w:val="24"/>
          <w:szCs w:val="20"/>
        </w:rPr>
      </w:pPr>
      <w:r>
        <w:rPr>
          <w:color w:val="000000" w:themeColor="text1"/>
          <w:sz w:val="24"/>
          <w:szCs w:val="20"/>
        </w:rPr>
        <w:br w:type="page"/>
      </w:r>
    </w:p>
    <w:p w14:paraId="23359112" w14:textId="5A4B2E78" w:rsidR="00623CAE" w:rsidRDefault="00201BBC" w:rsidP="00201BBC">
      <w:pPr>
        <w:pStyle w:val="Ttulo2"/>
        <w:rPr>
          <w:sz w:val="28"/>
          <w:szCs w:val="10"/>
          <w:u w:val="single"/>
        </w:rPr>
      </w:pPr>
      <w:r w:rsidRPr="00201BBC">
        <w:rPr>
          <w:sz w:val="28"/>
          <w:szCs w:val="10"/>
          <w:u w:val="single"/>
        </w:rPr>
        <w:lastRenderedPageBreak/>
        <w:t>Estatus de los socios trabajadores</w:t>
      </w:r>
    </w:p>
    <w:p w14:paraId="11429819" w14:textId="77469F08" w:rsidR="00201BBC" w:rsidRDefault="00201BBC" w:rsidP="00201BBC"/>
    <w:p w14:paraId="6B4FFAAE" w14:textId="74937C88"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591D599A" w14:textId="19CF4A06"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40579282" w14:textId="77777777" w:rsidR="00E434FC" w:rsidRPr="00201BBC" w:rsidRDefault="00E434FC" w:rsidP="00201BBC">
      <w:pPr>
        <w:spacing w:after="200"/>
        <w:ind w:firstLine="567"/>
        <w:jc w:val="both"/>
        <w:rPr>
          <w:color w:val="000000" w:themeColor="text1"/>
          <w:sz w:val="24"/>
          <w:szCs w:val="20"/>
        </w:rPr>
      </w:pPr>
    </w:p>
    <w:p w14:paraId="1570086F" w14:textId="77777777" w:rsidR="00201BBC" w:rsidRPr="00201BBC" w:rsidRDefault="00201BBC" w:rsidP="00201BBC"/>
    <w:p w14:paraId="124F548A" w14:textId="123B8020" w:rsidR="00201BBC" w:rsidRDefault="00201BBC" w:rsidP="00201BBC">
      <w:pPr>
        <w:pStyle w:val="Ttulo2"/>
        <w:rPr>
          <w:sz w:val="28"/>
          <w:szCs w:val="10"/>
          <w:u w:val="single"/>
        </w:rPr>
      </w:pPr>
      <w:r w:rsidRPr="00201BBC">
        <w:rPr>
          <w:sz w:val="28"/>
          <w:szCs w:val="10"/>
          <w:u w:val="single"/>
        </w:rPr>
        <w:t>Contratación y coste del personal</w:t>
      </w:r>
    </w:p>
    <w:p w14:paraId="0FAF0938" w14:textId="490168A8" w:rsidR="00201BBC" w:rsidRDefault="00201BBC" w:rsidP="00201BBC">
      <w:pPr>
        <w:pStyle w:val="Ttulo2"/>
        <w:rPr>
          <w:sz w:val="28"/>
          <w:szCs w:val="10"/>
          <w:u w:val="single"/>
        </w:rPr>
      </w:pPr>
    </w:p>
    <w:p w14:paraId="2FE37260" w14:textId="4A5E468E"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079607F4" w14:textId="69BADFD0"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412911FE" w14:textId="3AE4E8EE"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7AC8B6B8" w14:textId="77777777" w:rsidR="00764918" w:rsidRDefault="00764918">
      <w:pPr>
        <w:spacing w:after="200"/>
        <w:rPr>
          <w:color w:val="000000" w:themeColor="text1"/>
          <w:sz w:val="24"/>
          <w:szCs w:val="20"/>
        </w:rPr>
      </w:pPr>
      <w:r>
        <w:rPr>
          <w:color w:val="000000" w:themeColor="text1"/>
          <w:sz w:val="24"/>
          <w:szCs w:val="20"/>
        </w:rPr>
        <w:br w:type="page"/>
      </w:r>
    </w:p>
    <w:p w14:paraId="20B0D4EA" w14:textId="3C45F57A" w:rsidR="00BD1A2E" w:rsidRDefault="00764918" w:rsidP="00764918">
      <w:pPr>
        <w:pStyle w:val="Ttulo2"/>
        <w:rPr>
          <w:sz w:val="28"/>
          <w:szCs w:val="10"/>
          <w:u w:val="single"/>
        </w:rPr>
      </w:pPr>
      <w:r w:rsidRPr="00764918">
        <w:rPr>
          <w:sz w:val="28"/>
          <w:szCs w:val="10"/>
          <w:u w:val="single"/>
        </w:rPr>
        <w:lastRenderedPageBreak/>
        <w:t>Contratos de los socios trabajadores</w:t>
      </w:r>
    </w:p>
    <w:p w14:paraId="62E71393" w14:textId="77777777" w:rsidR="00272C85" w:rsidRDefault="00272C85" w:rsidP="00764918">
      <w:pPr>
        <w:pStyle w:val="Ttulo2"/>
        <w:rPr>
          <w:sz w:val="28"/>
          <w:szCs w:val="10"/>
          <w:u w:val="single"/>
        </w:rPr>
      </w:pPr>
    </w:p>
    <w:p w14:paraId="2B7E3FFE" w14:textId="66243858"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59B83C90" w14:textId="77777777" w:rsidTr="006329C7">
        <w:tc>
          <w:tcPr>
            <w:tcW w:w="9736" w:type="dxa"/>
            <w:gridSpan w:val="4"/>
            <w:shd w:val="clear" w:color="auto" w:fill="F3B46B" w:themeFill="accent1" w:themeFillTint="99"/>
          </w:tcPr>
          <w:p w14:paraId="54FBC4C2" w14:textId="24EA47B9" w:rsidR="00764918" w:rsidRPr="00660D42" w:rsidRDefault="00764918" w:rsidP="006329C7">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E62AA40" w14:textId="77777777" w:rsidTr="006329C7">
        <w:tc>
          <w:tcPr>
            <w:tcW w:w="9736" w:type="dxa"/>
            <w:gridSpan w:val="4"/>
          </w:tcPr>
          <w:p w14:paraId="0BF84458" w14:textId="29E61951" w:rsidR="00764918" w:rsidRDefault="001C092A" w:rsidP="006329C7">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w:t>
            </w:r>
            <w:r w:rsidR="00764918" w:rsidRPr="001C092A">
              <w:rPr>
                <w:color w:val="000000" w:themeColor="text1"/>
                <w:sz w:val="24"/>
                <w:szCs w:val="24"/>
              </w:rPr>
              <w:t>é</w:t>
            </w:r>
            <w:r w:rsidR="00764918" w:rsidRPr="001C092A">
              <w:rPr>
                <w:color w:val="000000" w:themeColor="text1"/>
                <w:sz w:val="24"/>
                <w:szCs w:val="24"/>
              </w:rPr>
              <w:t>n</w:t>
            </w:r>
            <w:r w:rsidR="00764918" w:rsidRPr="001C092A">
              <w:rPr>
                <w:color w:val="000000" w:themeColor="text1"/>
                <w:sz w:val="24"/>
                <w:szCs w:val="24"/>
              </w:rPr>
              <w:t xml:space="preserve"> Gárate Ortolano</w:t>
            </w:r>
          </w:p>
        </w:tc>
      </w:tr>
      <w:tr w:rsidR="00764918" w14:paraId="022471F1" w14:textId="77777777" w:rsidTr="006329C7">
        <w:tc>
          <w:tcPr>
            <w:tcW w:w="9736" w:type="dxa"/>
            <w:gridSpan w:val="4"/>
          </w:tcPr>
          <w:p w14:paraId="3A2A41A0" w14:textId="413F062E" w:rsidR="00764918" w:rsidRDefault="00764918" w:rsidP="006329C7">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20B3FA64" w14:textId="77777777" w:rsidTr="006329C7">
        <w:tc>
          <w:tcPr>
            <w:tcW w:w="9736" w:type="dxa"/>
            <w:gridSpan w:val="4"/>
          </w:tcPr>
          <w:p w14:paraId="4B33E3B9" w14:textId="79787CF5" w:rsidR="00764918" w:rsidRDefault="001C092A" w:rsidP="006329C7">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2F7B8F4" w14:textId="77777777" w:rsidTr="006329C7">
        <w:tc>
          <w:tcPr>
            <w:tcW w:w="4868" w:type="dxa"/>
            <w:gridSpan w:val="2"/>
          </w:tcPr>
          <w:p w14:paraId="33999210" w14:textId="77777777" w:rsidR="00764918" w:rsidRDefault="00764918" w:rsidP="006329C7">
            <w:pPr>
              <w:jc w:val="both"/>
              <w:rPr>
                <w:color w:val="724109" w:themeColor="accent1" w:themeShade="80"/>
                <w:sz w:val="24"/>
                <w:szCs w:val="24"/>
              </w:rPr>
            </w:pPr>
            <w:r>
              <w:rPr>
                <w:color w:val="724109" w:themeColor="accent1" w:themeShade="80"/>
                <w:sz w:val="24"/>
                <w:szCs w:val="24"/>
              </w:rPr>
              <w:t>Funciones del puesto:</w:t>
            </w:r>
          </w:p>
          <w:p w14:paraId="669C052E" w14:textId="77777777" w:rsidR="00764918" w:rsidRPr="001C092A" w:rsidRDefault="001C092A" w:rsidP="001C092A">
            <w:pPr>
              <w:pStyle w:val="Prrafodelista"/>
              <w:numPr>
                <w:ilvl w:val="0"/>
                <w:numId w:val="25"/>
              </w:numPr>
              <w:ind w:left="851" w:hanging="284"/>
              <w:jc w:val="both"/>
              <w:rPr>
                <w:color w:val="000000" w:themeColor="text1"/>
                <w:sz w:val="24"/>
                <w:szCs w:val="24"/>
              </w:rPr>
            </w:pPr>
            <w:r w:rsidRPr="001C092A">
              <w:rPr>
                <w:color w:val="000000" w:themeColor="text1"/>
                <w:sz w:val="24"/>
                <w:szCs w:val="24"/>
              </w:rPr>
              <w:t>Coordinar los proyectos web</w:t>
            </w:r>
          </w:p>
          <w:p w14:paraId="25855172" w14:textId="77277F2D" w:rsidR="001C092A" w:rsidRPr="00660D42" w:rsidRDefault="001C092A" w:rsidP="001C092A">
            <w:pPr>
              <w:pStyle w:val="Prrafodelista"/>
              <w:numPr>
                <w:ilvl w:val="0"/>
                <w:numId w:val="25"/>
              </w:numPr>
              <w:ind w:left="851" w:hanging="284"/>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06924FE5" w14:textId="77777777" w:rsidR="00764918" w:rsidRDefault="00764918" w:rsidP="006329C7">
            <w:pPr>
              <w:jc w:val="both"/>
              <w:rPr>
                <w:color w:val="724109" w:themeColor="accent1" w:themeShade="80"/>
                <w:sz w:val="24"/>
                <w:szCs w:val="24"/>
              </w:rPr>
            </w:pPr>
            <w:r>
              <w:rPr>
                <w:color w:val="724109" w:themeColor="accent1" w:themeShade="80"/>
                <w:sz w:val="24"/>
                <w:szCs w:val="24"/>
              </w:rPr>
              <w:t>Formación y perfil profesional:</w:t>
            </w:r>
          </w:p>
          <w:p w14:paraId="360FB0A0" w14:textId="344383EC"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5BE4F6E1" w14:textId="77777777" w:rsidTr="006329C7">
        <w:tc>
          <w:tcPr>
            <w:tcW w:w="9736" w:type="dxa"/>
            <w:gridSpan w:val="4"/>
            <w:shd w:val="clear" w:color="auto" w:fill="F3B46B" w:themeFill="accent1" w:themeFillTint="99"/>
          </w:tcPr>
          <w:p w14:paraId="447F1F6A" w14:textId="0539DDFC" w:rsidR="00764918" w:rsidRPr="00660D42" w:rsidRDefault="00B13A8A" w:rsidP="006329C7">
            <w:pPr>
              <w:jc w:val="center"/>
              <w:rPr>
                <w:b/>
                <w:color w:val="724109" w:themeColor="accent1" w:themeShade="80"/>
                <w:sz w:val="24"/>
                <w:szCs w:val="24"/>
              </w:rPr>
            </w:pPr>
            <w:r>
              <w:rPr>
                <w:b/>
                <w:color w:val="724109" w:themeColor="accent1" w:themeShade="80"/>
                <w:sz w:val="24"/>
                <w:szCs w:val="24"/>
              </w:rPr>
              <w:t>Coste del trabajador</w:t>
            </w:r>
          </w:p>
        </w:tc>
      </w:tr>
      <w:tr w:rsidR="00764918" w14:paraId="4BA684A9" w14:textId="77777777" w:rsidTr="006329C7">
        <w:tc>
          <w:tcPr>
            <w:tcW w:w="3964" w:type="dxa"/>
          </w:tcPr>
          <w:p w14:paraId="79DFF99D" w14:textId="77777777" w:rsidR="00764918" w:rsidRDefault="00764918" w:rsidP="006329C7">
            <w:pPr>
              <w:jc w:val="both"/>
              <w:rPr>
                <w:color w:val="724109" w:themeColor="accent1" w:themeShade="80"/>
                <w:sz w:val="24"/>
                <w:szCs w:val="24"/>
              </w:rPr>
            </w:pPr>
          </w:p>
        </w:tc>
        <w:tc>
          <w:tcPr>
            <w:tcW w:w="3119" w:type="dxa"/>
            <w:gridSpan w:val="2"/>
            <w:shd w:val="clear" w:color="auto" w:fill="FBE6CD" w:themeFill="accent1" w:themeFillTint="33"/>
          </w:tcPr>
          <w:p w14:paraId="2078011C" w14:textId="77777777" w:rsidR="00764918" w:rsidRPr="00660D42" w:rsidRDefault="00764918" w:rsidP="006329C7">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36CF596D" w14:textId="77777777" w:rsidR="00764918" w:rsidRPr="00660D42" w:rsidRDefault="00764918" w:rsidP="006329C7">
            <w:pPr>
              <w:jc w:val="center"/>
              <w:rPr>
                <w:b/>
                <w:color w:val="724109" w:themeColor="accent1" w:themeShade="80"/>
                <w:sz w:val="24"/>
                <w:szCs w:val="24"/>
              </w:rPr>
            </w:pPr>
            <w:r>
              <w:rPr>
                <w:b/>
                <w:color w:val="724109" w:themeColor="accent1" w:themeShade="80"/>
                <w:sz w:val="24"/>
                <w:szCs w:val="24"/>
              </w:rPr>
              <w:t>Coste anual</w:t>
            </w:r>
          </w:p>
        </w:tc>
      </w:tr>
      <w:tr w:rsidR="00764918" w14:paraId="3C720451" w14:textId="77777777" w:rsidTr="006329C7">
        <w:tc>
          <w:tcPr>
            <w:tcW w:w="3964" w:type="dxa"/>
          </w:tcPr>
          <w:p w14:paraId="4E3C2DF9" w14:textId="77777777" w:rsidR="00764918" w:rsidRDefault="00764918" w:rsidP="006329C7">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75BC767B" w14:textId="610889F2"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w:t>
            </w:r>
            <w:r w:rsidRPr="001C092A">
              <w:rPr>
                <w:color w:val="000000" w:themeColor="text1"/>
                <w:sz w:val="24"/>
                <w:szCs w:val="24"/>
              </w:rPr>
              <w:t>5</w:t>
            </w:r>
            <w:r w:rsidR="00272C85" w:rsidRPr="001C092A">
              <w:rPr>
                <w:color w:val="000000" w:themeColor="text1"/>
                <w:sz w:val="24"/>
                <w:szCs w:val="24"/>
              </w:rPr>
              <w:t xml:space="preserve"> €</w:t>
            </w:r>
          </w:p>
        </w:tc>
        <w:tc>
          <w:tcPr>
            <w:tcW w:w="2653" w:type="dxa"/>
          </w:tcPr>
          <w:p w14:paraId="5A1A4265" w14:textId="01C1ED61"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6C2CF77E" w14:textId="77777777" w:rsidTr="006329C7">
        <w:tc>
          <w:tcPr>
            <w:tcW w:w="3964" w:type="dxa"/>
          </w:tcPr>
          <w:p w14:paraId="7D1C7947" w14:textId="77777777" w:rsidR="00764918" w:rsidRDefault="00764918" w:rsidP="006329C7">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865A189" w14:textId="79FC5DB6"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7DF2F1A3" w14:textId="4935E2D5"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0073678F" w14:textId="77777777" w:rsidTr="006329C7">
        <w:tc>
          <w:tcPr>
            <w:tcW w:w="3964" w:type="dxa"/>
          </w:tcPr>
          <w:p w14:paraId="141F9197" w14:textId="1F7D649E" w:rsidR="00764918" w:rsidRDefault="00764918" w:rsidP="006329C7">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1A21083A" w14:textId="6B4ECCBE"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00455FA8" w14:textId="4967DEF5"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16926C73" w14:textId="1C85E952" w:rsidR="00764918" w:rsidRDefault="00764918" w:rsidP="00764918"/>
    <w:p w14:paraId="370611C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1268360E" w14:textId="77777777" w:rsidTr="006329C7">
        <w:tc>
          <w:tcPr>
            <w:tcW w:w="9736" w:type="dxa"/>
            <w:gridSpan w:val="4"/>
            <w:shd w:val="clear" w:color="auto" w:fill="F3B46B" w:themeFill="accent1" w:themeFillTint="99"/>
          </w:tcPr>
          <w:p w14:paraId="4141BFCF" w14:textId="01694810" w:rsidR="00272C85" w:rsidRPr="00660D42" w:rsidRDefault="00272C85" w:rsidP="006329C7">
            <w:pPr>
              <w:jc w:val="center"/>
              <w:rPr>
                <w:b/>
                <w:color w:val="724109" w:themeColor="accent1" w:themeShade="80"/>
                <w:sz w:val="24"/>
                <w:szCs w:val="24"/>
              </w:rPr>
            </w:pPr>
            <w:bookmarkStart w:id="20" w:name="_Toc55500760"/>
            <w:r>
              <w:rPr>
                <w:b/>
                <w:color w:val="724109" w:themeColor="accent1" w:themeShade="80"/>
                <w:sz w:val="24"/>
                <w:szCs w:val="24"/>
              </w:rPr>
              <w:t>Auditor y encargado de gestión Software</w:t>
            </w:r>
          </w:p>
        </w:tc>
      </w:tr>
      <w:tr w:rsidR="00272C85" w14:paraId="4DE59A38" w14:textId="77777777" w:rsidTr="006329C7">
        <w:tc>
          <w:tcPr>
            <w:tcW w:w="9736" w:type="dxa"/>
            <w:gridSpan w:val="4"/>
          </w:tcPr>
          <w:p w14:paraId="42EE5FFF" w14:textId="0A135221" w:rsidR="00272C85" w:rsidRPr="00031FC8" w:rsidRDefault="00031FC8" w:rsidP="006329C7">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2BBDA3D3" w14:textId="77777777" w:rsidTr="006329C7">
        <w:tc>
          <w:tcPr>
            <w:tcW w:w="9736" w:type="dxa"/>
            <w:gridSpan w:val="4"/>
          </w:tcPr>
          <w:p w14:paraId="7C5A3559" w14:textId="1E78BE58" w:rsidR="00272C85" w:rsidRPr="00272C85" w:rsidRDefault="00272C85" w:rsidP="006329C7">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w:t>
            </w:r>
            <w:r w:rsidRPr="00031FC8">
              <w:rPr>
                <w:color w:val="000000" w:themeColor="text1"/>
                <w:sz w:val="24"/>
                <w:szCs w:val="24"/>
              </w:rPr>
              <w:t xml:space="preserve"> (Analista de sistemas)</w:t>
            </w:r>
          </w:p>
        </w:tc>
      </w:tr>
      <w:tr w:rsidR="00272C85" w14:paraId="07E66262" w14:textId="77777777" w:rsidTr="006329C7">
        <w:tc>
          <w:tcPr>
            <w:tcW w:w="9736" w:type="dxa"/>
            <w:gridSpan w:val="4"/>
          </w:tcPr>
          <w:p w14:paraId="25429F4F" w14:textId="2EEBE884" w:rsidR="00272C85" w:rsidRDefault="00031FC8" w:rsidP="006329C7">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38E34A0F" w14:textId="77777777" w:rsidTr="006329C7">
        <w:tc>
          <w:tcPr>
            <w:tcW w:w="4868" w:type="dxa"/>
            <w:gridSpan w:val="2"/>
          </w:tcPr>
          <w:p w14:paraId="2C59046C" w14:textId="77777777" w:rsidR="00272C85" w:rsidRDefault="00272C85" w:rsidP="006329C7">
            <w:pPr>
              <w:jc w:val="both"/>
              <w:rPr>
                <w:color w:val="724109" w:themeColor="accent1" w:themeShade="80"/>
                <w:sz w:val="24"/>
                <w:szCs w:val="24"/>
              </w:rPr>
            </w:pPr>
            <w:r>
              <w:rPr>
                <w:color w:val="724109" w:themeColor="accent1" w:themeShade="80"/>
                <w:sz w:val="24"/>
                <w:szCs w:val="24"/>
              </w:rPr>
              <w:t>Funciones del puesto:</w:t>
            </w:r>
          </w:p>
          <w:p w14:paraId="6E0B6D43" w14:textId="6B308AA9" w:rsidR="00272C85" w:rsidRPr="00660D42" w:rsidRDefault="00031FC8" w:rsidP="00031FC8">
            <w:pPr>
              <w:pStyle w:val="Prrafodelista"/>
              <w:numPr>
                <w:ilvl w:val="0"/>
                <w:numId w:val="25"/>
              </w:numPr>
              <w:ind w:left="851" w:hanging="284"/>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476B8EDD" w14:textId="77777777" w:rsidR="00272C85" w:rsidRDefault="00272C85" w:rsidP="006329C7">
            <w:pPr>
              <w:jc w:val="both"/>
              <w:rPr>
                <w:color w:val="724109" w:themeColor="accent1" w:themeShade="80"/>
                <w:sz w:val="24"/>
                <w:szCs w:val="24"/>
              </w:rPr>
            </w:pPr>
            <w:r>
              <w:rPr>
                <w:color w:val="724109" w:themeColor="accent1" w:themeShade="80"/>
                <w:sz w:val="24"/>
                <w:szCs w:val="24"/>
              </w:rPr>
              <w:t>Formación y perfil profesional:</w:t>
            </w:r>
          </w:p>
          <w:p w14:paraId="045480F1" w14:textId="11D29AC9"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5AC5DE89" w14:textId="77777777" w:rsidTr="006329C7">
        <w:tc>
          <w:tcPr>
            <w:tcW w:w="9736" w:type="dxa"/>
            <w:gridSpan w:val="4"/>
            <w:shd w:val="clear" w:color="auto" w:fill="F3B46B" w:themeFill="accent1" w:themeFillTint="99"/>
          </w:tcPr>
          <w:p w14:paraId="029CF73F" w14:textId="0AE1A261" w:rsidR="00272C85" w:rsidRPr="00660D42" w:rsidRDefault="00B13A8A" w:rsidP="006329C7">
            <w:pPr>
              <w:jc w:val="center"/>
              <w:rPr>
                <w:b/>
                <w:color w:val="724109" w:themeColor="accent1" w:themeShade="80"/>
                <w:sz w:val="24"/>
                <w:szCs w:val="24"/>
              </w:rPr>
            </w:pPr>
            <w:r>
              <w:rPr>
                <w:b/>
                <w:color w:val="724109" w:themeColor="accent1" w:themeShade="80"/>
                <w:sz w:val="24"/>
                <w:szCs w:val="24"/>
              </w:rPr>
              <w:t>Coste del trabajador</w:t>
            </w:r>
          </w:p>
        </w:tc>
      </w:tr>
      <w:tr w:rsidR="00272C85" w14:paraId="2068AFF2" w14:textId="77777777" w:rsidTr="006329C7">
        <w:tc>
          <w:tcPr>
            <w:tcW w:w="3964" w:type="dxa"/>
          </w:tcPr>
          <w:p w14:paraId="73F725E1" w14:textId="77777777" w:rsidR="00272C85" w:rsidRDefault="00272C85" w:rsidP="006329C7">
            <w:pPr>
              <w:jc w:val="both"/>
              <w:rPr>
                <w:color w:val="724109" w:themeColor="accent1" w:themeShade="80"/>
                <w:sz w:val="24"/>
                <w:szCs w:val="24"/>
              </w:rPr>
            </w:pPr>
          </w:p>
        </w:tc>
        <w:tc>
          <w:tcPr>
            <w:tcW w:w="3119" w:type="dxa"/>
            <w:gridSpan w:val="2"/>
            <w:shd w:val="clear" w:color="auto" w:fill="FBE6CD" w:themeFill="accent1" w:themeFillTint="33"/>
          </w:tcPr>
          <w:p w14:paraId="6B752019" w14:textId="77777777" w:rsidR="00272C85" w:rsidRPr="00660D42" w:rsidRDefault="00272C85" w:rsidP="006329C7">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075D4690" w14:textId="77777777" w:rsidR="00272C85" w:rsidRPr="00660D42" w:rsidRDefault="00272C85" w:rsidP="006329C7">
            <w:pPr>
              <w:jc w:val="center"/>
              <w:rPr>
                <w:b/>
                <w:color w:val="724109" w:themeColor="accent1" w:themeShade="80"/>
                <w:sz w:val="24"/>
                <w:szCs w:val="24"/>
              </w:rPr>
            </w:pPr>
            <w:r>
              <w:rPr>
                <w:b/>
                <w:color w:val="724109" w:themeColor="accent1" w:themeShade="80"/>
                <w:sz w:val="24"/>
                <w:szCs w:val="24"/>
              </w:rPr>
              <w:t>Coste anual</w:t>
            </w:r>
          </w:p>
        </w:tc>
      </w:tr>
      <w:tr w:rsidR="00272C85" w14:paraId="40363FB4" w14:textId="77777777" w:rsidTr="006329C7">
        <w:tc>
          <w:tcPr>
            <w:tcW w:w="3964" w:type="dxa"/>
          </w:tcPr>
          <w:p w14:paraId="6B32A224" w14:textId="77777777" w:rsidR="00272C85" w:rsidRDefault="00272C85" w:rsidP="006329C7">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10832702" w14:textId="09321831" w:rsidR="00272C85" w:rsidRPr="00031FC8" w:rsidRDefault="00272C85" w:rsidP="006329C7">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127C28CF" w14:textId="28A55AA6" w:rsidR="00272C85" w:rsidRPr="00031FC8" w:rsidRDefault="00272C85" w:rsidP="006329C7">
            <w:pPr>
              <w:jc w:val="center"/>
              <w:rPr>
                <w:color w:val="000000" w:themeColor="text1"/>
                <w:sz w:val="24"/>
                <w:szCs w:val="24"/>
              </w:rPr>
            </w:pPr>
            <w:r w:rsidRPr="00031FC8">
              <w:rPr>
                <w:color w:val="000000" w:themeColor="text1"/>
                <w:sz w:val="24"/>
                <w:szCs w:val="24"/>
              </w:rPr>
              <w:t>2 3505,72 €</w:t>
            </w:r>
          </w:p>
        </w:tc>
      </w:tr>
      <w:tr w:rsidR="00272C85" w14:paraId="2E99C724" w14:textId="77777777" w:rsidTr="006329C7">
        <w:tc>
          <w:tcPr>
            <w:tcW w:w="3964" w:type="dxa"/>
          </w:tcPr>
          <w:p w14:paraId="7C36A033" w14:textId="77777777" w:rsidR="00272C85" w:rsidRDefault="00272C85" w:rsidP="006329C7">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56ACAD20" w14:textId="497B1B7D" w:rsidR="00272C85" w:rsidRPr="00031FC8" w:rsidRDefault="00272C85" w:rsidP="006329C7">
            <w:pPr>
              <w:jc w:val="center"/>
              <w:rPr>
                <w:color w:val="000000" w:themeColor="text1"/>
                <w:sz w:val="24"/>
                <w:szCs w:val="24"/>
              </w:rPr>
            </w:pPr>
            <w:r w:rsidRPr="00031FC8">
              <w:rPr>
                <w:color w:val="000000" w:themeColor="text1"/>
                <w:sz w:val="24"/>
                <w:szCs w:val="24"/>
              </w:rPr>
              <w:t>615, 07 €</w:t>
            </w:r>
          </w:p>
        </w:tc>
        <w:tc>
          <w:tcPr>
            <w:tcW w:w="2653" w:type="dxa"/>
          </w:tcPr>
          <w:p w14:paraId="397A9458" w14:textId="4EFF63F0" w:rsidR="00272C85" w:rsidRPr="00031FC8" w:rsidRDefault="00272C85" w:rsidP="006329C7">
            <w:pPr>
              <w:jc w:val="center"/>
              <w:rPr>
                <w:color w:val="000000" w:themeColor="text1"/>
                <w:sz w:val="24"/>
                <w:szCs w:val="24"/>
              </w:rPr>
            </w:pPr>
            <w:r w:rsidRPr="00031FC8">
              <w:rPr>
                <w:color w:val="000000" w:themeColor="text1"/>
                <w:sz w:val="24"/>
                <w:szCs w:val="24"/>
              </w:rPr>
              <w:t>7 380, 80 €</w:t>
            </w:r>
          </w:p>
        </w:tc>
      </w:tr>
      <w:tr w:rsidR="00272C85" w14:paraId="4928BDDA" w14:textId="77777777" w:rsidTr="006329C7">
        <w:tc>
          <w:tcPr>
            <w:tcW w:w="3964" w:type="dxa"/>
          </w:tcPr>
          <w:p w14:paraId="5C797B61" w14:textId="77777777" w:rsidR="00272C85" w:rsidRDefault="00272C85" w:rsidP="006329C7">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3B7F2722" w14:textId="60A08D46" w:rsidR="00272C85" w:rsidRPr="00031FC8" w:rsidRDefault="00272C85" w:rsidP="006329C7">
            <w:pPr>
              <w:jc w:val="center"/>
              <w:rPr>
                <w:b/>
                <w:bCs/>
                <w:color w:val="000000" w:themeColor="text1"/>
                <w:sz w:val="24"/>
                <w:szCs w:val="24"/>
              </w:rPr>
            </w:pPr>
            <w:r w:rsidRPr="00031FC8">
              <w:rPr>
                <w:b/>
                <w:bCs/>
                <w:color w:val="000000" w:themeColor="text1"/>
                <w:sz w:val="24"/>
                <w:szCs w:val="24"/>
              </w:rPr>
              <w:t>2 573, 88 €</w:t>
            </w:r>
          </w:p>
        </w:tc>
        <w:tc>
          <w:tcPr>
            <w:tcW w:w="2653" w:type="dxa"/>
          </w:tcPr>
          <w:p w14:paraId="180D169A" w14:textId="02951964" w:rsidR="00272C85" w:rsidRPr="00031FC8" w:rsidRDefault="00272C85" w:rsidP="006329C7">
            <w:pPr>
              <w:jc w:val="center"/>
              <w:rPr>
                <w:b/>
                <w:bCs/>
                <w:color w:val="000000" w:themeColor="text1"/>
                <w:sz w:val="24"/>
                <w:szCs w:val="24"/>
              </w:rPr>
            </w:pPr>
            <w:r w:rsidRPr="00031FC8">
              <w:rPr>
                <w:b/>
                <w:bCs/>
                <w:color w:val="000000" w:themeColor="text1"/>
                <w:sz w:val="24"/>
                <w:szCs w:val="24"/>
              </w:rPr>
              <w:t>30 886,52 €</w:t>
            </w:r>
          </w:p>
        </w:tc>
      </w:tr>
    </w:tbl>
    <w:p w14:paraId="2D05BDF1" w14:textId="00AAA27A"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2816F79A" w14:textId="77777777" w:rsidTr="006329C7">
        <w:tc>
          <w:tcPr>
            <w:tcW w:w="9736" w:type="dxa"/>
            <w:gridSpan w:val="4"/>
            <w:shd w:val="clear" w:color="auto" w:fill="F3B46B" w:themeFill="accent1" w:themeFillTint="99"/>
          </w:tcPr>
          <w:p w14:paraId="191DD23C" w14:textId="77777777" w:rsidR="00272C85" w:rsidRPr="00660D42" w:rsidRDefault="00272C85" w:rsidP="006329C7">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03224032" w14:textId="77777777" w:rsidTr="006329C7">
        <w:tc>
          <w:tcPr>
            <w:tcW w:w="9736" w:type="dxa"/>
            <w:gridSpan w:val="4"/>
          </w:tcPr>
          <w:p w14:paraId="1425A471" w14:textId="32CE7A90" w:rsidR="00272C85" w:rsidRPr="00190193" w:rsidRDefault="00031FC8" w:rsidP="006329C7">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proofErr w:type="spellStart"/>
            <w:r w:rsidR="00424C05" w:rsidRPr="00190193">
              <w:rPr>
                <w:color w:val="000000" w:themeColor="text1"/>
                <w:sz w:val="24"/>
                <w:szCs w:val="24"/>
              </w:rPr>
              <w:t>Jose</w:t>
            </w:r>
            <w:proofErr w:type="spellEnd"/>
            <w:r w:rsidR="00424C05" w:rsidRPr="00190193">
              <w:rPr>
                <w:color w:val="000000" w:themeColor="text1"/>
                <w:sz w:val="24"/>
                <w:szCs w:val="24"/>
              </w:rPr>
              <w:t xml:space="preserve"> </w:t>
            </w:r>
            <w:proofErr w:type="spellStart"/>
            <w:r w:rsidR="00424C05" w:rsidRPr="00190193">
              <w:rPr>
                <w:color w:val="000000" w:themeColor="text1"/>
                <w:sz w:val="24"/>
                <w:szCs w:val="24"/>
              </w:rPr>
              <w:t>Menchón</w:t>
            </w:r>
            <w:proofErr w:type="spellEnd"/>
            <w:r w:rsidR="00424C05" w:rsidRPr="00190193">
              <w:rPr>
                <w:color w:val="000000" w:themeColor="text1"/>
                <w:sz w:val="24"/>
                <w:szCs w:val="24"/>
              </w:rPr>
              <w:t xml:space="preserve"> Ruiz</w:t>
            </w:r>
          </w:p>
        </w:tc>
      </w:tr>
      <w:tr w:rsidR="00272C85" w14:paraId="712763C4" w14:textId="77777777" w:rsidTr="006329C7">
        <w:tc>
          <w:tcPr>
            <w:tcW w:w="9736" w:type="dxa"/>
            <w:gridSpan w:val="4"/>
          </w:tcPr>
          <w:p w14:paraId="54057A08" w14:textId="101F2D11" w:rsidR="00272C85" w:rsidRPr="00190193" w:rsidRDefault="00272C85" w:rsidP="006329C7">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0A1222D0" w14:textId="77777777" w:rsidTr="006329C7">
        <w:tc>
          <w:tcPr>
            <w:tcW w:w="9736" w:type="dxa"/>
            <w:gridSpan w:val="4"/>
          </w:tcPr>
          <w:p w14:paraId="0F2B4566" w14:textId="56C78D18" w:rsidR="00272C85" w:rsidRPr="00190193" w:rsidRDefault="00031FC8" w:rsidP="006329C7">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6C2AFF3A" w14:textId="77777777" w:rsidTr="006329C7">
        <w:tc>
          <w:tcPr>
            <w:tcW w:w="4868" w:type="dxa"/>
            <w:gridSpan w:val="2"/>
          </w:tcPr>
          <w:p w14:paraId="74CE4759" w14:textId="77777777" w:rsidR="00272C85" w:rsidRDefault="00272C85" w:rsidP="006329C7">
            <w:pPr>
              <w:jc w:val="both"/>
              <w:rPr>
                <w:color w:val="724109" w:themeColor="accent1" w:themeShade="80"/>
                <w:sz w:val="24"/>
                <w:szCs w:val="24"/>
              </w:rPr>
            </w:pPr>
            <w:r>
              <w:rPr>
                <w:color w:val="724109" w:themeColor="accent1" w:themeShade="80"/>
                <w:sz w:val="24"/>
                <w:szCs w:val="24"/>
              </w:rPr>
              <w:t>Funciones del puesto:</w:t>
            </w:r>
          </w:p>
          <w:p w14:paraId="553B4F8B" w14:textId="77777777" w:rsidR="00272C85" w:rsidRPr="00190193" w:rsidRDefault="00190193" w:rsidP="00031FC8">
            <w:pPr>
              <w:pStyle w:val="Prrafodelista"/>
              <w:numPr>
                <w:ilvl w:val="0"/>
                <w:numId w:val="25"/>
              </w:numPr>
              <w:ind w:left="851" w:hanging="284"/>
              <w:jc w:val="both"/>
              <w:rPr>
                <w:color w:val="000000" w:themeColor="text1"/>
                <w:sz w:val="24"/>
                <w:szCs w:val="24"/>
              </w:rPr>
            </w:pPr>
            <w:r w:rsidRPr="00190193">
              <w:rPr>
                <w:color w:val="000000" w:themeColor="text1"/>
                <w:sz w:val="24"/>
                <w:szCs w:val="24"/>
              </w:rPr>
              <w:t>Monitorización de los equipos</w:t>
            </w:r>
          </w:p>
          <w:p w14:paraId="352B27A3" w14:textId="77777777" w:rsidR="00190193" w:rsidRPr="00190193" w:rsidRDefault="00190193" w:rsidP="00031FC8">
            <w:pPr>
              <w:pStyle w:val="Prrafodelista"/>
              <w:numPr>
                <w:ilvl w:val="0"/>
                <w:numId w:val="25"/>
              </w:numPr>
              <w:ind w:left="851" w:hanging="284"/>
              <w:jc w:val="both"/>
              <w:rPr>
                <w:color w:val="000000" w:themeColor="text1"/>
                <w:sz w:val="24"/>
                <w:szCs w:val="24"/>
              </w:rPr>
            </w:pPr>
            <w:r w:rsidRPr="00190193">
              <w:rPr>
                <w:color w:val="000000" w:themeColor="text1"/>
                <w:sz w:val="24"/>
                <w:szCs w:val="24"/>
              </w:rPr>
              <w:t>Contabilidad y finanzas</w:t>
            </w:r>
          </w:p>
          <w:p w14:paraId="28940D9B" w14:textId="2152C015" w:rsidR="00190193" w:rsidRPr="00660D42" w:rsidRDefault="00190193" w:rsidP="00031FC8">
            <w:pPr>
              <w:pStyle w:val="Prrafodelista"/>
              <w:numPr>
                <w:ilvl w:val="0"/>
                <w:numId w:val="25"/>
              </w:numPr>
              <w:ind w:left="851" w:hanging="284"/>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52DAB8EB" w14:textId="77777777" w:rsidR="00272C85" w:rsidRDefault="00272C85" w:rsidP="006329C7">
            <w:pPr>
              <w:jc w:val="both"/>
              <w:rPr>
                <w:color w:val="724109" w:themeColor="accent1" w:themeShade="80"/>
                <w:sz w:val="24"/>
                <w:szCs w:val="24"/>
              </w:rPr>
            </w:pPr>
            <w:r>
              <w:rPr>
                <w:color w:val="724109" w:themeColor="accent1" w:themeShade="80"/>
                <w:sz w:val="24"/>
                <w:szCs w:val="24"/>
              </w:rPr>
              <w:t>Formación y perfil profesional:</w:t>
            </w:r>
          </w:p>
          <w:p w14:paraId="6BA2D3EE" w14:textId="5B249320" w:rsidR="00272C85" w:rsidRPr="00190193" w:rsidRDefault="00190193" w:rsidP="006329C7">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2BF4DF65" w14:textId="4100989B" w:rsidR="00190193" w:rsidRPr="00660D42" w:rsidRDefault="00190193" w:rsidP="006329C7">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179CEF3F" w14:textId="77777777" w:rsidTr="006329C7">
        <w:tc>
          <w:tcPr>
            <w:tcW w:w="9736" w:type="dxa"/>
            <w:gridSpan w:val="4"/>
            <w:shd w:val="clear" w:color="auto" w:fill="F3B46B" w:themeFill="accent1" w:themeFillTint="99"/>
          </w:tcPr>
          <w:p w14:paraId="488E5698" w14:textId="69D40800" w:rsidR="00272C85" w:rsidRPr="00660D42" w:rsidRDefault="00B13A8A" w:rsidP="006329C7">
            <w:pPr>
              <w:jc w:val="center"/>
              <w:rPr>
                <w:b/>
                <w:color w:val="724109" w:themeColor="accent1" w:themeShade="80"/>
                <w:sz w:val="24"/>
                <w:szCs w:val="24"/>
              </w:rPr>
            </w:pPr>
            <w:r>
              <w:rPr>
                <w:b/>
                <w:color w:val="724109" w:themeColor="accent1" w:themeShade="80"/>
                <w:sz w:val="24"/>
                <w:szCs w:val="24"/>
              </w:rPr>
              <w:t>Coste del trabajador</w:t>
            </w:r>
          </w:p>
        </w:tc>
      </w:tr>
      <w:tr w:rsidR="00272C85" w14:paraId="6E3E0A97" w14:textId="77777777" w:rsidTr="006329C7">
        <w:tc>
          <w:tcPr>
            <w:tcW w:w="3964" w:type="dxa"/>
          </w:tcPr>
          <w:p w14:paraId="7A92F82F" w14:textId="77777777" w:rsidR="00272C85" w:rsidRDefault="00272C85" w:rsidP="006329C7">
            <w:pPr>
              <w:jc w:val="both"/>
              <w:rPr>
                <w:color w:val="724109" w:themeColor="accent1" w:themeShade="80"/>
                <w:sz w:val="24"/>
                <w:szCs w:val="24"/>
              </w:rPr>
            </w:pPr>
          </w:p>
        </w:tc>
        <w:tc>
          <w:tcPr>
            <w:tcW w:w="3119" w:type="dxa"/>
            <w:gridSpan w:val="2"/>
            <w:shd w:val="clear" w:color="auto" w:fill="FBE6CD" w:themeFill="accent1" w:themeFillTint="33"/>
          </w:tcPr>
          <w:p w14:paraId="73481B08" w14:textId="77777777" w:rsidR="00272C85" w:rsidRPr="00660D42" w:rsidRDefault="00272C85" w:rsidP="006329C7">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3041FAC4" w14:textId="77777777" w:rsidR="00272C85" w:rsidRPr="00660D42" w:rsidRDefault="00272C85" w:rsidP="006329C7">
            <w:pPr>
              <w:jc w:val="center"/>
              <w:rPr>
                <w:b/>
                <w:color w:val="724109" w:themeColor="accent1" w:themeShade="80"/>
                <w:sz w:val="24"/>
                <w:szCs w:val="24"/>
              </w:rPr>
            </w:pPr>
            <w:r>
              <w:rPr>
                <w:b/>
                <w:color w:val="724109" w:themeColor="accent1" w:themeShade="80"/>
                <w:sz w:val="24"/>
                <w:szCs w:val="24"/>
              </w:rPr>
              <w:t>Coste anual</w:t>
            </w:r>
          </w:p>
        </w:tc>
      </w:tr>
      <w:tr w:rsidR="00272C85" w14:paraId="5E87B376" w14:textId="77777777" w:rsidTr="006329C7">
        <w:tc>
          <w:tcPr>
            <w:tcW w:w="3964" w:type="dxa"/>
          </w:tcPr>
          <w:p w14:paraId="5D293771" w14:textId="77777777" w:rsidR="00272C85" w:rsidRDefault="00272C85" w:rsidP="006329C7">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1140DC2B" w14:textId="30E2A8D1" w:rsidR="00272C85" w:rsidRPr="00190193" w:rsidRDefault="00424C05" w:rsidP="006329C7">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004B299A" w14:textId="5BF1316E" w:rsidR="00272C85" w:rsidRPr="00190193" w:rsidRDefault="00424C05" w:rsidP="006329C7">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6AD606B6" w14:textId="77777777" w:rsidTr="006329C7">
        <w:tc>
          <w:tcPr>
            <w:tcW w:w="3964" w:type="dxa"/>
          </w:tcPr>
          <w:p w14:paraId="16FCB0C1" w14:textId="77777777" w:rsidR="00272C85" w:rsidRDefault="00272C85" w:rsidP="006329C7">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71599C7" w14:textId="1EA42912" w:rsidR="00272C85" w:rsidRPr="00190193" w:rsidRDefault="00424C05" w:rsidP="006329C7">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12B953F1" w14:textId="4144D9BC" w:rsidR="00272C85" w:rsidRPr="00190193" w:rsidRDefault="00424C05" w:rsidP="006329C7">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0BE05585" w14:textId="77777777" w:rsidTr="006329C7">
        <w:tc>
          <w:tcPr>
            <w:tcW w:w="3964" w:type="dxa"/>
          </w:tcPr>
          <w:p w14:paraId="2FCC5CDE" w14:textId="77777777" w:rsidR="00272C85" w:rsidRDefault="00272C85" w:rsidP="006329C7">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4E138817" w14:textId="72AE3826" w:rsidR="00272C85" w:rsidRPr="00190193" w:rsidRDefault="00424C05" w:rsidP="006329C7">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5E58B338" w14:textId="4EB46AAB" w:rsidR="00272C85" w:rsidRPr="00190193" w:rsidRDefault="00424C05" w:rsidP="006329C7">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595B6313" w14:textId="342C901C" w:rsidR="00DB7408" w:rsidRPr="00DB7408" w:rsidRDefault="00DB7408" w:rsidP="00723BA5">
      <w:pPr>
        <w:pStyle w:val="Ttulo2"/>
        <w:numPr>
          <w:ilvl w:val="1"/>
          <w:numId w:val="10"/>
        </w:numPr>
        <w:spacing w:after="200"/>
        <w:ind w:left="709" w:hanging="709"/>
        <w:jc w:val="both"/>
        <w:rPr>
          <w:szCs w:val="10"/>
          <w:u w:color="FFC000"/>
        </w:rPr>
      </w:pPr>
      <w:r w:rsidRPr="00DB7408">
        <w:rPr>
          <w:sz w:val="28"/>
          <w:szCs w:val="10"/>
          <w:u w:color="FFC000"/>
        </w:rPr>
        <w:lastRenderedPageBreak/>
        <w:t>Estructura organizativa de la empresa</w:t>
      </w:r>
    </w:p>
    <w:bookmarkEnd w:id="20"/>
    <w:p w14:paraId="3B1629CB" w14:textId="04184702" w:rsidR="007F4DFE" w:rsidRDefault="000A1559" w:rsidP="000A1559">
      <w:pPr>
        <w:pStyle w:val="Ttulo2"/>
        <w:rPr>
          <w:sz w:val="28"/>
          <w:szCs w:val="10"/>
          <w:u w:val="single"/>
        </w:rPr>
      </w:pPr>
      <w:r w:rsidRPr="000A1559">
        <w:rPr>
          <w:sz w:val="28"/>
          <w:szCs w:val="10"/>
          <w:u w:val="single"/>
        </w:rPr>
        <w:t>Organigrama</w:t>
      </w:r>
      <w:r>
        <w:rPr>
          <w:sz w:val="28"/>
          <w:szCs w:val="10"/>
          <w:u w:val="single"/>
        </w:rPr>
        <w:t xml:space="preserve"> de Qubit</w:t>
      </w:r>
    </w:p>
    <w:p w14:paraId="3268D758" w14:textId="77777777" w:rsidR="007F38C8" w:rsidRDefault="007F38C8" w:rsidP="000A1559">
      <w:pPr>
        <w:pStyle w:val="Ttulo2"/>
        <w:rPr>
          <w:sz w:val="28"/>
          <w:szCs w:val="10"/>
          <w:u w:val="single"/>
        </w:rPr>
      </w:pPr>
    </w:p>
    <w:p w14:paraId="4AB46A53" w14:textId="77777777" w:rsidR="000A1559" w:rsidRPr="005E1852" w:rsidRDefault="000A1559" w:rsidP="000A1559">
      <w:pPr>
        <w:pStyle w:val="Ttulo2"/>
        <w:rPr>
          <w:sz w:val="44"/>
          <w:szCs w:val="18"/>
        </w:rPr>
      </w:pPr>
    </w:p>
    <w:p w14:paraId="0F399103" w14:textId="7B1A069C" w:rsidR="007F38C8" w:rsidRDefault="00C64BB9">
      <w:pPr>
        <w:spacing w:after="200"/>
        <w:rPr>
          <w:color w:val="000000" w:themeColor="text1"/>
          <w:sz w:val="40"/>
          <w:szCs w:val="20"/>
          <w:u w:val="single" w:color="E48312"/>
        </w:rPr>
      </w:pPr>
      <w:bookmarkStart w:id="21" w:name="_Toc55500761"/>
      <w:r>
        <w:rPr>
          <w:noProof/>
          <w:color w:val="000000" w:themeColor="text1"/>
          <w:sz w:val="40"/>
          <w:szCs w:val="20"/>
          <w:u w:val="single" w:color="E48312"/>
        </w:rPr>
        <w:drawing>
          <wp:inline distT="0" distB="0" distL="0" distR="0" wp14:anchorId="59EF582F" wp14:editId="5C86863E">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07C7EFE" w14:textId="77777777" w:rsidR="007F38C8" w:rsidRPr="005E1852" w:rsidRDefault="007F38C8">
      <w:pPr>
        <w:spacing w:after="200"/>
        <w:rPr>
          <w:color w:val="000000" w:themeColor="text1"/>
          <w:sz w:val="8"/>
          <w:szCs w:val="2"/>
          <w:u w:val="single" w:color="E48312"/>
        </w:rPr>
      </w:pPr>
    </w:p>
    <w:p w14:paraId="78FA0504"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6E4F498C" w14:textId="2F80657B"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7E79B7DC" w14:textId="3803CFDD"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5C4E2770" w14:textId="4D48D755"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1"/>
    </w:p>
    <w:p w14:paraId="3D4BD399" w14:textId="47056070" w:rsidR="004541C7" w:rsidRPr="00AA1700"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21015B3E" w14:textId="05F052A0" w:rsidR="004541C7" w:rsidRPr="00AA1700" w:rsidRDefault="004541C7" w:rsidP="00AA1700">
      <w:pPr>
        <w:pStyle w:val="Ttulo2"/>
        <w:numPr>
          <w:ilvl w:val="1"/>
          <w:numId w:val="11"/>
        </w:numPr>
        <w:ind w:left="709" w:hanging="709"/>
        <w:rPr>
          <w:sz w:val="28"/>
          <w:szCs w:val="10"/>
          <w:u w:color="FFC000"/>
        </w:rPr>
      </w:pPr>
      <w:bookmarkStart w:id="23" w:name="_Toc55500763"/>
      <w:r w:rsidRPr="00AA1700">
        <w:rPr>
          <w:sz w:val="28"/>
          <w:szCs w:val="10"/>
          <w:u w:color="FFC000"/>
        </w:rPr>
        <w:t xml:space="preserve">Descripción del ciclo productivo de la empresa </w:t>
      </w:r>
      <w:r w:rsidRPr="00AA1700">
        <w:rPr>
          <w:color w:val="FF0000"/>
          <w:sz w:val="28"/>
          <w:szCs w:val="10"/>
          <w:u w:color="FFC000"/>
        </w:rPr>
        <w:t>¿?</w:t>
      </w:r>
      <w:bookmarkEnd w:id="23"/>
    </w:p>
    <w:p w14:paraId="4C161803" w14:textId="77777777" w:rsidR="007F4DFE" w:rsidRPr="007F4DFE" w:rsidRDefault="007F4DFE" w:rsidP="007F4DFE"/>
    <w:p w14:paraId="06A417AA" w14:textId="6252E379" w:rsidR="004541C7" w:rsidRPr="005672F6" w:rsidRDefault="004541C7" w:rsidP="005672F6">
      <w:pPr>
        <w:pStyle w:val="Ttulo1"/>
        <w:numPr>
          <w:ilvl w:val="0"/>
          <w:numId w:val="2"/>
        </w:numPr>
        <w:rPr>
          <w:color w:val="000000" w:themeColor="text1"/>
          <w:sz w:val="40"/>
          <w:szCs w:val="20"/>
          <w:u w:val="single" w:color="E48312"/>
        </w:rPr>
      </w:pPr>
      <w:bookmarkStart w:id="24" w:name="_Toc55500764"/>
      <w:r w:rsidRPr="005672F6">
        <w:rPr>
          <w:color w:val="000000" w:themeColor="text1"/>
          <w:sz w:val="40"/>
          <w:szCs w:val="20"/>
          <w:u w:val="single" w:color="E48312"/>
        </w:rPr>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7D636C1F" w14:textId="77777777" w:rsidR="00467622" w:rsidRDefault="00467622">
      <w:pPr>
        <w:spacing w:after="200"/>
        <w:rPr>
          <w:rFonts w:asciiTheme="majorHAnsi" w:eastAsia="Times New Roman" w:hAnsiTheme="majorHAnsi" w:cs="Times New Roman"/>
          <w:b/>
          <w:color w:val="000000" w:themeColor="text1"/>
          <w:sz w:val="40"/>
          <w:szCs w:val="20"/>
          <w:u w:val="single" w:color="E48312"/>
        </w:rPr>
      </w:pPr>
      <w:bookmarkStart w:id="27" w:name="_Toc55500767"/>
      <w:r>
        <w:rPr>
          <w:color w:val="000000" w:themeColor="text1"/>
          <w:sz w:val="40"/>
          <w:szCs w:val="20"/>
          <w:u w:val="single" w:color="E48312"/>
        </w:rPr>
        <w:br w:type="page"/>
      </w:r>
    </w:p>
    <w:p w14:paraId="680A6940" w14:textId="7C8BF5CB"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Área jurídica</w:t>
      </w:r>
      <w:bookmarkEnd w:id="27"/>
    </w:p>
    <w:p w14:paraId="7274A3F3" w14:textId="02EAC867" w:rsidR="004541C7"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0416C966" w14:textId="715CF273" w:rsidR="00467622" w:rsidRDefault="00467622" w:rsidP="00467622"/>
    <w:p w14:paraId="15CE1E44" w14:textId="1DC6E6A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728B5E8B" w14:textId="2220EC7B"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4F33986" w14:textId="14B9A53E"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3104F140" w14:textId="2AA34DA2"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641CF6BC" w14:textId="10F8697A"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y, además</w:t>
      </w:r>
      <w:r w:rsidR="00AC39E6">
        <w:rPr>
          <w:color w:val="000000" w:themeColor="text1"/>
          <w:sz w:val="24"/>
          <w:szCs w:val="20"/>
        </w:rPr>
        <w:t xml:space="preserve"> aplazar el Impuesto sobre Transmisiones Patrimoniales y Actos Jurídicos Documentados.</w:t>
      </w:r>
    </w:p>
    <w:p w14:paraId="1A31DD11" w14:textId="5F5C58CA"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387E8F1A" w14:textId="77777777" w:rsidR="00404BC4" w:rsidRDefault="00404BC4" w:rsidP="00B06D65">
      <w:pPr>
        <w:spacing w:after="200"/>
        <w:ind w:firstLine="567"/>
        <w:jc w:val="both"/>
        <w:rPr>
          <w:color w:val="000000" w:themeColor="text1"/>
          <w:sz w:val="24"/>
          <w:szCs w:val="20"/>
        </w:rPr>
      </w:pPr>
    </w:p>
    <w:p w14:paraId="3FB7DF42" w14:textId="77777777" w:rsidR="00B06D65" w:rsidRPr="00B06D65" w:rsidRDefault="00B06D65" w:rsidP="00B06D65">
      <w:pPr>
        <w:spacing w:after="200"/>
        <w:ind w:firstLine="567"/>
        <w:jc w:val="both"/>
        <w:rPr>
          <w:color w:val="000000" w:themeColor="text1"/>
          <w:sz w:val="24"/>
          <w:szCs w:val="20"/>
        </w:rPr>
      </w:pPr>
    </w:p>
    <w:p w14:paraId="224D6ED5" w14:textId="77777777" w:rsidR="00B06D65" w:rsidRPr="00467622" w:rsidRDefault="00B06D65" w:rsidP="00467622"/>
    <w:p w14:paraId="7FC28A19" w14:textId="7E8EAC51" w:rsidR="004541C7" w:rsidRPr="00AA170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6538E5C7" w14:textId="6F371998" w:rsidR="004541C7" w:rsidRPr="00AA1700"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t>Calendario fiscal</w:t>
      </w:r>
      <w:bookmarkEnd w:id="30"/>
    </w:p>
    <w:p w14:paraId="52D3F782" w14:textId="1C5421F2" w:rsidR="004541C7" w:rsidRPr="00AA1700" w:rsidRDefault="004541C7" w:rsidP="00AA1700">
      <w:pPr>
        <w:pStyle w:val="Ttulo2"/>
        <w:numPr>
          <w:ilvl w:val="1"/>
          <w:numId w:val="13"/>
        </w:numPr>
        <w:ind w:left="709" w:hanging="709"/>
        <w:rPr>
          <w:sz w:val="28"/>
          <w:szCs w:val="10"/>
          <w:u w:color="FFC000"/>
        </w:rPr>
      </w:pPr>
      <w:bookmarkStart w:id="31" w:name="_Toc55500771"/>
      <w:r w:rsidRPr="00AA1700">
        <w:rPr>
          <w:sz w:val="28"/>
          <w:szCs w:val="10"/>
          <w:u w:color="FFC000"/>
        </w:rPr>
        <w:t>Protección legal</w:t>
      </w:r>
      <w:bookmarkEnd w:id="31"/>
    </w:p>
    <w:p w14:paraId="28CB0581" w14:textId="77777777" w:rsidR="007F4DFE" w:rsidRPr="007F4DFE" w:rsidRDefault="007F4DFE" w:rsidP="007F4DFE"/>
    <w:p w14:paraId="7A647FE9" w14:textId="77777777" w:rsidR="00467622" w:rsidRDefault="00467622">
      <w:pPr>
        <w:spacing w:after="200"/>
        <w:rPr>
          <w:rFonts w:asciiTheme="majorHAnsi" w:eastAsia="Times New Roman" w:hAnsiTheme="majorHAnsi" w:cs="Times New Roman"/>
          <w:b/>
          <w:color w:val="000000" w:themeColor="text1"/>
          <w:sz w:val="40"/>
          <w:szCs w:val="20"/>
          <w:u w:val="single" w:color="E48312"/>
        </w:rPr>
      </w:pPr>
      <w:bookmarkStart w:id="32" w:name="_Toc55500772"/>
      <w:r>
        <w:rPr>
          <w:color w:val="000000" w:themeColor="text1"/>
          <w:sz w:val="40"/>
          <w:szCs w:val="20"/>
          <w:u w:val="single" w:color="E48312"/>
        </w:rPr>
        <w:br w:type="page"/>
      </w:r>
    </w:p>
    <w:p w14:paraId="0F9EE016" w14:textId="6A37D147" w:rsidR="007F4DFE" w:rsidRPr="005672F6"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6246738A"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4B4AA933" w14:textId="77777777" w:rsidR="00A35204" w:rsidRDefault="00A35204" w:rsidP="00A35204">
      <w:pPr>
        <w:pStyle w:val="Ttulo1"/>
        <w:numPr>
          <w:ilvl w:val="0"/>
          <w:numId w:val="22"/>
        </w:numPr>
        <w:rPr>
          <w:color w:val="000000" w:themeColor="text1"/>
          <w:sz w:val="40"/>
          <w:szCs w:val="20"/>
          <w:u w:val="single" w:color="E48312"/>
        </w:rPr>
      </w:pPr>
      <w:bookmarkStart w:id="39" w:name="_Toc58513112"/>
      <w:bookmarkStart w:id="40" w:name="_Toc58513404"/>
      <w:r w:rsidRPr="0049765C">
        <w:rPr>
          <w:color w:val="000000" w:themeColor="text1"/>
          <w:sz w:val="40"/>
          <w:szCs w:val="20"/>
          <w:u w:val="single" w:color="E48312"/>
        </w:rPr>
        <w:lastRenderedPageBreak/>
        <w:t>Bibliografía</w:t>
      </w:r>
      <w:bookmarkEnd w:id="39"/>
      <w:bookmarkEnd w:id="40"/>
    </w:p>
    <w:p w14:paraId="0A49E22C"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4F7660E4"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0B6FD96E" w14:textId="77777777" w:rsidR="00A35204" w:rsidRPr="00847A7B" w:rsidRDefault="00201BBC"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2" w:history="1">
        <w:r w:rsidR="00A35204" w:rsidRPr="00847A7B">
          <w:rPr>
            <w:rStyle w:val="Hipervnculo"/>
            <w:color w:val="000000" w:themeColor="text1"/>
            <w:sz w:val="24"/>
            <w:szCs w:val="24"/>
            <w:u w:color="E48312" w:themeColor="accent1"/>
          </w:rPr>
          <w:t>Twitter</w:t>
        </w:r>
      </w:hyperlink>
    </w:p>
    <w:p w14:paraId="5CF51931" w14:textId="77777777" w:rsidR="00A35204" w:rsidRPr="00847A7B" w:rsidRDefault="00201BBC"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33"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1D44A89" w14:textId="77777777" w:rsidR="00A35204" w:rsidRPr="00847A7B" w:rsidRDefault="00201BBC"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4" w:history="1">
        <w:r w:rsidR="00A35204" w:rsidRPr="00847A7B">
          <w:rPr>
            <w:rStyle w:val="Hipervnculo"/>
            <w:color w:val="000000" w:themeColor="text1"/>
            <w:sz w:val="24"/>
            <w:szCs w:val="24"/>
            <w:u w:color="E48312" w:themeColor="accent1"/>
          </w:rPr>
          <w:t>Facebook</w:t>
        </w:r>
      </w:hyperlink>
    </w:p>
    <w:p w14:paraId="083C4C87" w14:textId="77777777" w:rsidR="00A35204" w:rsidRDefault="00201BBC"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5" w:history="1">
        <w:r w:rsidR="00A35204" w:rsidRPr="00847A7B">
          <w:rPr>
            <w:rStyle w:val="Hipervnculo"/>
            <w:color w:val="000000" w:themeColor="text1"/>
            <w:sz w:val="24"/>
            <w:szCs w:val="24"/>
            <w:u w:color="E48312" w:themeColor="accent1"/>
          </w:rPr>
          <w:t>LinkedIn</w:t>
        </w:r>
      </w:hyperlink>
    </w:p>
    <w:p w14:paraId="0C5099F5" w14:textId="77777777" w:rsidR="00A35204" w:rsidRPr="00847A7B" w:rsidRDefault="00201BBC"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6" w:history="1">
        <w:r w:rsidR="00A35204" w:rsidRPr="00847A7B">
          <w:rPr>
            <w:rStyle w:val="Hipervnculo"/>
            <w:color w:val="000000" w:themeColor="text1"/>
            <w:sz w:val="24"/>
            <w:szCs w:val="24"/>
            <w:u w:color="E48312" w:themeColor="accent1"/>
          </w:rPr>
          <w:t>GitHub</w:t>
        </w:r>
      </w:hyperlink>
    </w:p>
    <w:p w14:paraId="0B2F075A" w14:textId="77777777" w:rsidR="00A35204" w:rsidRPr="006507AF" w:rsidRDefault="00A35204" w:rsidP="00A35204"/>
    <w:p w14:paraId="2639B5C7"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37" w:history="1">
        <w:r w:rsidRPr="006507AF">
          <w:rPr>
            <w:rStyle w:val="Hipervnculo"/>
            <w:color w:val="000000" w:themeColor="text1"/>
            <w:sz w:val="24"/>
            <w:szCs w:val="24"/>
            <w:u w:color="E48312" w:themeColor="accent1"/>
          </w:rPr>
          <w:t>Link</w:t>
        </w:r>
      </w:hyperlink>
    </w:p>
    <w:p w14:paraId="0EFF61F9" w14:textId="77777777" w:rsidR="00A35204" w:rsidRPr="006507AF" w:rsidRDefault="00A35204" w:rsidP="00A35204">
      <w:pPr>
        <w:spacing w:after="160" w:line="259" w:lineRule="auto"/>
        <w:jc w:val="both"/>
        <w:rPr>
          <w:color w:val="000000" w:themeColor="text1"/>
          <w:sz w:val="24"/>
          <w:szCs w:val="24"/>
        </w:rPr>
      </w:pPr>
    </w:p>
    <w:p w14:paraId="765E364A"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38" w:history="1">
        <w:r w:rsidRPr="006507AF">
          <w:rPr>
            <w:rStyle w:val="Hipervnculo"/>
            <w:color w:val="000000" w:themeColor="text1"/>
            <w:sz w:val="24"/>
            <w:szCs w:val="24"/>
            <w:u w:color="E48312" w:themeColor="accent1"/>
          </w:rPr>
          <w:t>Link</w:t>
        </w:r>
      </w:hyperlink>
    </w:p>
    <w:p w14:paraId="1755B4DD" w14:textId="77777777" w:rsidR="00A35204" w:rsidRPr="006507AF" w:rsidRDefault="00A35204" w:rsidP="00A35204">
      <w:pPr>
        <w:spacing w:after="160" w:line="259" w:lineRule="auto"/>
        <w:jc w:val="both"/>
        <w:rPr>
          <w:color w:val="000000" w:themeColor="text1"/>
          <w:sz w:val="24"/>
          <w:szCs w:val="24"/>
        </w:rPr>
      </w:pPr>
    </w:p>
    <w:p w14:paraId="4E083F0D"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2D67BB7A" w14:textId="77777777" w:rsidR="00A35204" w:rsidRPr="006507AF" w:rsidRDefault="00A35204" w:rsidP="00A35204">
      <w:pPr>
        <w:pStyle w:val="Prrafodelista"/>
        <w:numPr>
          <w:ilvl w:val="0"/>
          <w:numId w:val="21"/>
        </w:numPr>
        <w:spacing w:after="160" w:line="259" w:lineRule="auto"/>
        <w:rPr>
          <w:color w:val="000000" w:themeColor="text1"/>
          <w:sz w:val="24"/>
          <w:szCs w:val="24"/>
        </w:rPr>
      </w:pPr>
      <w:r>
        <w:rPr>
          <w:color w:val="000000" w:themeColor="text1"/>
          <w:sz w:val="24"/>
          <w:szCs w:val="24"/>
        </w:rPr>
        <w:t>¿</w:t>
      </w:r>
      <w:r w:rsidRPr="006507AF">
        <w:rPr>
          <w:color w:val="000000" w:themeColor="text1"/>
          <w:sz w:val="24"/>
          <w:szCs w:val="24"/>
        </w:rPr>
        <w:t>Qu</w:t>
      </w:r>
      <w:r>
        <w:rPr>
          <w:color w:val="000000" w:themeColor="text1"/>
          <w:sz w:val="24"/>
          <w:szCs w:val="24"/>
        </w:rPr>
        <w:t>é</w:t>
      </w:r>
      <w:r w:rsidRPr="006507AF">
        <w:rPr>
          <w:color w:val="000000" w:themeColor="text1"/>
          <w:sz w:val="24"/>
          <w:szCs w:val="24"/>
        </w:rPr>
        <w:t xml:space="preserve"> es</w:t>
      </w:r>
      <w:r>
        <w:rPr>
          <w:color w:val="000000" w:themeColor="text1"/>
          <w:sz w:val="24"/>
          <w:szCs w:val="24"/>
        </w:rPr>
        <w:t>?</w:t>
      </w:r>
      <w:r w:rsidRPr="006507AF">
        <w:rPr>
          <w:color w:val="000000" w:themeColor="text1"/>
          <w:sz w:val="24"/>
          <w:szCs w:val="24"/>
        </w:rPr>
        <w:t xml:space="preserve"> →</w:t>
      </w:r>
      <w:r w:rsidRPr="006507AF">
        <w:rPr>
          <w:color w:val="000000" w:themeColor="text1"/>
          <w:sz w:val="24"/>
          <w:szCs w:val="24"/>
          <w:u w:color="E48312" w:themeColor="accent1"/>
        </w:rPr>
        <w:t xml:space="preserve"> </w:t>
      </w:r>
      <w:hyperlink r:id="rId39" w:history="1">
        <w:r w:rsidRPr="006507AF">
          <w:rPr>
            <w:rStyle w:val="Hipervnculo"/>
            <w:color w:val="000000" w:themeColor="text1"/>
            <w:sz w:val="24"/>
            <w:szCs w:val="24"/>
            <w:u w:color="E48312" w:themeColor="accent1"/>
          </w:rPr>
          <w:t>Link</w:t>
        </w:r>
      </w:hyperlink>
    </w:p>
    <w:p w14:paraId="7F90046B" w14:textId="77777777" w:rsidR="00A35204" w:rsidRPr="006507AF" w:rsidRDefault="00A35204" w:rsidP="00A35204">
      <w:pPr>
        <w:rPr>
          <w:sz w:val="24"/>
          <w:szCs w:val="24"/>
        </w:rPr>
      </w:pPr>
    </w:p>
    <w:p w14:paraId="5306798D" w14:textId="77777777" w:rsidR="00A35204" w:rsidRPr="006507AF" w:rsidRDefault="00A35204" w:rsidP="00A35204">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w:t>
      </w:r>
      <w:r w:rsidRPr="006507AF">
        <w:rPr>
          <w:color w:val="000000" w:themeColor="text1"/>
          <w:sz w:val="24"/>
          <w:szCs w:val="24"/>
        </w:rPr>
        <w:t>C</w:t>
      </w:r>
      <w:r>
        <w:rPr>
          <w:color w:val="000000" w:themeColor="text1"/>
          <w:sz w:val="24"/>
          <w:szCs w:val="24"/>
        </w:rPr>
        <w:t>ó</w:t>
      </w:r>
      <w:r w:rsidRPr="006507AF">
        <w:rPr>
          <w:color w:val="000000" w:themeColor="text1"/>
          <w:sz w:val="24"/>
          <w:szCs w:val="24"/>
        </w:rPr>
        <w:t>mo afecta a una empresa</w:t>
      </w:r>
      <w:r>
        <w:rPr>
          <w:color w:val="000000" w:themeColor="text1"/>
          <w:sz w:val="24"/>
          <w:szCs w:val="24"/>
        </w:rPr>
        <w:t>?</w:t>
      </w:r>
      <w:r w:rsidRPr="006507AF">
        <w:rPr>
          <w:color w:val="000000" w:themeColor="text1"/>
          <w:sz w:val="24"/>
          <w:szCs w:val="24"/>
        </w:rPr>
        <w:t xml:space="preserve"> → </w:t>
      </w:r>
      <w:hyperlink r:id="rId40" w:history="1">
        <w:r w:rsidRPr="006507AF">
          <w:rPr>
            <w:rStyle w:val="Hipervnculo"/>
            <w:color w:val="000000" w:themeColor="text1"/>
            <w:sz w:val="24"/>
            <w:szCs w:val="24"/>
            <w:u w:color="E48312" w:themeColor="accent1"/>
          </w:rPr>
          <w:t>Link</w:t>
        </w:r>
      </w:hyperlink>
      <w:r w:rsidRPr="006507AF">
        <w:rPr>
          <w:rStyle w:val="Hipervnculo"/>
          <w:color w:val="000000" w:themeColor="text1"/>
          <w:sz w:val="24"/>
          <w:szCs w:val="24"/>
          <w:u w:val="none"/>
        </w:rPr>
        <w:t xml:space="preserve"> | </w:t>
      </w:r>
      <w:hyperlink r:id="rId41" w:anchor=":~:text=Return%20on%20Investment%20(ROI)%20is,relative%20to%20the%20investment's%20cost" w:history="1">
        <w:r w:rsidRPr="006507AF">
          <w:rPr>
            <w:rStyle w:val="Hipervnculo"/>
            <w:color w:val="000000" w:themeColor="text1"/>
            <w:sz w:val="24"/>
            <w:szCs w:val="24"/>
            <w:u w:color="E48312" w:themeColor="accent1"/>
          </w:rPr>
          <w:t>Link</w:t>
        </w:r>
      </w:hyperlink>
    </w:p>
    <w:p w14:paraId="3A71F9A7" w14:textId="77777777" w:rsidR="00A35204" w:rsidRPr="006507AF" w:rsidRDefault="00A35204" w:rsidP="00A35204">
      <w:pPr>
        <w:pStyle w:val="Prrafodelista"/>
        <w:rPr>
          <w:color w:val="000000" w:themeColor="text1"/>
          <w:sz w:val="24"/>
          <w:szCs w:val="24"/>
        </w:rPr>
      </w:pPr>
    </w:p>
    <w:p w14:paraId="418356EE" w14:textId="77777777" w:rsidR="00A35204" w:rsidRPr="006507AF" w:rsidRDefault="00A35204" w:rsidP="00A35204"/>
    <w:p w14:paraId="66AACB70"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42" w:history="1">
        <w:r w:rsidRPr="00ED5343">
          <w:rPr>
            <w:rStyle w:val="Hipervnculo"/>
            <w:color w:val="000000" w:themeColor="text1"/>
            <w:sz w:val="24"/>
            <w:szCs w:val="24"/>
            <w:u w:color="E48312" w:themeColor="accent1"/>
          </w:rPr>
          <w:t>Link</w:t>
        </w:r>
      </w:hyperlink>
    </w:p>
    <w:p w14:paraId="414B85DE" w14:textId="77777777" w:rsidR="00A35204" w:rsidRDefault="00A35204" w:rsidP="00A35204">
      <w:pPr>
        <w:spacing w:after="160" w:line="259" w:lineRule="auto"/>
      </w:pPr>
    </w:p>
    <w:p w14:paraId="095B6AFF"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132467D8"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43" w:anchor=":~:text=El%20posicionamiento%20en%20buscadores%20u,SEO%20(Search%20Engine%20Optimization)" w:history="1">
        <w:r w:rsidRPr="00DD7645">
          <w:rPr>
            <w:color w:val="000000" w:themeColor="text1"/>
            <w:sz w:val="24"/>
            <w:szCs w:val="24"/>
            <w:u w:val="single" w:color="E48312" w:themeColor="accent1"/>
          </w:rPr>
          <w:t>Link</w:t>
        </w:r>
      </w:hyperlink>
    </w:p>
    <w:p w14:paraId="76B08D93"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44" w:history="1">
        <w:r w:rsidRPr="00DD7645">
          <w:rPr>
            <w:color w:val="000000" w:themeColor="text1"/>
            <w:sz w:val="24"/>
            <w:szCs w:val="24"/>
            <w:u w:val="single" w:color="E48312" w:themeColor="accent1"/>
          </w:rPr>
          <w:t>Link</w:t>
        </w:r>
      </w:hyperlink>
    </w:p>
    <w:p w14:paraId="6E3444E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45" w:history="1">
        <w:r w:rsidRPr="00DD7645">
          <w:rPr>
            <w:color w:val="000000" w:themeColor="text1"/>
            <w:sz w:val="24"/>
            <w:szCs w:val="24"/>
            <w:u w:val="single" w:color="E48312" w:themeColor="accent1"/>
          </w:rPr>
          <w:t>Link</w:t>
        </w:r>
      </w:hyperlink>
    </w:p>
    <w:p w14:paraId="68483655" w14:textId="18FAB9D3"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46" w:history="1">
        <w:r w:rsidRPr="00A35204">
          <w:rPr>
            <w:color w:val="000000" w:themeColor="text1"/>
            <w:sz w:val="24"/>
            <w:szCs w:val="24"/>
            <w:u w:val="single" w:color="E48312" w:themeColor="accent1"/>
          </w:rPr>
          <w:t>Link</w:t>
        </w:r>
      </w:hyperlink>
    </w:p>
    <w:p w14:paraId="65B78182" w14:textId="77777777" w:rsidR="00A44E22" w:rsidRPr="00A44E22" w:rsidRDefault="00A44E22" w:rsidP="00A44E22">
      <w:pPr>
        <w:spacing w:after="160" w:line="259" w:lineRule="auto"/>
        <w:rPr>
          <w:color w:val="000000" w:themeColor="text1"/>
          <w:sz w:val="24"/>
          <w:szCs w:val="24"/>
        </w:rPr>
      </w:pPr>
    </w:p>
    <w:p w14:paraId="0851B1C7" w14:textId="47E64AA1"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47" w:history="1">
        <w:r w:rsidR="00624D3F" w:rsidRPr="00624D3F">
          <w:rPr>
            <w:rStyle w:val="Hipervnculo"/>
            <w:color w:val="000000" w:themeColor="text1"/>
            <w:sz w:val="24"/>
            <w:szCs w:val="24"/>
            <w:u w:color="E48312" w:themeColor="accent1"/>
          </w:rPr>
          <w:t>Link</w:t>
        </w:r>
      </w:hyperlink>
    </w:p>
    <w:p w14:paraId="2FCCC582" w14:textId="77777777" w:rsidR="00A44E22" w:rsidRDefault="00A44E22" w:rsidP="00A44E22">
      <w:pPr>
        <w:spacing w:after="160" w:line="259" w:lineRule="auto"/>
        <w:rPr>
          <w:b/>
          <w:bCs/>
          <w:color w:val="000000" w:themeColor="text1"/>
          <w:sz w:val="24"/>
          <w:szCs w:val="24"/>
          <w:u w:val="single" w:color="000000" w:themeColor="text1"/>
        </w:rPr>
      </w:pPr>
    </w:p>
    <w:p w14:paraId="7F903541" w14:textId="37CE81AE"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48" w:history="1">
        <w:r w:rsidRPr="00A44E22">
          <w:rPr>
            <w:rStyle w:val="Hipervnculo"/>
            <w:color w:val="000000" w:themeColor="text1"/>
            <w:sz w:val="24"/>
            <w:szCs w:val="24"/>
            <w:u w:color="E48312" w:themeColor="accent1"/>
          </w:rPr>
          <w:t>Link</w:t>
        </w:r>
      </w:hyperlink>
    </w:p>
    <w:p w14:paraId="3099C8E2" w14:textId="79915F6E" w:rsidR="00A44E22" w:rsidRDefault="00A44E22" w:rsidP="00A44E22">
      <w:pPr>
        <w:spacing w:after="160" w:line="259" w:lineRule="auto"/>
        <w:rPr>
          <w:color w:val="000000" w:themeColor="text1"/>
          <w:sz w:val="24"/>
          <w:szCs w:val="24"/>
        </w:rPr>
      </w:pPr>
    </w:p>
    <w:p w14:paraId="5906EA08" w14:textId="34C9F9BD" w:rsidR="00404BC4" w:rsidRPr="00A44E22" w:rsidRDefault="00404BC4" w:rsidP="00A44E22">
      <w:pPr>
        <w:spacing w:after="160" w:line="259" w:lineRule="auto"/>
        <w:rPr>
          <w:color w:val="000000" w:themeColor="text1"/>
          <w:sz w:val="24"/>
          <w:szCs w:val="24"/>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49" w:history="1">
        <w:r w:rsidRPr="00404BC4">
          <w:rPr>
            <w:rStyle w:val="Hipervnculo"/>
            <w:color w:val="000000" w:themeColor="text1"/>
            <w:sz w:val="24"/>
            <w:szCs w:val="24"/>
            <w:u w:color="E48312" w:themeColor="accent1"/>
          </w:rPr>
          <w:t>Link</w:t>
        </w:r>
      </w:hyperlink>
    </w:p>
    <w:p w14:paraId="22461490" w14:textId="57C88795" w:rsidR="00A35204" w:rsidRPr="00A35204" w:rsidRDefault="00A35204" w:rsidP="00A35204"/>
    <w:sectPr w:rsidR="00A35204" w:rsidRPr="00A35204" w:rsidSect="00DB3800">
      <w:headerReference w:type="even" r:id="rId50"/>
      <w:headerReference w:type="default" r:id="rId51"/>
      <w:footerReference w:type="first" r:id="rId52"/>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B12F8D" w14:textId="77777777" w:rsidR="004561D4" w:rsidRDefault="004561D4" w:rsidP="004B7E44">
      <w:r>
        <w:separator/>
      </w:r>
    </w:p>
  </w:endnote>
  <w:endnote w:type="continuationSeparator" w:id="0">
    <w:p w14:paraId="17E14674" w14:textId="77777777" w:rsidR="004561D4" w:rsidRDefault="004561D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201BBC" w:rsidRDefault="00201BBC"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5AFEE" w14:textId="77777777" w:rsidR="004561D4" w:rsidRDefault="004561D4" w:rsidP="004B7E44">
      <w:r>
        <w:separator/>
      </w:r>
    </w:p>
  </w:footnote>
  <w:footnote w:type="continuationSeparator" w:id="0">
    <w:p w14:paraId="028AD084" w14:textId="77777777" w:rsidR="004561D4" w:rsidRDefault="004561D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201BBC" w:rsidRDefault="00201BBC">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201BBC" w:rsidRDefault="00201BBC">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201BBC" w:rsidRDefault="00201BBC">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201BBC" w:rsidRDefault="00201BBC">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201BBC" w:rsidRDefault="00201BBC">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201BBC" w:rsidRDefault="00201BBC">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07" type="#_x0000_t75" style="width:11.25pt;height:11.25pt" o:bullet="t">
        <v:imagedata r:id="rId1" o:title="mso1AAB"/>
      </v:shape>
    </w:pict>
  </w:numPicBullet>
  <w:numPicBullet w:numPicBulletId="1">
    <w:pict>
      <v:shape w14:anchorId="23AE2051" id="_x0000_i2308" type="#_x0000_t75" style="width:115.5pt;height:100.5pt" o:bullet="t">
        <v:imagedata r:id="rId2" o:title="logo"/>
      </v:shape>
    </w:pict>
  </w:numPicBullet>
  <w:numPicBullet w:numPicBulletId="2">
    <w:pict>
      <v:shape id="_x0000_i2309"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2"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8"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0"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1"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1"/>
  </w:num>
  <w:num w:numId="3">
    <w:abstractNumId w:val="18"/>
  </w:num>
  <w:num w:numId="4">
    <w:abstractNumId w:val="7"/>
  </w:num>
  <w:num w:numId="5">
    <w:abstractNumId w:val="1"/>
  </w:num>
  <w:num w:numId="6">
    <w:abstractNumId w:val="15"/>
  </w:num>
  <w:num w:numId="7">
    <w:abstractNumId w:val="9"/>
  </w:num>
  <w:num w:numId="8">
    <w:abstractNumId w:val="24"/>
  </w:num>
  <w:num w:numId="9">
    <w:abstractNumId w:val="0"/>
  </w:num>
  <w:num w:numId="10">
    <w:abstractNumId w:val="21"/>
  </w:num>
  <w:num w:numId="11">
    <w:abstractNumId w:val="23"/>
  </w:num>
  <w:num w:numId="12">
    <w:abstractNumId w:val="5"/>
  </w:num>
  <w:num w:numId="13">
    <w:abstractNumId w:val="22"/>
  </w:num>
  <w:num w:numId="14">
    <w:abstractNumId w:val="2"/>
  </w:num>
  <w:num w:numId="15">
    <w:abstractNumId w:val="6"/>
  </w:num>
  <w:num w:numId="16">
    <w:abstractNumId w:val="14"/>
  </w:num>
  <w:num w:numId="17">
    <w:abstractNumId w:val="10"/>
  </w:num>
  <w:num w:numId="18">
    <w:abstractNumId w:val="17"/>
  </w:num>
  <w:num w:numId="19">
    <w:abstractNumId w:val="16"/>
  </w:num>
  <w:num w:numId="20">
    <w:abstractNumId w:val="20"/>
  </w:num>
  <w:num w:numId="21">
    <w:abstractNumId w:val="8"/>
  </w:num>
  <w:num w:numId="22">
    <w:abstractNumId w:val="3"/>
  </w:num>
  <w:num w:numId="23">
    <w:abstractNumId w:val="13"/>
  </w:num>
  <w:num w:numId="24">
    <w:abstractNumId w:val="1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31FC8"/>
    <w:rsid w:val="00033377"/>
    <w:rsid w:val="00046648"/>
    <w:rsid w:val="00047AC0"/>
    <w:rsid w:val="00053EF5"/>
    <w:rsid w:val="00064D7C"/>
    <w:rsid w:val="00074E53"/>
    <w:rsid w:val="000914FB"/>
    <w:rsid w:val="00095F9B"/>
    <w:rsid w:val="000A12F8"/>
    <w:rsid w:val="000A1559"/>
    <w:rsid w:val="000A4130"/>
    <w:rsid w:val="000B054B"/>
    <w:rsid w:val="000C2C4F"/>
    <w:rsid w:val="000C34F1"/>
    <w:rsid w:val="000C7173"/>
    <w:rsid w:val="000D0D8F"/>
    <w:rsid w:val="000D69C0"/>
    <w:rsid w:val="000E4425"/>
    <w:rsid w:val="000E486C"/>
    <w:rsid w:val="000F5CCF"/>
    <w:rsid w:val="001125E8"/>
    <w:rsid w:val="001203E1"/>
    <w:rsid w:val="00124268"/>
    <w:rsid w:val="001463CB"/>
    <w:rsid w:val="00155204"/>
    <w:rsid w:val="00160D8B"/>
    <w:rsid w:val="0016438D"/>
    <w:rsid w:val="00180299"/>
    <w:rsid w:val="00187446"/>
    <w:rsid w:val="00190193"/>
    <w:rsid w:val="001B74DA"/>
    <w:rsid w:val="001C092A"/>
    <w:rsid w:val="001F2BDE"/>
    <w:rsid w:val="00201BBC"/>
    <w:rsid w:val="002305E5"/>
    <w:rsid w:val="00245D22"/>
    <w:rsid w:val="00256CEC"/>
    <w:rsid w:val="00261020"/>
    <w:rsid w:val="00264757"/>
    <w:rsid w:val="002704E6"/>
    <w:rsid w:val="00272C85"/>
    <w:rsid w:val="0029136D"/>
    <w:rsid w:val="00293B83"/>
    <w:rsid w:val="00294F8A"/>
    <w:rsid w:val="002A786E"/>
    <w:rsid w:val="002B3FBC"/>
    <w:rsid w:val="002C36F0"/>
    <w:rsid w:val="002E6C26"/>
    <w:rsid w:val="003010BD"/>
    <w:rsid w:val="0030230C"/>
    <w:rsid w:val="00311E5F"/>
    <w:rsid w:val="00352362"/>
    <w:rsid w:val="003804E0"/>
    <w:rsid w:val="00387008"/>
    <w:rsid w:val="003A6746"/>
    <w:rsid w:val="003D27A5"/>
    <w:rsid w:val="003E206F"/>
    <w:rsid w:val="003E75AB"/>
    <w:rsid w:val="003F73F3"/>
    <w:rsid w:val="00400A71"/>
    <w:rsid w:val="00404BC4"/>
    <w:rsid w:val="00412F43"/>
    <w:rsid w:val="00424C05"/>
    <w:rsid w:val="00425FD8"/>
    <w:rsid w:val="0043620A"/>
    <w:rsid w:val="004541C7"/>
    <w:rsid w:val="004561D4"/>
    <w:rsid w:val="00467622"/>
    <w:rsid w:val="004820B9"/>
    <w:rsid w:val="00483DA3"/>
    <w:rsid w:val="0049765C"/>
    <w:rsid w:val="004A7994"/>
    <w:rsid w:val="004B03F6"/>
    <w:rsid w:val="004B08DB"/>
    <w:rsid w:val="004B7E44"/>
    <w:rsid w:val="004D5252"/>
    <w:rsid w:val="004D70AB"/>
    <w:rsid w:val="004F2B86"/>
    <w:rsid w:val="004F3E72"/>
    <w:rsid w:val="00512659"/>
    <w:rsid w:val="005145A4"/>
    <w:rsid w:val="00520C80"/>
    <w:rsid w:val="00531B64"/>
    <w:rsid w:val="005455F3"/>
    <w:rsid w:val="005458D4"/>
    <w:rsid w:val="00546908"/>
    <w:rsid w:val="00561C05"/>
    <w:rsid w:val="005672F6"/>
    <w:rsid w:val="00567B2D"/>
    <w:rsid w:val="00574F74"/>
    <w:rsid w:val="00596FD9"/>
    <w:rsid w:val="005A08DC"/>
    <w:rsid w:val="005A718F"/>
    <w:rsid w:val="005B3B61"/>
    <w:rsid w:val="005E1852"/>
    <w:rsid w:val="005E2179"/>
    <w:rsid w:val="005E397A"/>
    <w:rsid w:val="005E7E7D"/>
    <w:rsid w:val="005F4784"/>
    <w:rsid w:val="00614979"/>
    <w:rsid w:val="006220D2"/>
    <w:rsid w:val="00623CAE"/>
    <w:rsid w:val="00624D3F"/>
    <w:rsid w:val="0063322A"/>
    <w:rsid w:val="00636869"/>
    <w:rsid w:val="00645971"/>
    <w:rsid w:val="00645FA1"/>
    <w:rsid w:val="006507AF"/>
    <w:rsid w:val="006A3CE7"/>
    <w:rsid w:val="006B13EC"/>
    <w:rsid w:val="006B14C5"/>
    <w:rsid w:val="006B673B"/>
    <w:rsid w:val="006C129E"/>
    <w:rsid w:val="006C74B9"/>
    <w:rsid w:val="006D00FC"/>
    <w:rsid w:val="006D0D66"/>
    <w:rsid w:val="006D5521"/>
    <w:rsid w:val="006F0137"/>
    <w:rsid w:val="006F7B7A"/>
    <w:rsid w:val="0071393C"/>
    <w:rsid w:val="00734780"/>
    <w:rsid w:val="00741179"/>
    <w:rsid w:val="007433D9"/>
    <w:rsid w:val="007516CF"/>
    <w:rsid w:val="00764918"/>
    <w:rsid w:val="00770C1D"/>
    <w:rsid w:val="00775177"/>
    <w:rsid w:val="00784C43"/>
    <w:rsid w:val="007A07BA"/>
    <w:rsid w:val="007B6946"/>
    <w:rsid w:val="007C0BCF"/>
    <w:rsid w:val="007C69ED"/>
    <w:rsid w:val="007D288A"/>
    <w:rsid w:val="007F38C8"/>
    <w:rsid w:val="007F4DFE"/>
    <w:rsid w:val="008004C2"/>
    <w:rsid w:val="00812B89"/>
    <w:rsid w:val="00836F1D"/>
    <w:rsid w:val="00846759"/>
    <w:rsid w:val="008506B3"/>
    <w:rsid w:val="0086024D"/>
    <w:rsid w:val="008615D8"/>
    <w:rsid w:val="00862E05"/>
    <w:rsid w:val="0089710A"/>
    <w:rsid w:val="008A16D9"/>
    <w:rsid w:val="008B0D0D"/>
    <w:rsid w:val="008B33BC"/>
    <w:rsid w:val="008C4C06"/>
    <w:rsid w:val="008C4E33"/>
    <w:rsid w:val="00905895"/>
    <w:rsid w:val="0090724F"/>
    <w:rsid w:val="00907A01"/>
    <w:rsid w:val="009120E9"/>
    <w:rsid w:val="0093310E"/>
    <w:rsid w:val="00935880"/>
    <w:rsid w:val="00945900"/>
    <w:rsid w:val="0095688A"/>
    <w:rsid w:val="0098580E"/>
    <w:rsid w:val="00985884"/>
    <w:rsid w:val="009A0589"/>
    <w:rsid w:val="009B07B3"/>
    <w:rsid w:val="009B6AD0"/>
    <w:rsid w:val="009C396C"/>
    <w:rsid w:val="009D771E"/>
    <w:rsid w:val="009F0FFF"/>
    <w:rsid w:val="009F35AF"/>
    <w:rsid w:val="009F4D1F"/>
    <w:rsid w:val="009F7D1D"/>
    <w:rsid w:val="00A0324C"/>
    <w:rsid w:val="00A10EAD"/>
    <w:rsid w:val="00A27854"/>
    <w:rsid w:val="00A32186"/>
    <w:rsid w:val="00A331FC"/>
    <w:rsid w:val="00A35204"/>
    <w:rsid w:val="00A3743F"/>
    <w:rsid w:val="00A44E22"/>
    <w:rsid w:val="00A73012"/>
    <w:rsid w:val="00A81912"/>
    <w:rsid w:val="00A844AF"/>
    <w:rsid w:val="00AA1700"/>
    <w:rsid w:val="00AA2233"/>
    <w:rsid w:val="00AC39E6"/>
    <w:rsid w:val="00AD59F4"/>
    <w:rsid w:val="00B06D65"/>
    <w:rsid w:val="00B13A8A"/>
    <w:rsid w:val="00B21E98"/>
    <w:rsid w:val="00B452E7"/>
    <w:rsid w:val="00B572B4"/>
    <w:rsid w:val="00B823AA"/>
    <w:rsid w:val="00B860BD"/>
    <w:rsid w:val="00B93403"/>
    <w:rsid w:val="00BC72C1"/>
    <w:rsid w:val="00BD17A9"/>
    <w:rsid w:val="00BD1A2E"/>
    <w:rsid w:val="00BE0F97"/>
    <w:rsid w:val="00BE2C09"/>
    <w:rsid w:val="00C171E7"/>
    <w:rsid w:val="00C2101F"/>
    <w:rsid w:val="00C24392"/>
    <w:rsid w:val="00C2656A"/>
    <w:rsid w:val="00C267BF"/>
    <w:rsid w:val="00C32C5B"/>
    <w:rsid w:val="00C43185"/>
    <w:rsid w:val="00C52A4A"/>
    <w:rsid w:val="00C64BB9"/>
    <w:rsid w:val="00C67AF7"/>
    <w:rsid w:val="00C70669"/>
    <w:rsid w:val="00C762EA"/>
    <w:rsid w:val="00C84DDC"/>
    <w:rsid w:val="00CA1C1E"/>
    <w:rsid w:val="00CA58A4"/>
    <w:rsid w:val="00CB7F1C"/>
    <w:rsid w:val="00CC469D"/>
    <w:rsid w:val="00CC6618"/>
    <w:rsid w:val="00CC69C5"/>
    <w:rsid w:val="00CE571A"/>
    <w:rsid w:val="00CF07A5"/>
    <w:rsid w:val="00CF239E"/>
    <w:rsid w:val="00D01394"/>
    <w:rsid w:val="00D01CA8"/>
    <w:rsid w:val="00D12045"/>
    <w:rsid w:val="00D24168"/>
    <w:rsid w:val="00D30148"/>
    <w:rsid w:val="00D41D64"/>
    <w:rsid w:val="00D424A0"/>
    <w:rsid w:val="00D50C9F"/>
    <w:rsid w:val="00D66292"/>
    <w:rsid w:val="00D91282"/>
    <w:rsid w:val="00DA203A"/>
    <w:rsid w:val="00DB26A7"/>
    <w:rsid w:val="00DB3800"/>
    <w:rsid w:val="00DB4911"/>
    <w:rsid w:val="00DB7408"/>
    <w:rsid w:val="00DD18BF"/>
    <w:rsid w:val="00DE5204"/>
    <w:rsid w:val="00DF0E20"/>
    <w:rsid w:val="00E12107"/>
    <w:rsid w:val="00E14982"/>
    <w:rsid w:val="00E434FC"/>
    <w:rsid w:val="00E62A73"/>
    <w:rsid w:val="00E754E8"/>
    <w:rsid w:val="00E76CAD"/>
    <w:rsid w:val="00E94B5F"/>
    <w:rsid w:val="00EA5000"/>
    <w:rsid w:val="00EA7772"/>
    <w:rsid w:val="00ED441C"/>
    <w:rsid w:val="00ED5343"/>
    <w:rsid w:val="00ED7AA4"/>
    <w:rsid w:val="00EE0DB2"/>
    <w:rsid w:val="00EF66B8"/>
    <w:rsid w:val="00F721C6"/>
    <w:rsid w:val="00F85C6D"/>
    <w:rsid w:val="00F93370"/>
    <w:rsid w:val="00FA10A4"/>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https://blog.cool-tabs.com/es/social-media-roi/" TargetMode="External"/><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hyperlink" Target="https://www.facebook.com/qubit.vlc.7/" TargetMode="External"/><Relationship Id="rId42" Type="http://schemas.openxmlformats.org/officeDocument/2006/relationships/hyperlink" Target="https://hootsuite.com/tools/social-roi-calculator?fbVisits=97900&amp;conversionRate=10&amp;closeRate=50&amp;lifetimeValue=1500&amp;adSpend=1000&amp;adCosts=500&amp;labourCosts=200" TargetMode="External"/><Relationship Id="rId47" Type="http://schemas.openxmlformats.org/officeDocument/2006/relationships/hyperlink" Target="https://www.boe.es/boe/dias/2018/03/06/pdfs/BOE-A-2018-3156.pdf"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hyperlink" Target="https://www.instagram.com/qubitvlc/" TargetMode="External"/><Relationship Id="rId38" Type="http://schemas.openxmlformats.org/officeDocument/2006/relationships/hyperlink" Target="https://valenciaplaza.com/quart-de-poblet-ayudas-pymes-autonomos-114000-euros" TargetMode="External"/><Relationship Id="rId46" Type="http://schemas.openxmlformats.org/officeDocument/2006/relationships/hyperlink" Target="http://www.ninestats.com/9-shocking-seo-statistics-2017/"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hyperlink" Target="https://www.investopedia.com/terms/r/returnoninvestment.as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hyperlink" Target="https://twitter.com/qubitvlc" TargetMode="External"/><Relationship Id="rId37"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40" Type="http://schemas.openxmlformats.org/officeDocument/2006/relationships/hyperlink" Target="https://www.agenciasdigitales.org/estudios/informe-rrss-2014.pdf" TargetMode="External"/><Relationship Id="rId45"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hyperlink" Target="https://github.com/QubitVLC" TargetMode="External"/><Relationship Id="rId49" Type="http://schemas.openxmlformats.org/officeDocument/2006/relationships/hyperlink" Target="http://www.ipyme.org/es-ES/Paginas/Home.aspx" TargetMode="External"/><Relationship Id="rId10" Type="http://schemas.openxmlformats.org/officeDocument/2006/relationships/image" Target="media/image6.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www.xplora.eu/como-medir-seo/"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hyperlink" Target="https://www.linkedin.com/in/qubit-vlc-5a3758201/" TargetMode="External"/><Relationship Id="rId43" Type="http://schemas.openxmlformats.org/officeDocument/2006/relationships/hyperlink" Target="https://www.40defiebre.com/guia-seo/que-es-seo-por-que-necesito" TargetMode="External"/><Relationship Id="rId48" Type="http://schemas.openxmlformats.org/officeDocument/2006/relationships/hyperlink" Target="http://www.seg-social.es/wps/wcm/connect/wss/c02a30b4-b770-4b70-bca6-603d39c8e9bd/Tarifa+primas+RDley+28_2018.pdf?MOD=AJPERES&amp;amp;CVID=" TargetMode="External"/><Relationship Id="rId8" Type="http://schemas.openxmlformats.org/officeDocument/2006/relationships/image" Target="media/image4.jpeg"/><Relationship Id="rId51"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4B1C7026-BFE2-4B10-805B-36E10A80D16B}" type="presOf" srcId="{C3A5742C-2C48-4071-8FD4-9FFB69E842A5}" destId="{ACF98857-7D74-4713-8822-9F40EA5F9D68}"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10761487-9986-4D6B-884F-E56B2CF5D39D}" type="presOf" srcId="{82562CB9-0170-4FF4-AB81-1971DFBC0378}" destId="{9DFD6FF9-82B9-44C2-8A6E-5C5555BE5DE6}" srcOrd="0" destOrd="0" presId="urn:microsoft.com/office/officeart/2005/8/layout/StepDownProcess"/>
    <dgm:cxn modelId="{38A2CB87-155C-4911-8D83-8916C51CC9C7}" type="presOf" srcId="{32304416-4E9D-49E3-85D1-AEF219CA5E0E}" destId="{32CB117B-3702-4654-9CEB-CAE73BABFBA8}"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72AE51B7-71C6-4E71-B0A7-1EC7548EC0A7}" srcId="{82562CB9-0170-4FF4-AB81-1971DFBC0378}" destId="{C3A5742C-2C48-4071-8FD4-9FFB69E842A5}" srcOrd="0" destOrd="0" parTransId="{A0C61678-4033-48B7-86A8-F17E61252A0C}" sibTransId="{B457DA15-7A29-4767-8D1C-F62F7DD29208}"/>
    <dgm:cxn modelId="{71B5CFD4-F9F7-4A05-87F3-7F4D06DD1FE5}" type="presOf" srcId="{81B8C05D-B67D-4FA8-949C-A81BEE517DF2}" destId="{FF301128-C316-4404-86CD-F420E2CAD57C}" srcOrd="0" destOrd="0" presId="urn:microsoft.com/office/officeart/2005/8/layout/StepDownProcess"/>
    <dgm:cxn modelId="{721211D6-1017-42C2-AF26-2A0076E9F23D}" type="presOf" srcId="{3BE4F5FF-37D8-4473-A8B9-C7F6D1A2EADB}" destId="{0ABBFC02-52C1-4E84-9E45-11E27FA3F7CF}" srcOrd="0" destOrd="0" presId="urn:microsoft.com/office/officeart/2005/8/layout/StepDownProcess"/>
    <dgm:cxn modelId="{119A41E1-4D60-448C-BC5E-E12E47162CBC}" type="presOf" srcId="{A926500C-9E90-4D76-962F-1078FD62419D}" destId="{83CB85D1-747A-4331-A0C8-D2949CD2FCE6}"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2AF2CFF4-19CD-4032-A3C7-7C7E9959A17B}" type="presOf" srcId="{163A9865-DB2C-4640-B0D2-377591A37AF3}" destId="{194DBFF2-6498-410B-8A59-4A011144F1CC}" srcOrd="0" destOrd="0" presId="urn:microsoft.com/office/officeart/2005/8/layout/StepDownProcess"/>
    <dgm:cxn modelId="{797F7CAC-578D-433B-9372-93F82DEC9354}" type="presParOf" srcId="{9DFD6FF9-82B9-44C2-8A6E-5C5555BE5DE6}" destId="{B82A0436-4B3F-4219-96A4-5A8971B126A5}" srcOrd="0" destOrd="0" presId="urn:microsoft.com/office/officeart/2005/8/layout/StepDownProcess"/>
    <dgm:cxn modelId="{A9086B7B-412C-4FAC-B6DC-BD4D0CD877F5}" type="presParOf" srcId="{B82A0436-4B3F-4219-96A4-5A8971B126A5}" destId="{2D59E32A-A8EB-4E4A-83F7-EB8C19224C82}" srcOrd="0" destOrd="0" presId="urn:microsoft.com/office/officeart/2005/8/layout/StepDownProcess"/>
    <dgm:cxn modelId="{A5470D41-EC86-4B46-9C97-C2985EADBA8A}" type="presParOf" srcId="{B82A0436-4B3F-4219-96A4-5A8971B126A5}" destId="{ACF98857-7D74-4713-8822-9F40EA5F9D68}" srcOrd="1" destOrd="0" presId="urn:microsoft.com/office/officeart/2005/8/layout/StepDownProcess"/>
    <dgm:cxn modelId="{6EC424CC-BBBC-48B5-99A1-1921F5208A57}" type="presParOf" srcId="{B82A0436-4B3F-4219-96A4-5A8971B126A5}" destId="{32CB117B-3702-4654-9CEB-CAE73BABFBA8}" srcOrd="2" destOrd="0" presId="urn:microsoft.com/office/officeart/2005/8/layout/StepDownProcess"/>
    <dgm:cxn modelId="{441C59A9-78DE-486B-B402-2A0CAB2F9213}" type="presParOf" srcId="{9DFD6FF9-82B9-44C2-8A6E-5C5555BE5DE6}" destId="{D03A6CB9-B8BD-4756-BA14-93CA01E3B34C}" srcOrd="1" destOrd="0" presId="urn:microsoft.com/office/officeart/2005/8/layout/StepDownProcess"/>
    <dgm:cxn modelId="{BACF7004-E280-41D9-B741-3B8AC026464B}" type="presParOf" srcId="{9DFD6FF9-82B9-44C2-8A6E-5C5555BE5DE6}" destId="{E6BC87CC-6E71-4A1D-80FA-5B590C917606}" srcOrd="2" destOrd="0" presId="urn:microsoft.com/office/officeart/2005/8/layout/StepDownProcess"/>
    <dgm:cxn modelId="{9DA10C88-8B78-4D59-B14F-F1A574BAC5C5}" type="presParOf" srcId="{E6BC87CC-6E71-4A1D-80FA-5B590C917606}" destId="{2E276523-9B53-426B-AE2F-64AE35616838}" srcOrd="0" destOrd="0" presId="urn:microsoft.com/office/officeart/2005/8/layout/StepDownProcess"/>
    <dgm:cxn modelId="{E4D661A1-408C-4C17-9177-5A2FD3EA34E4}" type="presParOf" srcId="{E6BC87CC-6E71-4A1D-80FA-5B590C917606}" destId="{83CB85D1-747A-4331-A0C8-D2949CD2FCE6}" srcOrd="1" destOrd="0" presId="urn:microsoft.com/office/officeart/2005/8/layout/StepDownProcess"/>
    <dgm:cxn modelId="{6CA74F29-DA9D-4FEF-903F-B252592D2C06}" type="presParOf" srcId="{E6BC87CC-6E71-4A1D-80FA-5B590C917606}" destId="{0ABBFC02-52C1-4E84-9E45-11E27FA3F7CF}" srcOrd="2" destOrd="0" presId="urn:microsoft.com/office/officeart/2005/8/layout/StepDownProcess"/>
    <dgm:cxn modelId="{791D9B6A-6328-430B-BE2F-D1F1D60BF065}" type="presParOf" srcId="{9DFD6FF9-82B9-44C2-8A6E-5C5555BE5DE6}" destId="{0BEAD267-C956-4C8A-9753-406D97318540}" srcOrd="3" destOrd="0" presId="urn:microsoft.com/office/officeart/2005/8/layout/StepDownProcess"/>
    <dgm:cxn modelId="{7F5C7D7F-6ADE-432B-88D3-6E53F586E64D}" type="presParOf" srcId="{9DFD6FF9-82B9-44C2-8A6E-5C5555BE5DE6}" destId="{E73A2FF2-55C6-4369-890F-446BF5B2C3A6}" srcOrd="4" destOrd="0" presId="urn:microsoft.com/office/officeart/2005/8/layout/StepDownProcess"/>
    <dgm:cxn modelId="{04756CB4-2536-45A7-961A-FE4F69DC1D87}" type="presParOf" srcId="{E73A2FF2-55C6-4369-890F-446BF5B2C3A6}" destId="{FF301128-C316-4404-86CD-F420E2CAD57C}" srcOrd="0" destOrd="0" presId="urn:microsoft.com/office/officeart/2005/8/layout/StepDownProcess"/>
    <dgm:cxn modelId="{D9CAF66F-6665-4E65-AF46-1BB4BAD305CF}"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BA8C1B03-DE10-42CD-BC9C-821D4A2379B1}" type="presOf" srcId="{81192919-203A-4ADC-B2B5-D06C993BF646}" destId="{28516F02-91B2-4B89-8FD5-5A98847BC89B}" srcOrd="0" destOrd="0" presId="urn:microsoft.com/office/officeart/2008/layout/HorizontalMultiLevelHierarchy"/>
    <dgm:cxn modelId="{35901C18-7578-419F-9D1D-700521ADB48F}" type="presOf" srcId="{AE2F65BF-146E-492F-9017-B426E58A37F7}" destId="{04566A98-AD5A-42DA-BCAB-E6329E1662BD}" srcOrd="1"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F270D71B-7FAF-4008-8420-0F8454A6312C}" type="presOf" srcId="{8E175F91-C690-42C3-8E63-3C35F73EA637}" destId="{B80D7C60-2582-471B-A506-D9CDD82F183E}" srcOrd="0" destOrd="0" presId="urn:microsoft.com/office/officeart/2008/layout/HorizontalMultiLevelHierarchy"/>
    <dgm:cxn modelId="{8995AB21-E3F1-48E8-B2A9-484AFC02CD9D}" type="presOf" srcId="{616E122C-57E3-4745-9F09-E078EE2DAFD3}" destId="{B3E534FC-C116-4B1F-B288-9FAEF4DC4AEE}" srcOrd="0" destOrd="0" presId="urn:microsoft.com/office/officeart/2008/layout/HorizontalMultiLevelHierarchy"/>
    <dgm:cxn modelId="{BF43B22A-9B1D-40E4-9640-5CEC807D624F}" type="presOf" srcId="{C04CEDCD-0C58-4B91-8F92-0D16E4ECA5BC}" destId="{47416000-4956-4026-AC1F-E8BDB418DD14}"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DB7CDB42-7552-4310-961A-8269566F323C}" type="presOf" srcId="{AE2F65BF-146E-492F-9017-B426E58A37F7}" destId="{D301642D-9634-40E1-ACF1-A7397456012C}" srcOrd="0" destOrd="0" presId="urn:microsoft.com/office/officeart/2008/layout/HorizontalMultiLevelHierarchy"/>
    <dgm:cxn modelId="{BFD53263-E8C4-4B7B-A17F-058B1FDAF808}" type="presOf" srcId="{A9E027F7-D7C3-47EF-8090-E7FDCCD955B2}" destId="{7313B7EF-9116-4277-AB64-1BE5FB8C7715}" srcOrd="0" destOrd="0" presId="urn:microsoft.com/office/officeart/2008/layout/HorizontalMultiLevelHierarchy"/>
    <dgm:cxn modelId="{5B2B534F-3FCC-4D1C-8028-050554864C84}" type="presOf" srcId="{D40A684E-1B7C-4852-80CD-2604239E2A4A}" destId="{F483E004-5175-4817-AA14-F72B37D80092}" srcOrd="1" destOrd="0" presId="urn:microsoft.com/office/officeart/2008/layout/HorizontalMultiLevelHierarchy"/>
    <dgm:cxn modelId="{FC96B353-AA71-4A67-8D88-1E9A33C257E4}" type="presOf" srcId="{C8FD90E2-E278-4E2C-900F-A61BFC70D146}" destId="{F07319B5-64DE-4146-8D3D-897A4046A7E6}" srcOrd="1"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D7F10C77-E388-43C7-BF97-0C38DD47F9A4}" type="presOf" srcId="{5248A494-1814-458E-9296-C355FC62BE57}" destId="{A3806294-7A0F-420A-8269-005DDB44249F}" srcOrd="0" destOrd="0" presId="urn:microsoft.com/office/officeart/2008/layout/HorizontalMultiLevelHierarchy"/>
    <dgm:cxn modelId="{6B341593-283B-4CB4-87A3-B0956E80BE6A}" type="presOf" srcId="{D40A684E-1B7C-4852-80CD-2604239E2A4A}" destId="{B5F785F5-F019-4AC0-8354-46E9D50145DB}" srcOrd="0" destOrd="0" presId="urn:microsoft.com/office/officeart/2008/layout/HorizontalMultiLevelHierarchy"/>
    <dgm:cxn modelId="{FD14F99A-7091-44BF-945F-0EEFDCCAED4D}" type="presOf" srcId="{128303C2-E4DB-457A-BA6E-AAD7FF2D3DA0}" destId="{5CD18E69-1499-427B-80A5-0C3A8774BB59}" srcOrd="0" destOrd="0" presId="urn:microsoft.com/office/officeart/2008/layout/HorizontalMultiLevelHierarchy"/>
    <dgm:cxn modelId="{9FFAB6A3-3E2E-4533-A81C-01AC62036370}" type="presOf" srcId="{C8FD90E2-E278-4E2C-900F-A61BFC70D146}" destId="{067C6672-8C18-4E57-9EEF-B460157A663E}" srcOrd="0" destOrd="0" presId="urn:microsoft.com/office/officeart/2008/layout/HorizontalMultiLevelHierarchy"/>
    <dgm:cxn modelId="{0E1A5DB0-2DEB-4094-8E97-7D3DB05988CD}"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3A85A7C7-B8B5-4B40-8B96-1F7050B50453}" type="presOf" srcId="{C04CEDCD-0C58-4B91-8F92-0D16E4ECA5BC}" destId="{54320F12-D06E-4FD3-AE4F-B3658F26C61E}" srcOrd="1" destOrd="0" presId="urn:microsoft.com/office/officeart/2008/layout/HorizontalMultiLevelHierarchy"/>
    <dgm:cxn modelId="{3EEB9BE0-DA14-45B8-93EF-16EEBC56A588}" type="presOf" srcId="{745296A0-0FC8-4B69-8486-D99A1542E403}" destId="{B7BDDADC-D271-4034-ABE1-33F0C47D9CBD}"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055EBFFD-03D9-45EB-BB72-25AA41979777}" type="presOf" srcId="{8E175F91-C690-42C3-8E63-3C35F73EA637}" destId="{B793FF33-CB80-4791-AC7A-F6C9B24AD73F}" srcOrd="1"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CA792B7A-A655-411A-9457-C77101E0BBD2}" type="presParOf" srcId="{5CD18E69-1499-427B-80A5-0C3A8774BB59}" destId="{719235B1-B8CA-4BE8-B1C6-6AF8860BEA2C}" srcOrd="0" destOrd="0" presId="urn:microsoft.com/office/officeart/2008/layout/HorizontalMultiLevelHierarchy"/>
    <dgm:cxn modelId="{ABA59D33-DE78-4D91-85AE-673117639A41}" type="presParOf" srcId="{719235B1-B8CA-4BE8-B1C6-6AF8860BEA2C}" destId="{7313B7EF-9116-4277-AB64-1BE5FB8C7715}" srcOrd="0" destOrd="0" presId="urn:microsoft.com/office/officeart/2008/layout/HorizontalMultiLevelHierarchy"/>
    <dgm:cxn modelId="{555F1373-F852-4C60-91CF-1E00AAAF362B}" type="presParOf" srcId="{719235B1-B8CA-4BE8-B1C6-6AF8860BEA2C}" destId="{82BF25C2-7E39-4009-BE2E-C6E55232B55A}" srcOrd="1" destOrd="0" presId="urn:microsoft.com/office/officeart/2008/layout/HorizontalMultiLevelHierarchy"/>
    <dgm:cxn modelId="{E5BAFD68-0A41-44C8-AB08-E733D82BD0E4}" type="presParOf" srcId="{82BF25C2-7E39-4009-BE2E-C6E55232B55A}" destId="{B5F785F5-F019-4AC0-8354-46E9D50145DB}" srcOrd="0" destOrd="0" presId="urn:microsoft.com/office/officeart/2008/layout/HorizontalMultiLevelHierarchy"/>
    <dgm:cxn modelId="{AD11F92C-DCD4-47B5-B6DE-27107F2B6BD7}" type="presParOf" srcId="{B5F785F5-F019-4AC0-8354-46E9D50145DB}" destId="{F483E004-5175-4817-AA14-F72B37D80092}" srcOrd="0" destOrd="0" presId="urn:microsoft.com/office/officeart/2008/layout/HorizontalMultiLevelHierarchy"/>
    <dgm:cxn modelId="{13EB040B-B8E6-4549-AAF6-6D3DE31CCB6D}" type="presParOf" srcId="{82BF25C2-7E39-4009-BE2E-C6E55232B55A}" destId="{52985734-749F-4AD6-ACDB-3A571AE564D5}" srcOrd="1" destOrd="0" presId="urn:microsoft.com/office/officeart/2008/layout/HorizontalMultiLevelHierarchy"/>
    <dgm:cxn modelId="{C33479A7-263B-4F77-9645-4126B3E11A30}" type="presParOf" srcId="{52985734-749F-4AD6-ACDB-3A571AE564D5}" destId="{A3806294-7A0F-420A-8269-005DDB44249F}" srcOrd="0" destOrd="0" presId="urn:microsoft.com/office/officeart/2008/layout/HorizontalMultiLevelHierarchy"/>
    <dgm:cxn modelId="{B1E75495-72B1-458B-B708-B9B78B90DD95}" type="presParOf" srcId="{52985734-749F-4AD6-ACDB-3A571AE564D5}" destId="{B22574AC-1869-4B98-B83F-7F6EF025D9C9}" srcOrd="1" destOrd="0" presId="urn:microsoft.com/office/officeart/2008/layout/HorizontalMultiLevelHierarchy"/>
    <dgm:cxn modelId="{CCC25E96-2177-44A5-8033-4C75A343A143}" type="presParOf" srcId="{82BF25C2-7E39-4009-BE2E-C6E55232B55A}" destId="{47416000-4956-4026-AC1F-E8BDB418DD14}" srcOrd="2" destOrd="0" presId="urn:microsoft.com/office/officeart/2008/layout/HorizontalMultiLevelHierarchy"/>
    <dgm:cxn modelId="{CAC8BD39-BD60-49BC-932A-46BA8B4A05AD}" type="presParOf" srcId="{47416000-4956-4026-AC1F-E8BDB418DD14}" destId="{54320F12-D06E-4FD3-AE4F-B3658F26C61E}" srcOrd="0" destOrd="0" presId="urn:microsoft.com/office/officeart/2008/layout/HorizontalMultiLevelHierarchy"/>
    <dgm:cxn modelId="{2EA3B9FB-8451-4C89-85B6-E24D1292F546}" type="presParOf" srcId="{82BF25C2-7E39-4009-BE2E-C6E55232B55A}" destId="{249E1C4E-F47F-4EF1-823E-9C93DD959441}" srcOrd="3" destOrd="0" presId="urn:microsoft.com/office/officeart/2008/layout/HorizontalMultiLevelHierarchy"/>
    <dgm:cxn modelId="{62BBD625-92BB-4ED1-A87C-B135FCCF255B}" type="presParOf" srcId="{249E1C4E-F47F-4EF1-823E-9C93DD959441}" destId="{B7BDDADC-D271-4034-ABE1-33F0C47D9CBD}" srcOrd="0" destOrd="0" presId="urn:microsoft.com/office/officeart/2008/layout/HorizontalMultiLevelHierarchy"/>
    <dgm:cxn modelId="{D5F7A058-F6E1-4677-A812-2EAF9903BCEB}" type="presParOf" srcId="{249E1C4E-F47F-4EF1-823E-9C93DD959441}" destId="{F959F57C-143D-4E54-B8F4-3A65DB68C9D0}" srcOrd="1" destOrd="0" presId="urn:microsoft.com/office/officeart/2008/layout/HorizontalMultiLevelHierarchy"/>
    <dgm:cxn modelId="{798E8CB3-C128-4A0D-83C2-2F6EC0F2EDBF}" type="presParOf" srcId="{82BF25C2-7E39-4009-BE2E-C6E55232B55A}" destId="{B80D7C60-2582-471B-A506-D9CDD82F183E}" srcOrd="4" destOrd="0" presId="urn:microsoft.com/office/officeart/2008/layout/HorizontalMultiLevelHierarchy"/>
    <dgm:cxn modelId="{30BEB6D6-4E7E-43E8-9554-69FE7D3366CE}" type="presParOf" srcId="{B80D7C60-2582-471B-A506-D9CDD82F183E}" destId="{B793FF33-CB80-4791-AC7A-F6C9B24AD73F}" srcOrd="0" destOrd="0" presId="urn:microsoft.com/office/officeart/2008/layout/HorizontalMultiLevelHierarchy"/>
    <dgm:cxn modelId="{B429B0AE-5723-4F16-8D4F-082682D381A9}" type="presParOf" srcId="{82BF25C2-7E39-4009-BE2E-C6E55232B55A}" destId="{45235C41-C5AC-40CD-A302-C20A5C1E362C}" srcOrd="5" destOrd="0" presId="urn:microsoft.com/office/officeart/2008/layout/HorizontalMultiLevelHierarchy"/>
    <dgm:cxn modelId="{AA3F6F73-A568-471A-8894-938AF4F04F6B}" type="presParOf" srcId="{45235C41-C5AC-40CD-A302-C20A5C1E362C}" destId="{28516F02-91B2-4B89-8FD5-5A98847BC89B}" srcOrd="0" destOrd="0" presId="urn:microsoft.com/office/officeart/2008/layout/HorizontalMultiLevelHierarchy"/>
    <dgm:cxn modelId="{5BD92629-3752-434E-B02A-E9D6FF5894E1}" type="presParOf" srcId="{45235C41-C5AC-40CD-A302-C20A5C1E362C}" destId="{8AB7E8CD-BEB1-4579-9556-8C9C5C7DF583}" srcOrd="1" destOrd="0" presId="urn:microsoft.com/office/officeart/2008/layout/HorizontalMultiLevelHierarchy"/>
    <dgm:cxn modelId="{89A20157-2B89-4124-A3E0-27D5EE1C000D}" type="presParOf" srcId="{82BF25C2-7E39-4009-BE2E-C6E55232B55A}" destId="{067C6672-8C18-4E57-9EEF-B460157A663E}" srcOrd="6" destOrd="0" presId="urn:microsoft.com/office/officeart/2008/layout/HorizontalMultiLevelHierarchy"/>
    <dgm:cxn modelId="{D7DE9FFE-D7E5-4AF3-938B-2EE6E60A5D4A}" type="presParOf" srcId="{067C6672-8C18-4E57-9EEF-B460157A663E}" destId="{F07319B5-64DE-4146-8D3D-897A4046A7E6}" srcOrd="0" destOrd="0" presId="urn:microsoft.com/office/officeart/2008/layout/HorizontalMultiLevelHierarchy"/>
    <dgm:cxn modelId="{DA8CAB1A-FB09-43BB-A939-2683CF7341B8}" type="presParOf" srcId="{82BF25C2-7E39-4009-BE2E-C6E55232B55A}" destId="{5CEF980A-5B3F-4B63-8CB1-8437B18E7810}" srcOrd="7" destOrd="0" presId="urn:microsoft.com/office/officeart/2008/layout/HorizontalMultiLevelHierarchy"/>
    <dgm:cxn modelId="{45AED17A-71D3-438B-BA68-0238175098FF}" type="presParOf" srcId="{5CEF980A-5B3F-4B63-8CB1-8437B18E7810}" destId="{102A0AC1-0702-4B13-8936-F5B9684C7B29}" srcOrd="0" destOrd="0" presId="urn:microsoft.com/office/officeart/2008/layout/HorizontalMultiLevelHierarchy"/>
    <dgm:cxn modelId="{A1653E2A-211F-4758-B60F-2DB7232D22BD}" type="presParOf" srcId="{5CEF980A-5B3F-4B63-8CB1-8437B18E7810}" destId="{27D36F39-9858-49CD-942F-BCAB9291533C}" srcOrd="1" destOrd="0" presId="urn:microsoft.com/office/officeart/2008/layout/HorizontalMultiLevelHierarchy"/>
    <dgm:cxn modelId="{2F4FDEC5-856A-4817-A7AE-BE516BE55660}" type="presParOf" srcId="{82BF25C2-7E39-4009-BE2E-C6E55232B55A}" destId="{D301642D-9634-40E1-ACF1-A7397456012C}" srcOrd="8" destOrd="0" presId="urn:microsoft.com/office/officeart/2008/layout/HorizontalMultiLevelHierarchy"/>
    <dgm:cxn modelId="{429B4C26-5E9A-4E6D-86DF-B8B941E2888E}" type="presParOf" srcId="{D301642D-9634-40E1-ACF1-A7397456012C}" destId="{04566A98-AD5A-42DA-BCAB-E6329E1662BD}" srcOrd="0" destOrd="0" presId="urn:microsoft.com/office/officeart/2008/layout/HorizontalMultiLevelHierarchy"/>
    <dgm:cxn modelId="{2369C057-3A30-429C-9948-1D88F1A03CCB}" type="presParOf" srcId="{82BF25C2-7E39-4009-BE2E-C6E55232B55A}" destId="{AEFA58B8-7147-4A37-B397-D367A1A6E3C6}" srcOrd="9" destOrd="0" presId="urn:microsoft.com/office/officeart/2008/layout/HorizontalMultiLevelHierarchy"/>
    <dgm:cxn modelId="{E1C9CD57-8F4D-458B-A30F-CA69D4A17E85}" type="presParOf" srcId="{AEFA58B8-7147-4A37-B397-D367A1A6E3C6}" destId="{B3E534FC-C116-4B1F-B288-9FAEF4DC4AEE}" srcOrd="0" destOrd="0" presId="urn:microsoft.com/office/officeart/2008/layout/HorizontalMultiLevelHierarchy"/>
    <dgm:cxn modelId="{71B4D2DC-2DA0-4F28-B56B-4112BB9A2C72}"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1414</TotalTime>
  <Pages>30</Pages>
  <Words>7301</Words>
  <Characters>40158</Characters>
  <Application>Microsoft Office Word</Application>
  <DocSecurity>0</DocSecurity>
  <Lines>334</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129</cp:revision>
  <dcterms:created xsi:type="dcterms:W3CDTF">2020-11-05T18:30:00Z</dcterms:created>
  <dcterms:modified xsi:type="dcterms:W3CDTF">2021-01-17T18:42:00Z</dcterms:modified>
</cp:coreProperties>
</file>