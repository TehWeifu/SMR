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B2491F" w:rsidRDefault="00B2491F"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B2491F" w:rsidRPr="004B7E44" w:rsidRDefault="00B2491F"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B2491F" w:rsidRDefault="00B2491F"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B2491F" w:rsidRPr="004B7E44" w:rsidRDefault="00B2491F"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273DB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6192" behindDoc="0" locked="0" layoutInCell="1" allowOverlap="1" wp14:anchorId="4E18E8F5" wp14:editId="67863599">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B2491F" w:rsidRPr="00425FD8" w:rsidRDefault="00B2491F" w:rsidP="004B7E44">
                                  <w:pPr>
                                    <w:pStyle w:val="Subttulo"/>
                                    <w:rPr>
                                      <w:b w:val="0"/>
                                      <w:bCs/>
                                      <w:sz w:val="36"/>
                                      <w:szCs w:val="36"/>
                                      <w:lang w:bidi="es-ES"/>
                                    </w:rPr>
                                  </w:pPr>
                                  <w:r w:rsidRPr="00425FD8">
                                    <w:rPr>
                                      <w:b w:val="0"/>
                                      <w:bCs/>
                                      <w:sz w:val="36"/>
                                      <w:szCs w:val="36"/>
                                      <w:lang w:bidi="es-ES"/>
                                    </w:rPr>
                                    <w:t>Rubén Gárate</w:t>
                                  </w:r>
                                </w:p>
                                <w:p w14:paraId="45E7CD46" w14:textId="6F29978E" w:rsidR="00B2491F" w:rsidRPr="00425FD8" w:rsidRDefault="00B2491F"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B2491F" w:rsidRPr="00425FD8" w:rsidRDefault="00B2491F" w:rsidP="004B7E44">
                                  <w:pPr>
                                    <w:pStyle w:val="Subttulo"/>
                                    <w:rPr>
                                      <w:b w:val="0"/>
                                      <w:bCs/>
                                      <w:sz w:val="36"/>
                                      <w:szCs w:val="36"/>
                                      <w:lang w:bidi="es-ES"/>
                                    </w:rPr>
                                  </w:pPr>
                                  <w:r w:rsidRPr="00E14982">
                                    <w:rPr>
                                      <w:b w:val="0"/>
                                      <w:bCs/>
                                      <w:sz w:val="36"/>
                                      <w:szCs w:val="36"/>
                                      <w:lang w:bidi="es-ES"/>
                                    </w:rPr>
                                    <w:t>Jose Menchón</w:t>
                                  </w:r>
                                </w:p>
                                <w:p w14:paraId="2BDBCFD3" w14:textId="72A8B6BA" w:rsidR="00B2491F" w:rsidRPr="00425FD8" w:rsidRDefault="00B2491F"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B2491F" w:rsidRPr="00425FD8" w:rsidRDefault="00B2491F" w:rsidP="004B7E44">
                            <w:pPr>
                              <w:pStyle w:val="Subttulo"/>
                              <w:rPr>
                                <w:b w:val="0"/>
                                <w:bCs/>
                                <w:sz w:val="36"/>
                                <w:szCs w:val="36"/>
                                <w:lang w:bidi="es-ES"/>
                              </w:rPr>
                            </w:pPr>
                            <w:r w:rsidRPr="00425FD8">
                              <w:rPr>
                                <w:b w:val="0"/>
                                <w:bCs/>
                                <w:sz w:val="36"/>
                                <w:szCs w:val="36"/>
                                <w:lang w:bidi="es-ES"/>
                              </w:rPr>
                              <w:t>Rubén Gárate</w:t>
                            </w:r>
                          </w:p>
                          <w:p w14:paraId="45E7CD46" w14:textId="6F29978E" w:rsidR="00B2491F" w:rsidRPr="00425FD8" w:rsidRDefault="00B2491F"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B2491F" w:rsidRPr="00425FD8" w:rsidRDefault="00B2491F" w:rsidP="004B7E44">
                            <w:pPr>
                              <w:pStyle w:val="Subttulo"/>
                              <w:rPr>
                                <w:b w:val="0"/>
                                <w:bCs/>
                                <w:sz w:val="36"/>
                                <w:szCs w:val="36"/>
                                <w:lang w:bidi="es-ES"/>
                              </w:rPr>
                            </w:pPr>
                            <w:r w:rsidRPr="00E14982">
                              <w:rPr>
                                <w:b w:val="0"/>
                                <w:bCs/>
                                <w:sz w:val="36"/>
                                <w:szCs w:val="36"/>
                                <w:lang w:bidi="es-ES"/>
                              </w:rPr>
                              <w:t>Jose Menchón</w:t>
                            </w:r>
                          </w:p>
                          <w:p w14:paraId="2BDBCFD3" w14:textId="72A8B6BA" w:rsidR="00B2491F" w:rsidRPr="00425FD8" w:rsidRDefault="00B2491F"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22C30C05">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B2491F" w:rsidRPr="004B7E44" w:rsidRDefault="00B2491F" w:rsidP="004B7E44">
                                  <w:pPr>
                                    <w:pStyle w:val="Ttulo1"/>
                                  </w:pPr>
                                  <w:r>
                                    <w:rPr>
                                      <w:lang w:bidi="es-ES"/>
                                    </w:rPr>
                                    <w:t>Consultoría Qubit S.L.</w:t>
                                  </w:r>
                                </w:p>
                                <w:p w14:paraId="2B5AEBE7" w14:textId="77777777" w:rsidR="00B2491F" w:rsidRDefault="00B2491F"/>
                                <w:p w14:paraId="5A18C825" w14:textId="77777777" w:rsidR="00B2491F" w:rsidRPr="004B7E44" w:rsidRDefault="00B2491F" w:rsidP="004B7E44">
                                  <w:pPr>
                                    <w:pStyle w:val="Ttulo1"/>
                                  </w:pPr>
                                  <w:r w:rsidRPr="004B7E44">
                                    <w:rPr>
                                      <w:lang w:bidi="es-ES"/>
                                    </w:rPr>
                                    <w:t>Nombre de la compañía</w:t>
                                  </w:r>
                                </w:p>
                                <w:p w14:paraId="03C31B5F" w14:textId="77777777" w:rsidR="00B2491F" w:rsidRDefault="00B2491F"/>
                                <w:p w14:paraId="6EFDBC83" w14:textId="77777777" w:rsidR="00B2491F" w:rsidRPr="004B7E44" w:rsidRDefault="00B2491F" w:rsidP="004B7E44">
                                  <w:pPr>
                                    <w:pStyle w:val="Ttulo1"/>
                                  </w:pPr>
                                  <w:r>
                                    <w:rPr>
                                      <w:lang w:bidi="es-ES"/>
                                    </w:rPr>
                                    <w:t>Consultoría Qubit S.L.</w:t>
                                  </w:r>
                                </w:p>
                                <w:p w14:paraId="1735E5DA" w14:textId="77777777" w:rsidR="00B2491F" w:rsidRDefault="00B2491F"/>
                                <w:p w14:paraId="09BFA434" w14:textId="77777777" w:rsidR="00B2491F" w:rsidRPr="004B7E44" w:rsidRDefault="00B2491F" w:rsidP="004B7E44">
                                  <w:pPr>
                                    <w:pStyle w:val="Ttulo1"/>
                                  </w:pPr>
                                  <w:r w:rsidRPr="004B7E44">
                                    <w:rPr>
                                      <w:lang w:bidi="es-ES"/>
                                    </w:rPr>
                                    <w:t>Nombre de la compañía</w:t>
                                  </w:r>
                                </w:p>
                                <w:p w14:paraId="180B27B9" w14:textId="77777777" w:rsidR="00B2491F" w:rsidRDefault="00B2491F"/>
                                <w:p w14:paraId="7EFFACF5" w14:textId="77777777" w:rsidR="00B2491F" w:rsidRPr="004B7E44" w:rsidRDefault="00B2491F" w:rsidP="004B7E44">
                                  <w:pPr>
                                    <w:pStyle w:val="Ttulo1"/>
                                  </w:pPr>
                                  <w:r>
                                    <w:rPr>
                                      <w:lang w:bidi="es-ES"/>
                                    </w:rPr>
                                    <w:t>Consultoría Qubit S.L.</w:t>
                                  </w:r>
                                </w:p>
                                <w:p w14:paraId="319B4185" w14:textId="77777777" w:rsidR="00B2491F" w:rsidRDefault="00B2491F"/>
                                <w:p w14:paraId="2C2D5160" w14:textId="77777777" w:rsidR="00B2491F" w:rsidRPr="004B7E44" w:rsidRDefault="00B2491F" w:rsidP="004B7E44">
                                  <w:pPr>
                                    <w:pStyle w:val="Ttulo1"/>
                                  </w:pPr>
                                  <w:r w:rsidRPr="004B7E44">
                                    <w:rPr>
                                      <w:lang w:bidi="es-ES"/>
                                    </w:rPr>
                                    <w:t>Nombre de la compañía</w:t>
                                  </w:r>
                                </w:p>
                                <w:p w14:paraId="6197A358" w14:textId="77777777" w:rsidR="00B2491F" w:rsidRDefault="00B2491F"/>
                                <w:p w14:paraId="11624E26" w14:textId="77777777" w:rsidR="00B2491F" w:rsidRPr="004B7E44" w:rsidRDefault="00B2491F" w:rsidP="004B7E44">
                                  <w:pPr>
                                    <w:pStyle w:val="Ttulo1"/>
                                  </w:pPr>
                                  <w:r>
                                    <w:rPr>
                                      <w:lang w:bidi="es-ES"/>
                                    </w:rPr>
                                    <w:t>Consultoría Qubit S.L.</w:t>
                                  </w:r>
                                </w:p>
                                <w:p w14:paraId="035CBFDB" w14:textId="77777777" w:rsidR="00B2491F" w:rsidRDefault="00B2491F"/>
                                <w:p w14:paraId="1838E2F1" w14:textId="77777777" w:rsidR="00B2491F" w:rsidRPr="004B7E44" w:rsidRDefault="00B2491F" w:rsidP="004B7E44">
                                  <w:pPr>
                                    <w:pStyle w:val="Ttulo1"/>
                                  </w:pPr>
                                  <w:r w:rsidRPr="004B7E44">
                                    <w:rPr>
                                      <w:lang w:bidi="es-ES"/>
                                    </w:rPr>
                                    <w:t>Nombre de la compañía</w:t>
                                  </w:r>
                                </w:p>
                                <w:p w14:paraId="5966FBBC" w14:textId="77777777" w:rsidR="00B2491F" w:rsidRDefault="00B2491F"/>
                                <w:p w14:paraId="743DCE62" w14:textId="5ED44060" w:rsidR="00B2491F" w:rsidRPr="004B7E44" w:rsidRDefault="00B2491F" w:rsidP="004B7E44">
                                  <w:pPr>
                                    <w:pStyle w:val="Ttulo1"/>
                                  </w:pPr>
                                  <w:r>
                                    <w:rPr>
                                      <w:lang w:bidi="es-ES"/>
                                    </w:rPr>
                                    <w:t>Consultoría Qubit S.L.</w:t>
                                  </w:r>
                                </w:p>
                                <w:p w14:paraId="02237DB7" w14:textId="77777777" w:rsidR="00B2491F" w:rsidRDefault="00B2491F"/>
                                <w:p w14:paraId="269A8F8D" w14:textId="77777777" w:rsidR="00B2491F" w:rsidRPr="004B7E44" w:rsidRDefault="00B2491F" w:rsidP="004B7E44">
                                  <w:pPr>
                                    <w:pStyle w:val="Ttulo1"/>
                                  </w:pPr>
                                  <w:r w:rsidRPr="004B7E44">
                                    <w:rPr>
                                      <w:lang w:bidi="es-ES"/>
                                    </w:rPr>
                                    <w:t>Nombre de la compañía</w:t>
                                  </w:r>
                                </w:p>
                                <w:p w14:paraId="1281E54D" w14:textId="77777777" w:rsidR="00B2491F" w:rsidRDefault="00B2491F"/>
                                <w:p w14:paraId="1C46739F" w14:textId="77777777" w:rsidR="00B2491F" w:rsidRPr="004B7E44" w:rsidRDefault="00B2491F" w:rsidP="004B7E44">
                                  <w:pPr>
                                    <w:pStyle w:val="Ttulo1"/>
                                  </w:pPr>
                                  <w:r>
                                    <w:rPr>
                                      <w:lang w:bidi="es-ES"/>
                                    </w:rPr>
                                    <w:t>Consultoría Qubit S.L.</w:t>
                                  </w:r>
                                </w:p>
                                <w:p w14:paraId="55CE5A86" w14:textId="77777777" w:rsidR="00B2491F" w:rsidRDefault="00B2491F"/>
                                <w:p w14:paraId="6873B69F" w14:textId="77777777" w:rsidR="00B2491F" w:rsidRPr="004B7E44" w:rsidRDefault="00B2491F" w:rsidP="004B7E44">
                                  <w:pPr>
                                    <w:pStyle w:val="Ttulo1"/>
                                  </w:pPr>
                                  <w:r w:rsidRPr="004B7E44">
                                    <w:rPr>
                                      <w:lang w:bidi="es-ES"/>
                                    </w:rPr>
                                    <w:t>Nombre de la compañía</w:t>
                                  </w:r>
                                </w:p>
                                <w:p w14:paraId="3A31D9D6" w14:textId="77777777" w:rsidR="00B2491F" w:rsidRDefault="00B2491F"/>
                                <w:p w14:paraId="6283BA69" w14:textId="257ECC0C" w:rsidR="00B2491F" w:rsidRPr="004B7E44" w:rsidRDefault="00B2491F" w:rsidP="004B7E44">
                                  <w:pPr>
                                    <w:pStyle w:val="Ttulo1"/>
                                  </w:pPr>
                                  <w:r>
                                    <w:rPr>
                                      <w:lang w:bidi="es-ES"/>
                                    </w:rPr>
                                    <w:t>Consultoría Qubit S.L.</w:t>
                                  </w:r>
                                </w:p>
                                <w:p w14:paraId="729348F3" w14:textId="77777777" w:rsidR="00B2491F" w:rsidRDefault="00B2491F"/>
                                <w:p w14:paraId="17628751" w14:textId="77777777" w:rsidR="00B2491F" w:rsidRPr="004B7E44" w:rsidRDefault="00B2491F" w:rsidP="004B7E44">
                                  <w:pPr>
                                    <w:pStyle w:val="Ttulo1"/>
                                  </w:pPr>
                                  <w:r w:rsidRPr="004B7E44">
                                    <w:rPr>
                                      <w:lang w:bidi="es-ES"/>
                                    </w:rPr>
                                    <w:t>Nombre de la compañía</w:t>
                                  </w:r>
                                </w:p>
                                <w:p w14:paraId="39EDFDC7" w14:textId="77777777" w:rsidR="00B2491F" w:rsidRDefault="00B2491F"/>
                                <w:p w14:paraId="2DE3D892" w14:textId="7A2D7C7A" w:rsidR="00B2491F" w:rsidRPr="004B7E44" w:rsidRDefault="00B2491F" w:rsidP="004B7E44">
                                  <w:pPr>
                                    <w:pStyle w:val="Ttulo1"/>
                                  </w:pPr>
                                  <w:r>
                                    <w:rPr>
                                      <w:lang w:bidi="es-ES"/>
                                    </w:rPr>
                                    <w:t>Consultoría Qubit S.L.</w:t>
                                  </w:r>
                                </w:p>
                                <w:p w14:paraId="18F81DD3" w14:textId="77777777" w:rsidR="00B2491F" w:rsidRDefault="00B2491F"/>
                                <w:p w14:paraId="019CF7C1" w14:textId="77777777" w:rsidR="00B2491F" w:rsidRPr="004B7E44" w:rsidRDefault="00B2491F"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B2491F" w:rsidRPr="004B7E44" w:rsidRDefault="00B2491F" w:rsidP="004B7E44">
                            <w:pPr>
                              <w:pStyle w:val="Ttulo1"/>
                            </w:pPr>
                            <w:r>
                              <w:rPr>
                                <w:lang w:bidi="es-ES"/>
                              </w:rPr>
                              <w:t>Consultoría Qubit S.L.</w:t>
                            </w:r>
                          </w:p>
                          <w:p w14:paraId="2B5AEBE7" w14:textId="77777777" w:rsidR="00B2491F" w:rsidRDefault="00B2491F"/>
                          <w:p w14:paraId="5A18C825" w14:textId="77777777" w:rsidR="00B2491F" w:rsidRPr="004B7E44" w:rsidRDefault="00B2491F" w:rsidP="004B7E44">
                            <w:pPr>
                              <w:pStyle w:val="Ttulo1"/>
                            </w:pPr>
                            <w:r w:rsidRPr="004B7E44">
                              <w:rPr>
                                <w:lang w:bidi="es-ES"/>
                              </w:rPr>
                              <w:t>Nombre de la compañía</w:t>
                            </w:r>
                          </w:p>
                          <w:p w14:paraId="03C31B5F" w14:textId="77777777" w:rsidR="00B2491F" w:rsidRDefault="00B2491F"/>
                          <w:p w14:paraId="6EFDBC83" w14:textId="77777777" w:rsidR="00B2491F" w:rsidRPr="004B7E44" w:rsidRDefault="00B2491F" w:rsidP="004B7E44">
                            <w:pPr>
                              <w:pStyle w:val="Ttulo1"/>
                            </w:pPr>
                            <w:r>
                              <w:rPr>
                                <w:lang w:bidi="es-ES"/>
                              </w:rPr>
                              <w:t>Consultoría Qubit S.L.</w:t>
                            </w:r>
                          </w:p>
                          <w:p w14:paraId="1735E5DA" w14:textId="77777777" w:rsidR="00B2491F" w:rsidRDefault="00B2491F"/>
                          <w:p w14:paraId="09BFA434" w14:textId="77777777" w:rsidR="00B2491F" w:rsidRPr="004B7E44" w:rsidRDefault="00B2491F" w:rsidP="004B7E44">
                            <w:pPr>
                              <w:pStyle w:val="Ttulo1"/>
                            </w:pPr>
                            <w:r w:rsidRPr="004B7E44">
                              <w:rPr>
                                <w:lang w:bidi="es-ES"/>
                              </w:rPr>
                              <w:t>Nombre de la compañía</w:t>
                            </w:r>
                          </w:p>
                          <w:p w14:paraId="180B27B9" w14:textId="77777777" w:rsidR="00B2491F" w:rsidRDefault="00B2491F"/>
                          <w:p w14:paraId="7EFFACF5" w14:textId="77777777" w:rsidR="00B2491F" w:rsidRPr="004B7E44" w:rsidRDefault="00B2491F" w:rsidP="004B7E44">
                            <w:pPr>
                              <w:pStyle w:val="Ttulo1"/>
                            </w:pPr>
                            <w:r>
                              <w:rPr>
                                <w:lang w:bidi="es-ES"/>
                              </w:rPr>
                              <w:t>Consultoría Qubit S.L.</w:t>
                            </w:r>
                          </w:p>
                          <w:p w14:paraId="319B4185" w14:textId="77777777" w:rsidR="00B2491F" w:rsidRDefault="00B2491F"/>
                          <w:p w14:paraId="2C2D5160" w14:textId="77777777" w:rsidR="00B2491F" w:rsidRPr="004B7E44" w:rsidRDefault="00B2491F" w:rsidP="004B7E44">
                            <w:pPr>
                              <w:pStyle w:val="Ttulo1"/>
                            </w:pPr>
                            <w:r w:rsidRPr="004B7E44">
                              <w:rPr>
                                <w:lang w:bidi="es-ES"/>
                              </w:rPr>
                              <w:t>Nombre de la compañía</w:t>
                            </w:r>
                          </w:p>
                          <w:p w14:paraId="6197A358" w14:textId="77777777" w:rsidR="00B2491F" w:rsidRDefault="00B2491F"/>
                          <w:p w14:paraId="11624E26" w14:textId="77777777" w:rsidR="00B2491F" w:rsidRPr="004B7E44" w:rsidRDefault="00B2491F" w:rsidP="004B7E44">
                            <w:pPr>
                              <w:pStyle w:val="Ttulo1"/>
                            </w:pPr>
                            <w:r>
                              <w:rPr>
                                <w:lang w:bidi="es-ES"/>
                              </w:rPr>
                              <w:t>Consultoría Qubit S.L.</w:t>
                            </w:r>
                          </w:p>
                          <w:p w14:paraId="035CBFDB" w14:textId="77777777" w:rsidR="00B2491F" w:rsidRDefault="00B2491F"/>
                          <w:p w14:paraId="1838E2F1" w14:textId="77777777" w:rsidR="00B2491F" w:rsidRPr="004B7E44" w:rsidRDefault="00B2491F" w:rsidP="004B7E44">
                            <w:pPr>
                              <w:pStyle w:val="Ttulo1"/>
                            </w:pPr>
                            <w:r w:rsidRPr="004B7E44">
                              <w:rPr>
                                <w:lang w:bidi="es-ES"/>
                              </w:rPr>
                              <w:t>Nombre de la compañía</w:t>
                            </w:r>
                          </w:p>
                          <w:p w14:paraId="5966FBBC" w14:textId="77777777" w:rsidR="00B2491F" w:rsidRDefault="00B2491F"/>
                          <w:p w14:paraId="743DCE62" w14:textId="5ED44060" w:rsidR="00B2491F" w:rsidRPr="004B7E44" w:rsidRDefault="00B2491F" w:rsidP="004B7E44">
                            <w:pPr>
                              <w:pStyle w:val="Ttulo1"/>
                            </w:pPr>
                            <w:r>
                              <w:rPr>
                                <w:lang w:bidi="es-ES"/>
                              </w:rPr>
                              <w:t>Consultoría Qubit S.L.</w:t>
                            </w:r>
                          </w:p>
                          <w:p w14:paraId="02237DB7" w14:textId="77777777" w:rsidR="00B2491F" w:rsidRDefault="00B2491F"/>
                          <w:p w14:paraId="269A8F8D" w14:textId="77777777" w:rsidR="00B2491F" w:rsidRPr="004B7E44" w:rsidRDefault="00B2491F" w:rsidP="004B7E44">
                            <w:pPr>
                              <w:pStyle w:val="Ttulo1"/>
                            </w:pPr>
                            <w:r w:rsidRPr="004B7E44">
                              <w:rPr>
                                <w:lang w:bidi="es-ES"/>
                              </w:rPr>
                              <w:t>Nombre de la compañía</w:t>
                            </w:r>
                          </w:p>
                          <w:p w14:paraId="1281E54D" w14:textId="77777777" w:rsidR="00B2491F" w:rsidRDefault="00B2491F"/>
                          <w:p w14:paraId="1C46739F" w14:textId="77777777" w:rsidR="00B2491F" w:rsidRPr="004B7E44" w:rsidRDefault="00B2491F" w:rsidP="004B7E44">
                            <w:pPr>
                              <w:pStyle w:val="Ttulo1"/>
                            </w:pPr>
                            <w:r>
                              <w:rPr>
                                <w:lang w:bidi="es-ES"/>
                              </w:rPr>
                              <w:t>Consultoría Qubit S.L.</w:t>
                            </w:r>
                          </w:p>
                          <w:p w14:paraId="55CE5A86" w14:textId="77777777" w:rsidR="00B2491F" w:rsidRDefault="00B2491F"/>
                          <w:p w14:paraId="6873B69F" w14:textId="77777777" w:rsidR="00B2491F" w:rsidRPr="004B7E44" w:rsidRDefault="00B2491F" w:rsidP="004B7E44">
                            <w:pPr>
                              <w:pStyle w:val="Ttulo1"/>
                            </w:pPr>
                            <w:r w:rsidRPr="004B7E44">
                              <w:rPr>
                                <w:lang w:bidi="es-ES"/>
                              </w:rPr>
                              <w:t>Nombre de la compañía</w:t>
                            </w:r>
                          </w:p>
                          <w:p w14:paraId="3A31D9D6" w14:textId="77777777" w:rsidR="00B2491F" w:rsidRDefault="00B2491F"/>
                          <w:p w14:paraId="6283BA69" w14:textId="257ECC0C" w:rsidR="00B2491F" w:rsidRPr="004B7E44" w:rsidRDefault="00B2491F" w:rsidP="004B7E44">
                            <w:pPr>
                              <w:pStyle w:val="Ttulo1"/>
                            </w:pPr>
                            <w:r>
                              <w:rPr>
                                <w:lang w:bidi="es-ES"/>
                              </w:rPr>
                              <w:t>Consultoría Qubit S.L.</w:t>
                            </w:r>
                          </w:p>
                          <w:p w14:paraId="729348F3" w14:textId="77777777" w:rsidR="00B2491F" w:rsidRDefault="00B2491F"/>
                          <w:p w14:paraId="17628751" w14:textId="77777777" w:rsidR="00B2491F" w:rsidRPr="004B7E44" w:rsidRDefault="00B2491F" w:rsidP="004B7E44">
                            <w:pPr>
                              <w:pStyle w:val="Ttulo1"/>
                            </w:pPr>
                            <w:r w:rsidRPr="004B7E44">
                              <w:rPr>
                                <w:lang w:bidi="es-ES"/>
                              </w:rPr>
                              <w:t>Nombre de la compañía</w:t>
                            </w:r>
                          </w:p>
                          <w:p w14:paraId="39EDFDC7" w14:textId="77777777" w:rsidR="00B2491F" w:rsidRDefault="00B2491F"/>
                          <w:p w14:paraId="2DE3D892" w14:textId="7A2D7C7A" w:rsidR="00B2491F" w:rsidRPr="004B7E44" w:rsidRDefault="00B2491F" w:rsidP="004B7E44">
                            <w:pPr>
                              <w:pStyle w:val="Ttulo1"/>
                            </w:pPr>
                            <w:r>
                              <w:rPr>
                                <w:lang w:bidi="es-ES"/>
                              </w:rPr>
                              <w:t>Consultoría Qubit S.L.</w:t>
                            </w:r>
                          </w:p>
                          <w:p w14:paraId="18F81DD3" w14:textId="77777777" w:rsidR="00B2491F" w:rsidRDefault="00B2491F"/>
                          <w:p w14:paraId="019CF7C1" w14:textId="77777777" w:rsidR="00B2491F" w:rsidRPr="004B7E44" w:rsidRDefault="00B2491F"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2FB0E2B3">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B2491F" w:rsidRPr="004B7E44" w:rsidRDefault="00B2491F" w:rsidP="004B7E44">
                                  <w:pPr>
                                    <w:rPr>
                                      <w:lang w:bidi="es-ES"/>
                                    </w:rPr>
                                  </w:pPr>
                                  <w:r>
                                    <w:rPr>
                                      <w:lang w:bidi="es-ES"/>
                                    </w:rPr>
                                    <w:t>Residencial La Gran Manzana</w:t>
                                  </w:r>
                                </w:p>
                                <w:p w14:paraId="4121465A" w14:textId="68110615" w:rsidR="00B2491F" w:rsidRPr="004B7E44" w:rsidRDefault="00B2491F" w:rsidP="004B7E44">
                                  <w:r>
                                    <w:rPr>
                                      <w:lang w:bidi="es-ES"/>
                                    </w:rPr>
                                    <w:t>Quart de Poblet, Valencia (46930)</w:t>
                                  </w:r>
                                </w:p>
                                <w:p w14:paraId="3494D1DF" w14:textId="77777777" w:rsidR="00B2491F" w:rsidRDefault="00B2491F"/>
                                <w:p w14:paraId="4C44366C" w14:textId="77777777" w:rsidR="00B2491F" w:rsidRPr="004B7E44" w:rsidRDefault="00B2491F" w:rsidP="004B7E44">
                                  <w:r w:rsidRPr="004B7E44">
                                    <w:rPr>
                                      <w:lang w:bidi="es-ES"/>
                                    </w:rPr>
                                    <w:t>Dirección</w:t>
                                  </w:r>
                                </w:p>
                                <w:p w14:paraId="6FE8A1FA" w14:textId="77777777" w:rsidR="00B2491F" w:rsidRPr="004B7E44" w:rsidRDefault="00B2491F" w:rsidP="004B7E44">
                                  <w:r w:rsidRPr="004B7E44">
                                    <w:rPr>
                                      <w:lang w:bidi="es-ES"/>
                                    </w:rPr>
                                    <w:t>Ciudad, provincia y código postal</w:t>
                                  </w:r>
                                </w:p>
                                <w:p w14:paraId="4A9ADE5E" w14:textId="77777777" w:rsidR="00B2491F" w:rsidRDefault="00B2491F"/>
                                <w:p w14:paraId="3251A161" w14:textId="77777777" w:rsidR="00B2491F" w:rsidRPr="004B7E44" w:rsidRDefault="00B2491F" w:rsidP="004B7E44">
                                  <w:r w:rsidRPr="004B7E44">
                                    <w:rPr>
                                      <w:lang w:bidi="es-ES"/>
                                    </w:rPr>
                                    <w:t>Dirección</w:t>
                                  </w:r>
                                </w:p>
                                <w:p w14:paraId="00A8C8EE" w14:textId="77777777" w:rsidR="00B2491F" w:rsidRPr="004B7E44" w:rsidRDefault="00B2491F" w:rsidP="004B7E44">
                                  <w:r w:rsidRPr="004B7E44">
                                    <w:rPr>
                                      <w:lang w:bidi="es-ES"/>
                                    </w:rPr>
                                    <w:t>Ciudad, provincia y código postal</w:t>
                                  </w:r>
                                </w:p>
                                <w:p w14:paraId="6630F8E6" w14:textId="77777777" w:rsidR="00B2491F" w:rsidRDefault="00B2491F"/>
                                <w:p w14:paraId="7FC9705C" w14:textId="77777777" w:rsidR="00B2491F" w:rsidRPr="004B7E44" w:rsidRDefault="00B2491F" w:rsidP="004B7E44">
                                  <w:r w:rsidRPr="004B7E44">
                                    <w:rPr>
                                      <w:lang w:bidi="es-ES"/>
                                    </w:rPr>
                                    <w:t>Dirección</w:t>
                                  </w:r>
                                </w:p>
                                <w:p w14:paraId="6DE878CC" w14:textId="77777777" w:rsidR="00B2491F" w:rsidRPr="004B7E44" w:rsidRDefault="00B2491F" w:rsidP="004B7E44">
                                  <w:r w:rsidRPr="004B7E44">
                                    <w:rPr>
                                      <w:lang w:bidi="es-ES"/>
                                    </w:rPr>
                                    <w:t>Ciudad, provincia y código postal</w:t>
                                  </w:r>
                                </w:p>
                                <w:p w14:paraId="0A6F2239" w14:textId="77777777" w:rsidR="00B2491F" w:rsidRDefault="00B2491F"/>
                                <w:p w14:paraId="64809EC6" w14:textId="77777777" w:rsidR="00B2491F" w:rsidRPr="004B7E44" w:rsidRDefault="00B2491F" w:rsidP="004B7E44">
                                  <w:r w:rsidRPr="004B7E44">
                                    <w:rPr>
                                      <w:lang w:bidi="es-ES"/>
                                    </w:rPr>
                                    <w:t>Dirección</w:t>
                                  </w:r>
                                </w:p>
                                <w:p w14:paraId="3558095E" w14:textId="77777777" w:rsidR="00B2491F" w:rsidRPr="004B7E44" w:rsidRDefault="00B2491F" w:rsidP="004B7E44">
                                  <w:r w:rsidRPr="004B7E44">
                                    <w:rPr>
                                      <w:lang w:bidi="es-ES"/>
                                    </w:rPr>
                                    <w:t>Ciudad, provincia y código postal</w:t>
                                  </w:r>
                                </w:p>
                                <w:p w14:paraId="0D6C2328" w14:textId="77777777" w:rsidR="00B2491F" w:rsidRDefault="00B2491F"/>
                                <w:p w14:paraId="088D7E5E" w14:textId="77777777" w:rsidR="00B2491F" w:rsidRPr="004B7E44" w:rsidRDefault="00B2491F" w:rsidP="004B7E44">
                                  <w:r w:rsidRPr="004B7E44">
                                    <w:rPr>
                                      <w:lang w:bidi="es-ES"/>
                                    </w:rPr>
                                    <w:t>Dirección</w:t>
                                  </w:r>
                                </w:p>
                                <w:p w14:paraId="37357E8B" w14:textId="77777777" w:rsidR="00B2491F" w:rsidRPr="004B7E44" w:rsidRDefault="00B2491F" w:rsidP="004B7E44">
                                  <w:r w:rsidRPr="004B7E44">
                                    <w:rPr>
                                      <w:lang w:bidi="es-ES"/>
                                    </w:rPr>
                                    <w:t>Ciudad, provincia y código postal</w:t>
                                  </w:r>
                                </w:p>
                                <w:p w14:paraId="1A445C49" w14:textId="77777777" w:rsidR="00B2491F" w:rsidRDefault="00B2491F"/>
                                <w:p w14:paraId="4B95226D" w14:textId="77777777" w:rsidR="00B2491F" w:rsidRPr="004B7E44" w:rsidRDefault="00B2491F" w:rsidP="004B7E44">
                                  <w:r w:rsidRPr="004B7E44">
                                    <w:rPr>
                                      <w:lang w:bidi="es-ES"/>
                                    </w:rPr>
                                    <w:t>Dirección</w:t>
                                  </w:r>
                                </w:p>
                                <w:p w14:paraId="33569B7F" w14:textId="77777777" w:rsidR="00B2491F" w:rsidRPr="004B7E44" w:rsidRDefault="00B2491F" w:rsidP="004B7E44">
                                  <w:r w:rsidRPr="004B7E44">
                                    <w:rPr>
                                      <w:lang w:bidi="es-ES"/>
                                    </w:rPr>
                                    <w:t>Ciudad, provincia y código postal</w:t>
                                  </w:r>
                                </w:p>
                                <w:p w14:paraId="1C982032" w14:textId="77777777" w:rsidR="00B2491F" w:rsidRDefault="00B2491F"/>
                                <w:p w14:paraId="1317D577" w14:textId="77777777" w:rsidR="00B2491F" w:rsidRPr="004B7E44" w:rsidRDefault="00B2491F" w:rsidP="004B7E44">
                                  <w:r w:rsidRPr="004B7E44">
                                    <w:rPr>
                                      <w:lang w:bidi="es-ES"/>
                                    </w:rPr>
                                    <w:t>Dirección</w:t>
                                  </w:r>
                                </w:p>
                                <w:p w14:paraId="1464EBA8" w14:textId="77777777" w:rsidR="00B2491F" w:rsidRPr="004B7E44" w:rsidRDefault="00B2491F" w:rsidP="004B7E44">
                                  <w:r w:rsidRPr="004B7E44">
                                    <w:rPr>
                                      <w:lang w:bidi="es-ES"/>
                                    </w:rPr>
                                    <w:t>Ciudad, provincia y código postal</w:t>
                                  </w:r>
                                </w:p>
                                <w:p w14:paraId="7EB1530F" w14:textId="77777777" w:rsidR="00B2491F" w:rsidRDefault="00B2491F"/>
                                <w:p w14:paraId="152F7D37" w14:textId="73CC6E24" w:rsidR="00B2491F" w:rsidRPr="004B7E44" w:rsidRDefault="00B2491F" w:rsidP="004B7E44">
                                  <w:r w:rsidRPr="004B7E44">
                                    <w:rPr>
                                      <w:lang w:bidi="es-ES"/>
                                    </w:rPr>
                                    <w:t>Dirección</w:t>
                                  </w:r>
                                </w:p>
                                <w:p w14:paraId="59E372A8" w14:textId="77777777" w:rsidR="00B2491F" w:rsidRPr="004B7E44" w:rsidRDefault="00B2491F" w:rsidP="004B7E44">
                                  <w:r w:rsidRPr="004B7E44">
                                    <w:rPr>
                                      <w:lang w:bidi="es-ES"/>
                                    </w:rPr>
                                    <w:t>Ciudad, provincia y código postal</w:t>
                                  </w:r>
                                </w:p>
                                <w:p w14:paraId="05B28268" w14:textId="77777777" w:rsidR="00B2491F" w:rsidRDefault="00B2491F"/>
                                <w:p w14:paraId="2C418E6C" w14:textId="77777777" w:rsidR="00B2491F" w:rsidRPr="004B7E44" w:rsidRDefault="00B2491F" w:rsidP="004B7E44">
                                  <w:r w:rsidRPr="004B7E44">
                                    <w:rPr>
                                      <w:lang w:bidi="es-ES"/>
                                    </w:rPr>
                                    <w:t>Dirección</w:t>
                                  </w:r>
                                </w:p>
                                <w:p w14:paraId="6A019960" w14:textId="77777777" w:rsidR="00B2491F" w:rsidRPr="004B7E44" w:rsidRDefault="00B2491F" w:rsidP="004B7E44">
                                  <w:r w:rsidRPr="004B7E44">
                                    <w:rPr>
                                      <w:lang w:bidi="es-ES"/>
                                    </w:rPr>
                                    <w:t>Ciudad, provincia y código postal</w:t>
                                  </w:r>
                                </w:p>
                                <w:p w14:paraId="5A65F767" w14:textId="77777777" w:rsidR="00B2491F" w:rsidRDefault="00B2491F"/>
                                <w:p w14:paraId="14D10A1B" w14:textId="77777777" w:rsidR="00B2491F" w:rsidRPr="004B7E44" w:rsidRDefault="00B2491F" w:rsidP="004B7E44">
                                  <w:r w:rsidRPr="004B7E44">
                                    <w:rPr>
                                      <w:lang w:bidi="es-ES"/>
                                    </w:rPr>
                                    <w:t>Dirección</w:t>
                                  </w:r>
                                </w:p>
                                <w:p w14:paraId="327D5F90" w14:textId="77777777" w:rsidR="00B2491F" w:rsidRPr="004B7E44" w:rsidRDefault="00B2491F" w:rsidP="004B7E44">
                                  <w:r w:rsidRPr="004B7E44">
                                    <w:rPr>
                                      <w:lang w:bidi="es-ES"/>
                                    </w:rPr>
                                    <w:t>Ciudad, provincia y código postal</w:t>
                                  </w:r>
                                </w:p>
                                <w:p w14:paraId="0EC7E22B" w14:textId="77777777" w:rsidR="00B2491F" w:rsidRDefault="00B2491F"/>
                                <w:p w14:paraId="253C50B5" w14:textId="77777777" w:rsidR="00B2491F" w:rsidRPr="004B7E44" w:rsidRDefault="00B2491F" w:rsidP="004B7E44">
                                  <w:r w:rsidRPr="004B7E44">
                                    <w:rPr>
                                      <w:lang w:bidi="es-ES"/>
                                    </w:rPr>
                                    <w:t>Dirección</w:t>
                                  </w:r>
                                </w:p>
                                <w:p w14:paraId="15F0F55D" w14:textId="77777777" w:rsidR="00B2491F" w:rsidRPr="004B7E44" w:rsidRDefault="00B2491F" w:rsidP="004B7E44">
                                  <w:r w:rsidRPr="004B7E44">
                                    <w:rPr>
                                      <w:lang w:bidi="es-ES"/>
                                    </w:rPr>
                                    <w:t>Ciudad, provincia y código postal</w:t>
                                  </w:r>
                                </w:p>
                                <w:p w14:paraId="5801C0CF" w14:textId="77777777" w:rsidR="00B2491F" w:rsidRDefault="00B2491F"/>
                                <w:p w14:paraId="5653F0EA" w14:textId="564E9EBD" w:rsidR="00B2491F" w:rsidRPr="004B7E44" w:rsidRDefault="00B2491F" w:rsidP="004B7E44">
                                  <w:r w:rsidRPr="004B7E44">
                                    <w:rPr>
                                      <w:lang w:bidi="es-ES"/>
                                    </w:rPr>
                                    <w:t>Dirección</w:t>
                                  </w:r>
                                </w:p>
                                <w:p w14:paraId="6D4E2123" w14:textId="77777777" w:rsidR="00B2491F" w:rsidRPr="004B7E44" w:rsidRDefault="00B2491F" w:rsidP="004B7E44">
                                  <w:r w:rsidRPr="004B7E44">
                                    <w:rPr>
                                      <w:lang w:bidi="es-ES"/>
                                    </w:rPr>
                                    <w:t>Ciudad, provincia y código postal</w:t>
                                  </w:r>
                                </w:p>
                                <w:p w14:paraId="695A3DA3" w14:textId="77777777" w:rsidR="00B2491F" w:rsidRDefault="00B2491F"/>
                                <w:p w14:paraId="45FB9538" w14:textId="77777777" w:rsidR="00B2491F" w:rsidRPr="004B7E44" w:rsidRDefault="00B2491F" w:rsidP="004B7E44">
                                  <w:r w:rsidRPr="004B7E44">
                                    <w:rPr>
                                      <w:lang w:bidi="es-ES"/>
                                    </w:rPr>
                                    <w:t>Dirección</w:t>
                                  </w:r>
                                </w:p>
                                <w:p w14:paraId="5F985A9C" w14:textId="77777777" w:rsidR="00B2491F" w:rsidRPr="004B7E44" w:rsidRDefault="00B2491F" w:rsidP="004B7E44">
                                  <w:r w:rsidRPr="004B7E44">
                                    <w:rPr>
                                      <w:lang w:bidi="es-ES"/>
                                    </w:rPr>
                                    <w:t>Ciudad, provincia y código postal</w:t>
                                  </w:r>
                                </w:p>
                                <w:p w14:paraId="72D907A2" w14:textId="77777777" w:rsidR="00B2491F" w:rsidRDefault="00B2491F"/>
                                <w:p w14:paraId="1774F905" w14:textId="0B06C073" w:rsidR="00B2491F" w:rsidRPr="004B7E44" w:rsidRDefault="00B2491F" w:rsidP="004B7E44">
                                  <w:r w:rsidRPr="004B7E44">
                                    <w:rPr>
                                      <w:lang w:bidi="es-ES"/>
                                    </w:rPr>
                                    <w:t>Dirección</w:t>
                                  </w:r>
                                </w:p>
                                <w:p w14:paraId="7D820450" w14:textId="77777777" w:rsidR="00B2491F" w:rsidRPr="004B7E44" w:rsidRDefault="00B2491F" w:rsidP="004B7E44">
                                  <w:r w:rsidRPr="004B7E44">
                                    <w:rPr>
                                      <w:lang w:bidi="es-ES"/>
                                    </w:rPr>
                                    <w:t>Ciudad, provincia y código postal</w:t>
                                  </w:r>
                                </w:p>
                                <w:p w14:paraId="7FEC668C" w14:textId="77777777" w:rsidR="00B2491F" w:rsidRDefault="00B2491F"/>
                                <w:p w14:paraId="2B2701DF" w14:textId="77777777" w:rsidR="00B2491F" w:rsidRPr="004B7E44" w:rsidRDefault="00B2491F" w:rsidP="004B7E44">
                                  <w:r w:rsidRPr="004B7E44">
                                    <w:rPr>
                                      <w:lang w:bidi="es-ES"/>
                                    </w:rPr>
                                    <w:t>Dirección</w:t>
                                  </w:r>
                                </w:p>
                                <w:p w14:paraId="127F88FA" w14:textId="77777777" w:rsidR="00B2491F" w:rsidRPr="004B7E44" w:rsidRDefault="00B2491F"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B2491F" w:rsidRPr="004B7E44" w:rsidRDefault="00B2491F" w:rsidP="004B7E44">
                            <w:pPr>
                              <w:rPr>
                                <w:lang w:bidi="es-ES"/>
                              </w:rPr>
                            </w:pPr>
                            <w:r>
                              <w:rPr>
                                <w:lang w:bidi="es-ES"/>
                              </w:rPr>
                              <w:t>Residencial La Gran Manzana</w:t>
                            </w:r>
                          </w:p>
                          <w:p w14:paraId="4121465A" w14:textId="68110615" w:rsidR="00B2491F" w:rsidRPr="004B7E44" w:rsidRDefault="00B2491F" w:rsidP="004B7E44">
                            <w:r>
                              <w:rPr>
                                <w:lang w:bidi="es-ES"/>
                              </w:rPr>
                              <w:t>Quart de Poblet, Valencia (46930)</w:t>
                            </w:r>
                          </w:p>
                          <w:p w14:paraId="3494D1DF" w14:textId="77777777" w:rsidR="00B2491F" w:rsidRDefault="00B2491F"/>
                          <w:p w14:paraId="4C44366C" w14:textId="77777777" w:rsidR="00B2491F" w:rsidRPr="004B7E44" w:rsidRDefault="00B2491F" w:rsidP="004B7E44">
                            <w:r w:rsidRPr="004B7E44">
                              <w:rPr>
                                <w:lang w:bidi="es-ES"/>
                              </w:rPr>
                              <w:t>Dirección</w:t>
                            </w:r>
                          </w:p>
                          <w:p w14:paraId="6FE8A1FA" w14:textId="77777777" w:rsidR="00B2491F" w:rsidRPr="004B7E44" w:rsidRDefault="00B2491F" w:rsidP="004B7E44">
                            <w:r w:rsidRPr="004B7E44">
                              <w:rPr>
                                <w:lang w:bidi="es-ES"/>
                              </w:rPr>
                              <w:t>Ciudad, provincia y código postal</w:t>
                            </w:r>
                          </w:p>
                          <w:p w14:paraId="4A9ADE5E" w14:textId="77777777" w:rsidR="00B2491F" w:rsidRDefault="00B2491F"/>
                          <w:p w14:paraId="3251A161" w14:textId="77777777" w:rsidR="00B2491F" w:rsidRPr="004B7E44" w:rsidRDefault="00B2491F" w:rsidP="004B7E44">
                            <w:r w:rsidRPr="004B7E44">
                              <w:rPr>
                                <w:lang w:bidi="es-ES"/>
                              </w:rPr>
                              <w:t>Dirección</w:t>
                            </w:r>
                          </w:p>
                          <w:p w14:paraId="00A8C8EE" w14:textId="77777777" w:rsidR="00B2491F" w:rsidRPr="004B7E44" w:rsidRDefault="00B2491F" w:rsidP="004B7E44">
                            <w:r w:rsidRPr="004B7E44">
                              <w:rPr>
                                <w:lang w:bidi="es-ES"/>
                              </w:rPr>
                              <w:t>Ciudad, provincia y código postal</w:t>
                            </w:r>
                          </w:p>
                          <w:p w14:paraId="6630F8E6" w14:textId="77777777" w:rsidR="00B2491F" w:rsidRDefault="00B2491F"/>
                          <w:p w14:paraId="7FC9705C" w14:textId="77777777" w:rsidR="00B2491F" w:rsidRPr="004B7E44" w:rsidRDefault="00B2491F" w:rsidP="004B7E44">
                            <w:r w:rsidRPr="004B7E44">
                              <w:rPr>
                                <w:lang w:bidi="es-ES"/>
                              </w:rPr>
                              <w:t>Dirección</w:t>
                            </w:r>
                          </w:p>
                          <w:p w14:paraId="6DE878CC" w14:textId="77777777" w:rsidR="00B2491F" w:rsidRPr="004B7E44" w:rsidRDefault="00B2491F" w:rsidP="004B7E44">
                            <w:r w:rsidRPr="004B7E44">
                              <w:rPr>
                                <w:lang w:bidi="es-ES"/>
                              </w:rPr>
                              <w:t>Ciudad, provincia y código postal</w:t>
                            </w:r>
                          </w:p>
                          <w:p w14:paraId="0A6F2239" w14:textId="77777777" w:rsidR="00B2491F" w:rsidRDefault="00B2491F"/>
                          <w:p w14:paraId="64809EC6" w14:textId="77777777" w:rsidR="00B2491F" w:rsidRPr="004B7E44" w:rsidRDefault="00B2491F" w:rsidP="004B7E44">
                            <w:r w:rsidRPr="004B7E44">
                              <w:rPr>
                                <w:lang w:bidi="es-ES"/>
                              </w:rPr>
                              <w:t>Dirección</w:t>
                            </w:r>
                          </w:p>
                          <w:p w14:paraId="3558095E" w14:textId="77777777" w:rsidR="00B2491F" w:rsidRPr="004B7E44" w:rsidRDefault="00B2491F" w:rsidP="004B7E44">
                            <w:r w:rsidRPr="004B7E44">
                              <w:rPr>
                                <w:lang w:bidi="es-ES"/>
                              </w:rPr>
                              <w:t>Ciudad, provincia y código postal</w:t>
                            </w:r>
                          </w:p>
                          <w:p w14:paraId="0D6C2328" w14:textId="77777777" w:rsidR="00B2491F" w:rsidRDefault="00B2491F"/>
                          <w:p w14:paraId="088D7E5E" w14:textId="77777777" w:rsidR="00B2491F" w:rsidRPr="004B7E44" w:rsidRDefault="00B2491F" w:rsidP="004B7E44">
                            <w:r w:rsidRPr="004B7E44">
                              <w:rPr>
                                <w:lang w:bidi="es-ES"/>
                              </w:rPr>
                              <w:t>Dirección</w:t>
                            </w:r>
                          </w:p>
                          <w:p w14:paraId="37357E8B" w14:textId="77777777" w:rsidR="00B2491F" w:rsidRPr="004B7E44" w:rsidRDefault="00B2491F" w:rsidP="004B7E44">
                            <w:r w:rsidRPr="004B7E44">
                              <w:rPr>
                                <w:lang w:bidi="es-ES"/>
                              </w:rPr>
                              <w:t>Ciudad, provincia y código postal</w:t>
                            </w:r>
                          </w:p>
                          <w:p w14:paraId="1A445C49" w14:textId="77777777" w:rsidR="00B2491F" w:rsidRDefault="00B2491F"/>
                          <w:p w14:paraId="4B95226D" w14:textId="77777777" w:rsidR="00B2491F" w:rsidRPr="004B7E44" w:rsidRDefault="00B2491F" w:rsidP="004B7E44">
                            <w:r w:rsidRPr="004B7E44">
                              <w:rPr>
                                <w:lang w:bidi="es-ES"/>
                              </w:rPr>
                              <w:t>Dirección</w:t>
                            </w:r>
                          </w:p>
                          <w:p w14:paraId="33569B7F" w14:textId="77777777" w:rsidR="00B2491F" w:rsidRPr="004B7E44" w:rsidRDefault="00B2491F" w:rsidP="004B7E44">
                            <w:r w:rsidRPr="004B7E44">
                              <w:rPr>
                                <w:lang w:bidi="es-ES"/>
                              </w:rPr>
                              <w:t>Ciudad, provincia y código postal</w:t>
                            </w:r>
                          </w:p>
                          <w:p w14:paraId="1C982032" w14:textId="77777777" w:rsidR="00B2491F" w:rsidRDefault="00B2491F"/>
                          <w:p w14:paraId="1317D577" w14:textId="77777777" w:rsidR="00B2491F" w:rsidRPr="004B7E44" w:rsidRDefault="00B2491F" w:rsidP="004B7E44">
                            <w:r w:rsidRPr="004B7E44">
                              <w:rPr>
                                <w:lang w:bidi="es-ES"/>
                              </w:rPr>
                              <w:t>Dirección</w:t>
                            </w:r>
                          </w:p>
                          <w:p w14:paraId="1464EBA8" w14:textId="77777777" w:rsidR="00B2491F" w:rsidRPr="004B7E44" w:rsidRDefault="00B2491F" w:rsidP="004B7E44">
                            <w:r w:rsidRPr="004B7E44">
                              <w:rPr>
                                <w:lang w:bidi="es-ES"/>
                              </w:rPr>
                              <w:t>Ciudad, provincia y código postal</w:t>
                            </w:r>
                          </w:p>
                          <w:p w14:paraId="7EB1530F" w14:textId="77777777" w:rsidR="00B2491F" w:rsidRDefault="00B2491F"/>
                          <w:p w14:paraId="152F7D37" w14:textId="73CC6E24" w:rsidR="00B2491F" w:rsidRPr="004B7E44" w:rsidRDefault="00B2491F" w:rsidP="004B7E44">
                            <w:r w:rsidRPr="004B7E44">
                              <w:rPr>
                                <w:lang w:bidi="es-ES"/>
                              </w:rPr>
                              <w:t>Dirección</w:t>
                            </w:r>
                          </w:p>
                          <w:p w14:paraId="59E372A8" w14:textId="77777777" w:rsidR="00B2491F" w:rsidRPr="004B7E44" w:rsidRDefault="00B2491F" w:rsidP="004B7E44">
                            <w:r w:rsidRPr="004B7E44">
                              <w:rPr>
                                <w:lang w:bidi="es-ES"/>
                              </w:rPr>
                              <w:t>Ciudad, provincia y código postal</w:t>
                            </w:r>
                          </w:p>
                          <w:p w14:paraId="05B28268" w14:textId="77777777" w:rsidR="00B2491F" w:rsidRDefault="00B2491F"/>
                          <w:p w14:paraId="2C418E6C" w14:textId="77777777" w:rsidR="00B2491F" w:rsidRPr="004B7E44" w:rsidRDefault="00B2491F" w:rsidP="004B7E44">
                            <w:r w:rsidRPr="004B7E44">
                              <w:rPr>
                                <w:lang w:bidi="es-ES"/>
                              </w:rPr>
                              <w:t>Dirección</w:t>
                            </w:r>
                          </w:p>
                          <w:p w14:paraId="6A019960" w14:textId="77777777" w:rsidR="00B2491F" w:rsidRPr="004B7E44" w:rsidRDefault="00B2491F" w:rsidP="004B7E44">
                            <w:r w:rsidRPr="004B7E44">
                              <w:rPr>
                                <w:lang w:bidi="es-ES"/>
                              </w:rPr>
                              <w:t>Ciudad, provincia y código postal</w:t>
                            </w:r>
                          </w:p>
                          <w:p w14:paraId="5A65F767" w14:textId="77777777" w:rsidR="00B2491F" w:rsidRDefault="00B2491F"/>
                          <w:p w14:paraId="14D10A1B" w14:textId="77777777" w:rsidR="00B2491F" w:rsidRPr="004B7E44" w:rsidRDefault="00B2491F" w:rsidP="004B7E44">
                            <w:r w:rsidRPr="004B7E44">
                              <w:rPr>
                                <w:lang w:bidi="es-ES"/>
                              </w:rPr>
                              <w:t>Dirección</w:t>
                            </w:r>
                          </w:p>
                          <w:p w14:paraId="327D5F90" w14:textId="77777777" w:rsidR="00B2491F" w:rsidRPr="004B7E44" w:rsidRDefault="00B2491F" w:rsidP="004B7E44">
                            <w:r w:rsidRPr="004B7E44">
                              <w:rPr>
                                <w:lang w:bidi="es-ES"/>
                              </w:rPr>
                              <w:t>Ciudad, provincia y código postal</w:t>
                            </w:r>
                          </w:p>
                          <w:p w14:paraId="0EC7E22B" w14:textId="77777777" w:rsidR="00B2491F" w:rsidRDefault="00B2491F"/>
                          <w:p w14:paraId="253C50B5" w14:textId="77777777" w:rsidR="00B2491F" w:rsidRPr="004B7E44" w:rsidRDefault="00B2491F" w:rsidP="004B7E44">
                            <w:r w:rsidRPr="004B7E44">
                              <w:rPr>
                                <w:lang w:bidi="es-ES"/>
                              </w:rPr>
                              <w:t>Dirección</w:t>
                            </w:r>
                          </w:p>
                          <w:p w14:paraId="15F0F55D" w14:textId="77777777" w:rsidR="00B2491F" w:rsidRPr="004B7E44" w:rsidRDefault="00B2491F" w:rsidP="004B7E44">
                            <w:r w:rsidRPr="004B7E44">
                              <w:rPr>
                                <w:lang w:bidi="es-ES"/>
                              </w:rPr>
                              <w:t>Ciudad, provincia y código postal</w:t>
                            </w:r>
                          </w:p>
                          <w:p w14:paraId="5801C0CF" w14:textId="77777777" w:rsidR="00B2491F" w:rsidRDefault="00B2491F"/>
                          <w:p w14:paraId="5653F0EA" w14:textId="564E9EBD" w:rsidR="00B2491F" w:rsidRPr="004B7E44" w:rsidRDefault="00B2491F" w:rsidP="004B7E44">
                            <w:r w:rsidRPr="004B7E44">
                              <w:rPr>
                                <w:lang w:bidi="es-ES"/>
                              </w:rPr>
                              <w:t>Dirección</w:t>
                            </w:r>
                          </w:p>
                          <w:p w14:paraId="6D4E2123" w14:textId="77777777" w:rsidR="00B2491F" w:rsidRPr="004B7E44" w:rsidRDefault="00B2491F" w:rsidP="004B7E44">
                            <w:r w:rsidRPr="004B7E44">
                              <w:rPr>
                                <w:lang w:bidi="es-ES"/>
                              </w:rPr>
                              <w:t>Ciudad, provincia y código postal</w:t>
                            </w:r>
                          </w:p>
                          <w:p w14:paraId="695A3DA3" w14:textId="77777777" w:rsidR="00B2491F" w:rsidRDefault="00B2491F"/>
                          <w:p w14:paraId="45FB9538" w14:textId="77777777" w:rsidR="00B2491F" w:rsidRPr="004B7E44" w:rsidRDefault="00B2491F" w:rsidP="004B7E44">
                            <w:r w:rsidRPr="004B7E44">
                              <w:rPr>
                                <w:lang w:bidi="es-ES"/>
                              </w:rPr>
                              <w:t>Dirección</w:t>
                            </w:r>
                          </w:p>
                          <w:p w14:paraId="5F985A9C" w14:textId="77777777" w:rsidR="00B2491F" w:rsidRPr="004B7E44" w:rsidRDefault="00B2491F" w:rsidP="004B7E44">
                            <w:r w:rsidRPr="004B7E44">
                              <w:rPr>
                                <w:lang w:bidi="es-ES"/>
                              </w:rPr>
                              <w:t>Ciudad, provincia y código postal</w:t>
                            </w:r>
                          </w:p>
                          <w:p w14:paraId="72D907A2" w14:textId="77777777" w:rsidR="00B2491F" w:rsidRDefault="00B2491F"/>
                          <w:p w14:paraId="1774F905" w14:textId="0B06C073" w:rsidR="00B2491F" w:rsidRPr="004B7E44" w:rsidRDefault="00B2491F" w:rsidP="004B7E44">
                            <w:r w:rsidRPr="004B7E44">
                              <w:rPr>
                                <w:lang w:bidi="es-ES"/>
                              </w:rPr>
                              <w:t>Dirección</w:t>
                            </w:r>
                          </w:p>
                          <w:p w14:paraId="7D820450" w14:textId="77777777" w:rsidR="00B2491F" w:rsidRPr="004B7E44" w:rsidRDefault="00B2491F" w:rsidP="004B7E44">
                            <w:r w:rsidRPr="004B7E44">
                              <w:rPr>
                                <w:lang w:bidi="es-ES"/>
                              </w:rPr>
                              <w:t>Ciudad, provincia y código postal</w:t>
                            </w:r>
                          </w:p>
                          <w:p w14:paraId="7FEC668C" w14:textId="77777777" w:rsidR="00B2491F" w:rsidRDefault="00B2491F"/>
                          <w:p w14:paraId="2B2701DF" w14:textId="77777777" w:rsidR="00B2491F" w:rsidRPr="004B7E44" w:rsidRDefault="00B2491F" w:rsidP="004B7E44">
                            <w:r w:rsidRPr="004B7E44">
                              <w:rPr>
                                <w:lang w:bidi="es-ES"/>
                              </w:rPr>
                              <w:t>Dirección</w:t>
                            </w:r>
                          </w:p>
                          <w:p w14:paraId="127F88FA" w14:textId="77777777" w:rsidR="00B2491F" w:rsidRPr="004B7E44" w:rsidRDefault="00B2491F"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FF5C06D">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B2491F" w:rsidRDefault="00B2491F">
                                  <w:r>
                                    <w:rPr>
                                      <w:lang w:bidi="es-ES"/>
                                    </w:rPr>
                                    <w:t>(+34) 611 600 946</w:t>
                                  </w:r>
                                  <w:r>
                                    <w:rPr>
                                      <w:lang w:bidi="es-ES"/>
                                    </w:rPr>
                                    <w:br/>
                                    <w:t>https://qubitvlc.github.io</w:t>
                                  </w:r>
                                </w:p>
                                <w:p w14:paraId="792480E3" w14:textId="77777777" w:rsidR="00B2491F" w:rsidRDefault="00B2491F"/>
                                <w:p w14:paraId="08717E87" w14:textId="77777777" w:rsidR="00B2491F" w:rsidRDefault="00B2491F" w:rsidP="004B7E44">
                                  <w:r>
                                    <w:rPr>
                                      <w:lang w:bidi="es-ES"/>
                                    </w:rPr>
                                    <w:t>Teléfono</w:t>
                                  </w:r>
                                </w:p>
                                <w:p w14:paraId="050FB07A" w14:textId="77777777" w:rsidR="00B2491F" w:rsidRPr="004B7E44" w:rsidRDefault="00B2491F" w:rsidP="004B7E44">
                                  <w:r>
                                    <w:rPr>
                                      <w:lang w:bidi="es-ES"/>
                                    </w:rPr>
                                    <w:t>Correo electrónico</w:t>
                                  </w:r>
                                </w:p>
                                <w:p w14:paraId="45F1EAF9" w14:textId="77777777" w:rsidR="00B2491F" w:rsidRDefault="00B2491F"/>
                                <w:p w14:paraId="6CD02434" w14:textId="77777777" w:rsidR="00B2491F" w:rsidRDefault="00B2491F" w:rsidP="004B7E44">
                                  <w:r>
                                    <w:rPr>
                                      <w:lang w:bidi="es-ES"/>
                                    </w:rPr>
                                    <w:t>Teléfono</w:t>
                                  </w:r>
                                </w:p>
                                <w:p w14:paraId="0809BF41" w14:textId="77777777" w:rsidR="00B2491F" w:rsidRPr="004B7E44" w:rsidRDefault="00B2491F" w:rsidP="004B7E44">
                                  <w:r>
                                    <w:rPr>
                                      <w:lang w:bidi="es-ES"/>
                                    </w:rPr>
                                    <w:t>Correo electrónico</w:t>
                                  </w:r>
                                </w:p>
                                <w:p w14:paraId="78FAC480" w14:textId="77777777" w:rsidR="00B2491F" w:rsidRDefault="00B2491F"/>
                                <w:p w14:paraId="475162ED" w14:textId="77777777" w:rsidR="00B2491F" w:rsidRDefault="00B2491F" w:rsidP="004B7E44">
                                  <w:r>
                                    <w:rPr>
                                      <w:lang w:bidi="es-ES"/>
                                    </w:rPr>
                                    <w:t>Teléfono</w:t>
                                  </w:r>
                                </w:p>
                                <w:p w14:paraId="184D04D4" w14:textId="77777777" w:rsidR="00B2491F" w:rsidRPr="004B7E44" w:rsidRDefault="00B2491F" w:rsidP="004B7E44">
                                  <w:r>
                                    <w:rPr>
                                      <w:lang w:bidi="es-ES"/>
                                    </w:rPr>
                                    <w:t>Correo electrónico</w:t>
                                  </w:r>
                                </w:p>
                                <w:p w14:paraId="5DBEED9D" w14:textId="77777777" w:rsidR="00B2491F" w:rsidRDefault="00B2491F"/>
                                <w:p w14:paraId="00AE8D82" w14:textId="77777777" w:rsidR="00B2491F" w:rsidRDefault="00B2491F" w:rsidP="004B7E44">
                                  <w:r>
                                    <w:rPr>
                                      <w:lang w:bidi="es-ES"/>
                                    </w:rPr>
                                    <w:t>Teléfono</w:t>
                                  </w:r>
                                </w:p>
                                <w:p w14:paraId="4377762A" w14:textId="77777777" w:rsidR="00B2491F" w:rsidRPr="004B7E44" w:rsidRDefault="00B2491F" w:rsidP="004B7E44">
                                  <w:r>
                                    <w:rPr>
                                      <w:lang w:bidi="es-ES"/>
                                    </w:rPr>
                                    <w:t>Correo electrónico</w:t>
                                  </w:r>
                                </w:p>
                                <w:p w14:paraId="58FCFD1A" w14:textId="77777777" w:rsidR="00B2491F" w:rsidRDefault="00B2491F"/>
                                <w:p w14:paraId="6346A715" w14:textId="77777777" w:rsidR="00B2491F" w:rsidRDefault="00B2491F" w:rsidP="004B7E44">
                                  <w:r>
                                    <w:rPr>
                                      <w:lang w:bidi="es-ES"/>
                                    </w:rPr>
                                    <w:t>Teléfono</w:t>
                                  </w:r>
                                </w:p>
                                <w:p w14:paraId="2884CC6A" w14:textId="77777777" w:rsidR="00B2491F" w:rsidRPr="004B7E44" w:rsidRDefault="00B2491F" w:rsidP="004B7E44">
                                  <w:r>
                                    <w:rPr>
                                      <w:lang w:bidi="es-ES"/>
                                    </w:rPr>
                                    <w:t>Correo electrónico</w:t>
                                  </w:r>
                                </w:p>
                                <w:p w14:paraId="09A2B4AF" w14:textId="77777777" w:rsidR="00B2491F" w:rsidRDefault="00B2491F"/>
                                <w:p w14:paraId="41FA5D90" w14:textId="77777777" w:rsidR="00B2491F" w:rsidRDefault="00B2491F" w:rsidP="004B7E44">
                                  <w:r>
                                    <w:rPr>
                                      <w:lang w:bidi="es-ES"/>
                                    </w:rPr>
                                    <w:t>Teléfono</w:t>
                                  </w:r>
                                </w:p>
                                <w:p w14:paraId="3CE43BCC" w14:textId="77777777" w:rsidR="00B2491F" w:rsidRPr="004B7E44" w:rsidRDefault="00B2491F" w:rsidP="004B7E44">
                                  <w:r>
                                    <w:rPr>
                                      <w:lang w:bidi="es-ES"/>
                                    </w:rPr>
                                    <w:t>Correo electrónico</w:t>
                                  </w:r>
                                </w:p>
                                <w:p w14:paraId="1AD6DCD3" w14:textId="77777777" w:rsidR="00B2491F" w:rsidRDefault="00B2491F"/>
                                <w:p w14:paraId="3FE24AB7" w14:textId="77777777" w:rsidR="00B2491F" w:rsidRDefault="00B2491F" w:rsidP="004B7E44">
                                  <w:r>
                                    <w:rPr>
                                      <w:lang w:bidi="es-ES"/>
                                    </w:rPr>
                                    <w:t>Teléfono</w:t>
                                  </w:r>
                                </w:p>
                                <w:p w14:paraId="675933EE" w14:textId="77777777" w:rsidR="00B2491F" w:rsidRPr="004B7E44" w:rsidRDefault="00B2491F" w:rsidP="004B7E44">
                                  <w:r>
                                    <w:rPr>
                                      <w:lang w:bidi="es-ES"/>
                                    </w:rPr>
                                    <w:t>Correo electrónico</w:t>
                                  </w:r>
                                </w:p>
                                <w:p w14:paraId="642A2F6A" w14:textId="77777777" w:rsidR="00B2491F" w:rsidRDefault="00B2491F"/>
                                <w:p w14:paraId="4169DC4F" w14:textId="77777777" w:rsidR="00B2491F" w:rsidRDefault="00B2491F" w:rsidP="004B7E44">
                                  <w:r>
                                    <w:rPr>
                                      <w:lang w:bidi="es-ES"/>
                                    </w:rPr>
                                    <w:t>Teléfono</w:t>
                                  </w:r>
                                </w:p>
                                <w:p w14:paraId="1535A4A2" w14:textId="77777777" w:rsidR="00B2491F" w:rsidRPr="004B7E44" w:rsidRDefault="00B2491F" w:rsidP="004B7E44">
                                  <w:r>
                                    <w:rPr>
                                      <w:lang w:bidi="es-ES"/>
                                    </w:rPr>
                                    <w:t>Correo electrónico</w:t>
                                  </w:r>
                                </w:p>
                                <w:p w14:paraId="45F99DD6" w14:textId="77777777" w:rsidR="00B2491F" w:rsidRDefault="00B2491F"/>
                                <w:p w14:paraId="750E0903" w14:textId="77777777" w:rsidR="00B2491F" w:rsidRDefault="00B2491F" w:rsidP="004B7E44">
                                  <w:r>
                                    <w:rPr>
                                      <w:lang w:bidi="es-ES"/>
                                    </w:rPr>
                                    <w:t>Teléfono</w:t>
                                  </w:r>
                                </w:p>
                                <w:p w14:paraId="367CB658" w14:textId="77777777" w:rsidR="00B2491F" w:rsidRPr="004B7E44" w:rsidRDefault="00B2491F" w:rsidP="004B7E44">
                                  <w:r>
                                    <w:rPr>
                                      <w:lang w:bidi="es-ES"/>
                                    </w:rPr>
                                    <w:t>Correo electrónico</w:t>
                                  </w:r>
                                </w:p>
                                <w:p w14:paraId="696C2A5A" w14:textId="77777777" w:rsidR="00B2491F" w:rsidRDefault="00B2491F"/>
                                <w:p w14:paraId="75A1BD79" w14:textId="77777777" w:rsidR="00B2491F" w:rsidRDefault="00B2491F" w:rsidP="004B7E44">
                                  <w:r>
                                    <w:rPr>
                                      <w:lang w:bidi="es-ES"/>
                                    </w:rPr>
                                    <w:t>Teléfono</w:t>
                                  </w:r>
                                </w:p>
                                <w:p w14:paraId="58EEB1AF" w14:textId="77777777" w:rsidR="00B2491F" w:rsidRPr="004B7E44" w:rsidRDefault="00B2491F" w:rsidP="004B7E44">
                                  <w:r>
                                    <w:rPr>
                                      <w:lang w:bidi="es-ES"/>
                                    </w:rPr>
                                    <w:t>Correo electrónico</w:t>
                                  </w:r>
                                </w:p>
                                <w:p w14:paraId="5823619C" w14:textId="77777777" w:rsidR="00B2491F" w:rsidRDefault="00B2491F"/>
                                <w:p w14:paraId="16DD3F57" w14:textId="77777777" w:rsidR="00B2491F" w:rsidRDefault="00B2491F" w:rsidP="004B7E44">
                                  <w:r>
                                    <w:rPr>
                                      <w:lang w:bidi="es-ES"/>
                                    </w:rPr>
                                    <w:t>Teléfono</w:t>
                                  </w:r>
                                </w:p>
                                <w:p w14:paraId="40D3B18A" w14:textId="77777777" w:rsidR="00B2491F" w:rsidRPr="004B7E44" w:rsidRDefault="00B2491F" w:rsidP="004B7E44">
                                  <w:r>
                                    <w:rPr>
                                      <w:lang w:bidi="es-ES"/>
                                    </w:rPr>
                                    <w:t>Correo electrónico</w:t>
                                  </w:r>
                                </w:p>
                                <w:p w14:paraId="144ED92C" w14:textId="77777777" w:rsidR="00B2491F" w:rsidRDefault="00B2491F"/>
                                <w:p w14:paraId="2FEE1EE3" w14:textId="77777777" w:rsidR="00B2491F" w:rsidRDefault="00B2491F" w:rsidP="004B7E44">
                                  <w:r>
                                    <w:rPr>
                                      <w:lang w:bidi="es-ES"/>
                                    </w:rPr>
                                    <w:t>Teléfono</w:t>
                                  </w:r>
                                </w:p>
                                <w:p w14:paraId="5D23C341" w14:textId="30748463" w:rsidR="00B2491F" w:rsidRPr="004B7E44" w:rsidRDefault="00B2491F"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B2491F" w:rsidRDefault="00B2491F">
                            <w:r>
                              <w:rPr>
                                <w:lang w:bidi="es-ES"/>
                              </w:rPr>
                              <w:t>(+34) 611 600 946</w:t>
                            </w:r>
                            <w:r>
                              <w:rPr>
                                <w:lang w:bidi="es-ES"/>
                              </w:rPr>
                              <w:br/>
                              <w:t>https://qubitvlc.github.io</w:t>
                            </w:r>
                          </w:p>
                          <w:p w14:paraId="792480E3" w14:textId="77777777" w:rsidR="00B2491F" w:rsidRDefault="00B2491F"/>
                          <w:p w14:paraId="08717E87" w14:textId="77777777" w:rsidR="00B2491F" w:rsidRDefault="00B2491F" w:rsidP="004B7E44">
                            <w:r>
                              <w:rPr>
                                <w:lang w:bidi="es-ES"/>
                              </w:rPr>
                              <w:t>Teléfono</w:t>
                            </w:r>
                          </w:p>
                          <w:p w14:paraId="050FB07A" w14:textId="77777777" w:rsidR="00B2491F" w:rsidRPr="004B7E44" w:rsidRDefault="00B2491F" w:rsidP="004B7E44">
                            <w:r>
                              <w:rPr>
                                <w:lang w:bidi="es-ES"/>
                              </w:rPr>
                              <w:t>Correo electrónico</w:t>
                            </w:r>
                          </w:p>
                          <w:p w14:paraId="45F1EAF9" w14:textId="77777777" w:rsidR="00B2491F" w:rsidRDefault="00B2491F"/>
                          <w:p w14:paraId="6CD02434" w14:textId="77777777" w:rsidR="00B2491F" w:rsidRDefault="00B2491F" w:rsidP="004B7E44">
                            <w:r>
                              <w:rPr>
                                <w:lang w:bidi="es-ES"/>
                              </w:rPr>
                              <w:t>Teléfono</w:t>
                            </w:r>
                          </w:p>
                          <w:p w14:paraId="0809BF41" w14:textId="77777777" w:rsidR="00B2491F" w:rsidRPr="004B7E44" w:rsidRDefault="00B2491F" w:rsidP="004B7E44">
                            <w:r>
                              <w:rPr>
                                <w:lang w:bidi="es-ES"/>
                              </w:rPr>
                              <w:t>Correo electrónico</w:t>
                            </w:r>
                          </w:p>
                          <w:p w14:paraId="78FAC480" w14:textId="77777777" w:rsidR="00B2491F" w:rsidRDefault="00B2491F"/>
                          <w:p w14:paraId="475162ED" w14:textId="77777777" w:rsidR="00B2491F" w:rsidRDefault="00B2491F" w:rsidP="004B7E44">
                            <w:r>
                              <w:rPr>
                                <w:lang w:bidi="es-ES"/>
                              </w:rPr>
                              <w:t>Teléfono</w:t>
                            </w:r>
                          </w:p>
                          <w:p w14:paraId="184D04D4" w14:textId="77777777" w:rsidR="00B2491F" w:rsidRPr="004B7E44" w:rsidRDefault="00B2491F" w:rsidP="004B7E44">
                            <w:r>
                              <w:rPr>
                                <w:lang w:bidi="es-ES"/>
                              </w:rPr>
                              <w:t>Correo electrónico</w:t>
                            </w:r>
                          </w:p>
                          <w:p w14:paraId="5DBEED9D" w14:textId="77777777" w:rsidR="00B2491F" w:rsidRDefault="00B2491F"/>
                          <w:p w14:paraId="00AE8D82" w14:textId="77777777" w:rsidR="00B2491F" w:rsidRDefault="00B2491F" w:rsidP="004B7E44">
                            <w:r>
                              <w:rPr>
                                <w:lang w:bidi="es-ES"/>
                              </w:rPr>
                              <w:t>Teléfono</w:t>
                            </w:r>
                          </w:p>
                          <w:p w14:paraId="4377762A" w14:textId="77777777" w:rsidR="00B2491F" w:rsidRPr="004B7E44" w:rsidRDefault="00B2491F" w:rsidP="004B7E44">
                            <w:r>
                              <w:rPr>
                                <w:lang w:bidi="es-ES"/>
                              </w:rPr>
                              <w:t>Correo electrónico</w:t>
                            </w:r>
                          </w:p>
                          <w:p w14:paraId="58FCFD1A" w14:textId="77777777" w:rsidR="00B2491F" w:rsidRDefault="00B2491F"/>
                          <w:p w14:paraId="6346A715" w14:textId="77777777" w:rsidR="00B2491F" w:rsidRDefault="00B2491F" w:rsidP="004B7E44">
                            <w:r>
                              <w:rPr>
                                <w:lang w:bidi="es-ES"/>
                              </w:rPr>
                              <w:t>Teléfono</w:t>
                            </w:r>
                          </w:p>
                          <w:p w14:paraId="2884CC6A" w14:textId="77777777" w:rsidR="00B2491F" w:rsidRPr="004B7E44" w:rsidRDefault="00B2491F" w:rsidP="004B7E44">
                            <w:r>
                              <w:rPr>
                                <w:lang w:bidi="es-ES"/>
                              </w:rPr>
                              <w:t>Correo electrónico</w:t>
                            </w:r>
                          </w:p>
                          <w:p w14:paraId="09A2B4AF" w14:textId="77777777" w:rsidR="00B2491F" w:rsidRDefault="00B2491F"/>
                          <w:p w14:paraId="41FA5D90" w14:textId="77777777" w:rsidR="00B2491F" w:rsidRDefault="00B2491F" w:rsidP="004B7E44">
                            <w:r>
                              <w:rPr>
                                <w:lang w:bidi="es-ES"/>
                              </w:rPr>
                              <w:t>Teléfono</w:t>
                            </w:r>
                          </w:p>
                          <w:p w14:paraId="3CE43BCC" w14:textId="77777777" w:rsidR="00B2491F" w:rsidRPr="004B7E44" w:rsidRDefault="00B2491F" w:rsidP="004B7E44">
                            <w:r>
                              <w:rPr>
                                <w:lang w:bidi="es-ES"/>
                              </w:rPr>
                              <w:t>Correo electrónico</w:t>
                            </w:r>
                          </w:p>
                          <w:p w14:paraId="1AD6DCD3" w14:textId="77777777" w:rsidR="00B2491F" w:rsidRDefault="00B2491F"/>
                          <w:p w14:paraId="3FE24AB7" w14:textId="77777777" w:rsidR="00B2491F" w:rsidRDefault="00B2491F" w:rsidP="004B7E44">
                            <w:r>
                              <w:rPr>
                                <w:lang w:bidi="es-ES"/>
                              </w:rPr>
                              <w:t>Teléfono</w:t>
                            </w:r>
                          </w:p>
                          <w:p w14:paraId="675933EE" w14:textId="77777777" w:rsidR="00B2491F" w:rsidRPr="004B7E44" w:rsidRDefault="00B2491F" w:rsidP="004B7E44">
                            <w:r>
                              <w:rPr>
                                <w:lang w:bidi="es-ES"/>
                              </w:rPr>
                              <w:t>Correo electrónico</w:t>
                            </w:r>
                          </w:p>
                          <w:p w14:paraId="642A2F6A" w14:textId="77777777" w:rsidR="00B2491F" w:rsidRDefault="00B2491F"/>
                          <w:p w14:paraId="4169DC4F" w14:textId="77777777" w:rsidR="00B2491F" w:rsidRDefault="00B2491F" w:rsidP="004B7E44">
                            <w:r>
                              <w:rPr>
                                <w:lang w:bidi="es-ES"/>
                              </w:rPr>
                              <w:t>Teléfono</w:t>
                            </w:r>
                          </w:p>
                          <w:p w14:paraId="1535A4A2" w14:textId="77777777" w:rsidR="00B2491F" w:rsidRPr="004B7E44" w:rsidRDefault="00B2491F" w:rsidP="004B7E44">
                            <w:r>
                              <w:rPr>
                                <w:lang w:bidi="es-ES"/>
                              </w:rPr>
                              <w:t>Correo electrónico</w:t>
                            </w:r>
                          </w:p>
                          <w:p w14:paraId="45F99DD6" w14:textId="77777777" w:rsidR="00B2491F" w:rsidRDefault="00B2491F"/>
                          <w:p w14:paraId="750E0903" w14:textId="77777777" w:rsidR="00B2491F" w:rsidRDefault="00B2491F" w:rsidP="004B7E44">
                            <w:r>
                              <w:rPr>
                                <w:lang w:bidi="es-ES"/>
                              </w:rPr>
                              <w:t>Teléfono</w:t>
                            </w:r>
                          </w:p>
                          <w:p w14:paraId="367CB658" w14:textId="77777777" w:rsidR="00B2491F" w:rsidRPr="004B7E44" w:rsidRDefault="00B2491F" w:rsidP="004B7E44">
                            <w:r>
                              <w:rPr>
                                <w:lang w:bidi="es-ES"/>
                              </w:rPr>
                              <w:t>Correo electrónico</w:t>
                            </w:r>
                          </w:p>
                          <w:p w14:paraId="696C2A5A" w14:textId="77777777" w:rsidR="00B2491F" w:rsidRDefault="00B2491F"/>
                          <w:p w14:paraId="75A1BD79" w14:textId="77777777" w:rsidR="00B2491F" w:rsidRDefault="00B2491F" w:rsidP="004B7E44">
                            <w:r>
                              <w:rPr>
                                <w:lang w:bidi="es-ES"/>
                              </w:rPr>
                              <w:t>Teléfono</w:t>
                            </w:r>
                          </w:p>
                          <w:p w14:paraId="58EEB1AF" w14:textId="77777777" w:rsidR="00B2491F" w:rsidRPr="004B7E44" w:rsidRDefault="00B2491F" w:rsidP="004B7E44">
                            <w:r>
                              <w:rPr>
                                <w:lang w:bidi="es-ES"/>
                              </w:rPr>
                              <w:t>Correo electrónico</w:t>
                            </w:r>
                          </w:p>
                          <w:p w14:paraId="5823619C" w14:textId="77777777" w:rsidR="00B2491F" w:rsidRDefault="00B2491F"/>
                          <w:p w14:paraId="16DD3F57" w14:textId="77777777" w:rsidR="00B2491F" w:rsidRDefault="00B2491F" w:rsidP="004B7E44">
                            <w:r>
                              <w:rPr>
                                <w:lang w:bidi="es-ES"/>
                              </w:rPr>
                              <w:t>Teléfono</w:t>
                            </w:r>
                          </w:p>
                          <w:p w14:paraId="40D3B18A" w14:textId="77777777" w:rsidR="00B2491F" w:rsidRPr="004B7E44" w:rsidRDefault="00B2491F" w:rsidP="004B7E44">
                            <w:r>
                              <w:rPr>
                                <w:lang w:bidi="es-ES"/>
                              </w:rPr>
                              <w:t>Correo electrónico</w:t>
                            </w:r>
                          </w:p>
                          <w:p w14:paraId="144ED92C" w14:textId="77777777" w:rsidR="00B2491F" w:rsidRDefault="00B2491F"/>
                          <w:p w14:paraId="2FEE1EE3" w14:textId="77777777" w:rsidR="00B2491F" w:rsidRDefault="00B2491F" w:rsidP="004B7E44">
                            <w:r>
                              <w:rPr>
                                <w:lang w:bidi="es-ES"/>
                              </w:rPr>
                              <w:t>Teléfono</w:t>
                            </w:r>
                          </w:p>
                          <w:p w14:paraId="5D23C341" w14:textId="30748463" w:rsidR="00B2491F" w:rsidRPr="004B7E44" w:rsidRDefault="00B2491F"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2096" behindDoc="1" locked="0" layoutInCell="1" allowOverlap="1" wp14:anchorId="122FDA6F" wp14:editId="01E3CF72">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120" behindDoc="1" locked="0" layoutInCell="1" allowOverlap="1" wp14:anchorId="11D5CB0F" wp14:editId="1B9A0496">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42352" id="Rectángulo 2" o:spid="_x0000_s1026" alt="rectángulo de color" style="position:absolute;margin-left:-57.6pt;margin-top:162.2pt;width:531.35pt;height:4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0D561F">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0D561F">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0D561F">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0D561F"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6712FE6E"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5168" behindDoc="0" locked="0" layoutInCell="1" allowOverlap="1" wp14:anchorId="11309A00" wp14:editId="7EAE9C7F">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7B35DA57" wp14:editId="0BB6B936">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6B673B">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FB176C0" w14:textId="2DE4EC07"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encargo del mantenimiento y administración de la empresa, y del mismo modo realizará las funciones de Community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7BEC16DE">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Merchandaising</w:t>
      </w:r>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2B36431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Community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5BB816A1">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58240" behindDoc="0" locked="0" layoutInCell="1" allowOverlap="1" wp14:anchorId="4F19F485" wp14:editId="4048F97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21E630D4"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741179">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 un grado relacionado con dirección (ADE, MBA, etc…).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4C55CDB7" w14:textId="77777777" w:rsidR="002B3FBC" w:rsidRDefault="002B3FBC" w:rsidP="002B3FBC">
      <w:pPr>
        <w:pStyle w:val="Prrafodelista"/>
        <w:spacing w:after="200"/>
        <w:ind w:left="567"/>
        <w:jc w:val="both"/>
        <w:rPr>
          <w:b/>
          <w:bCs/>
          <w:color w:val="000000" w:themeColor="text1"/>
          <w:sz w:val="24"/>
          <w:szCs w:val="20"/>
          <w:u w:val="single"/>
        </w:rPr>
      </w:pPr>
    </w:p>
    <w:p w14:paraId="004ECB3A" w14:textId="23E9685F"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F721C6">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3F076CE4"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E7C5943" w14:textId="77777777" w:rsidR="00033377" w:rsidRDefault="00033377" w:rsidP="00124268">
      <w:pPr>
        <w:spacing w:after="200"/>
        <w:ind w:firstLine="567"/>
        <w:jc w:val="both"/>
        <w:rPr>
          <w:color w:val="000000" w:themeColor="text1"/>
          <w:sz w:val="24"/>
          <w:szCs w:val="20"/>
        </w:rPr>
      </w:pP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001CE5">
        <w:rPr>
          <w:b/>
          <w:bCs/>
          <w:color w:val="000000" w:themeColor="text1"/>
          <w:sz w:val="24"/>
          <w:szCs w:val="20"/>
          <w:u w:val="single"/>
        </w:rPr>
        <w:t>Community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90B2944" w:rsidR="00201BBC" w:rsidRDefault="00623CAE" w:rsidP="00001CE5">
      <w:pPr>
        <w:spacing w:after="200"/>
        <w:ind w:firstLine="567"/>
        <w:jc w:val="both"/>
        <w:rPr>
          <w:color w:val="000000" w:themeColor="text1"/>
          <w:sz w:val="24"/>
          <w:szCs w:val="20"/>
        </w:rPr>
      </w:pPr>
      <w:r w:rsidRPr="00623CAE">
        <w:rPr>
          <w:color w:val="000000" w:themeColor="text1"/>
          <w:sz w:val="24"/>
          <w:szCs w:val="20"/>
        </w:rPr>
        <w:t>El Community Manager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1C3B0BB8" w14:textId="77777777" w:rsidR="00201BBC" w:rsidRDefault="00201BBC">
      <w:pPr>
        <w:spacing w:after="200"/>
        <w:rPr>
          <w:color w:val="000000" w:themeColor="text1"/>
          <w:sz w:val="24"/>
          <w:szCs w:val="20"/>
        </w:rPr>
      </w:pPr>
      <w:r>
        <w:rPr>
          <w:color w:val="000000" w:themeColor="text1"/>
          <w:sz w:val="24"/>
          <w:szCs w:val="20"/>
        </w:rPr>
        <w:br w:type="page"/>
      </w:r>
    </w:p>
    <w:p w14:paraId="23359112" w14:textId="5A4B2E78" w:rsidR="00623CAE" w:rsidRDefault="00201BBC" w:rsidP="00201BBC">
      <w:pPr>
        <w:pStyle w:val="Ttulo2"/>
        <w:rPr>
          <w:sz w:val="28"/>
          <w:szCs w:val="10"/>
          <w:u w:val="single"/>
        </w:rPr>
      </w:pPr>
      <w:r w:rsidRPr="00201BBC">
        <w:rPr>
          <w:sz w:val="28"/>
          <w:szCs w:val="10"/>
          <w:u w:val="single"/>
        </w:rPr>
        <w:lastRenderedPageBreak/>
        <w:t>Estatus de los socios trabajadores</w:t>
      </w:r>
    </w:p>
    <w:p w14:paraId="11429819" w14:textId="77469F08" w:rsidR="00201BBC" w:rsidRDefault="00201BBC" w:rsidP="00201BBC"/>
    <w:p w14:paraId="6B4FFAAE" w14:textId="74937C88"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591D599A" w14:textId="19CF4A06"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40579282" w14:textId="77777777" w:rsidR="00E434FC" w:rsidRPr="00201BBC" w:rsidRDefault="00E434FC" w:rsidP="00201BBC">
      <w:pPr>
        <w:spacing w:after="200"/>
        <w:ind w:firstLine="567"/>
        <w:jc w:val="both"/>
        <w:rPr>
          <w:color w:val="000000" w:themeColor="text1"/>
          <w:sz w:val="24"/>
          <w:szCs w:val="20"/>
        </w:rPr>
      </w:pPr>
    </w:p>
    <w:p w14:paraId="1570086F" w14:textId="77777777" w:rsidR="00201BBC" w:rsidRPr="00201BBC" w:rsidRDefault="00201BBC" w:rsidP="00201BBC"/>
    <w:p w14:paraId="124F548A" w14:textId="123B8020" w:rsidR="00201BBC" w:rsidRDefault="00201BBC" w:rsidP="00201BBC">
      <w:pPr>
        <w:pStyle w:val="Ttulo2"/>
        <w:rPr>
          <w:sz w:val="28"/>
          <w:szCs w:val="10"/>
          <w:u w:val="single"/>
        </w:rPr>
      </w:pPr>
      <w:r w:rsidRPr="00201BBC">
        <w:rPr>
          <w:sz w:val="28"/>
          <w:szCs w:val="10"/>
          <w:u w:val="single"/>
        </w:rPr>
        <w:t>Contratación y coste del personal</w:t>
      </w:r>
    </w:p>
    <w:p w14:paraId="0FAF0938" w14:textId="490168A8" w:rsidR="00201BBC" w:rsidRDefault="00201BBC" w:rsidP="00201BBC">
      <w:pPr>
        <w:pStyle w:val="Ttulo2"/>
        <w:rPr>
          <w:sz w:val="28"/>
          <w:szCs w:val="10"/>
          <w:u w:val="single"/>
        </w:rPr>
      </w:pPr>
    </w:p>
    <w:p w14:paraId="2FE37260" w14:textId="4A5E468E"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079607F4" w14:textId="69BADFD0"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412911FE" w14:textId="3AE4E8EE"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7AC8B6B8" w14:textId="77777777" w:rsidR="00764918" w:rsidRDefault="00764918">
      <w:pPr>
        <w:spacing w:after="200"/>
        <w:rPr>
          <w:color w:val="000000" w:themeColor="text1"/>
          <w:sz w:val="24"/>
          <w:szCs w:val="20"/>
        </w:rPr>
      </w:pPr>
      <w:r>
        <w:rPr>
          <w:color w:val="000000" w:themeColor="text1"/>
          <w:sz w:val="24"/>
          <w:szCs w:val="20"/>
        </w:rPr>
        <w:br w:type="page"/>
      </w:r>
    </w:p>
    <w:p w14:paraId="20B0D4EA" w14:textId="3C45F57A"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62E71393" w14:textId="77777777" w:rsidR="00272C85" w:rsidRDefault="00272C85" w:rsidP="00764918">
      <w:pPr>
        <w:pStyle w:val="Ttulo2"/>
        <w:rPr>
          <w:sz w:val="28"/>
          <w:szCs w:val="10"/>
          <w:u w:val="single"/>
        </w:rPr>
      </w:pPr>
    </w:p>
    <w:p w14:paraId="2B7E3FFE" w14:textId="66243858"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59B83C90" w14:textId="77777777" w:rsidTr="00D63CF4">
        <w:tc>
          <w:tcPr>
            <w:tcW w:w="9736" w:type="dxa"/>
            <w:gridSpan w:val="4"/>
            <w:shd w:val="clear" w:color="auto" w:fill="F3B46B" w:themeFill="accent1" w:themeFillTint="99"/>
          </w:tcPr>
          <w:p w14:paraId="54FBC4C2" w14:textId="24EA47B9"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E62AA40" w14:textId="77777777" w:rsidTr="00D63CF4">
        <w:tc>
          <w:tcPr>
            <w:tcW w:w="9736" w:type="dxa"/>
            <w:gridSpan w:val="4"/>
          </w:tcPr>
          <w:p w14:paraId="0BF84458" w14:textId="29E61951"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022471F1" w14:textId="77777777" w:rsidTr="00D63CF4">
        <w:tc>
          <w:tcPr>
            <w:tcW w:w="9736" w:type="dxa"/>
            <w:gridSpan w:val="4"/>
          </w:tcPr>
          <w:p w14:paraId="3A2A41A0" w14:textId="413F062E"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20B3FA64" w14:textId="77777777" w:rsidTr="00D63CF4">
        <w:tc>
          <w:tcPr>
            <w:tcW w:w="9736" w:type="dxa"/>
            <w:gridSpan w:val="4"/>
          </w:tcPr>
          <w:p w14:paraId="4B33E3B9" w14:textId="79787CF5"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2F7B8F4" w14:textId="77777777" w:rsidTr="00D63CF4">
        <w:tc>
          <w:tcPr>
            <w:tcW w:w="4868" w:type="dxa"/>
            <w:gridSpan w:val="2"/>
          </w:tcPr>
          <w:p w14:paraId="33999210"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669C052E" w14:textId="77777777" w:rsidR="00764918" w:rsidRPr="001C092A" w:rsidRDefault="001C092A" w:rsidP="001C092A">
            <w:pPr>
              <w:pStyle w:val="Prrafodelista"/>
              <w:numPr>
                <w:ilvl w:val="0"/>
                <w:numId w:val="25"/>
              </w:numPr>
              <w:ind w:left="851" w:hanging="284"/>
              <w:jc w:val="both"/>
              <w:rPr>
                <w:color w:val="000000" w:themeColor="text1"/>
                <w:sz w:val="24"/>
                <w:szCs w:val="24"/>
              </w:rPr>
            </w:pPr>
            <w:r w:rsidRPr="001C092A">
              <w:rPr>
                <w:color w:val="000000" w:themeColor="text1"/>
                <w:sz w:val="24"/>
                <w:szCs w:val="24"/>
              </w:rPr>
              <w:t>Coordinar los proyectos web</w:t>
            </w:r>
          </w:p>
          <w:p w14:paraId="25855172" w14:textId="77277F2D" w:rsidR="001C092A" w:rsidRPr="00660D42" w:rsidRDefault="001C092A" w:rsidP="001C092A">
            <w:pPr>
              <w:pStyle w:val="Prrafodelista"/>
              <w:numPr>
                <w:ilvl w:val="0"/>
                <w:numId w:val="25"/>
              </w:numPr>
              <w:ind w:left="851" w:hanging="284"/>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06924FE5"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60FB0A0" w14:textId="344383EC"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5BE4F6E1" w14:textId="77777777" w:rsidTr="00D63CF4">
        <w:tc>
          <w:tcPr>
            <w:tcW w:w="9736" w:type="dxa"/>
            <w:gridSpan w:val="4"/>
            <w:shd w:val="clear" w:color="auto" w:fill="F3B46B" w:themeFill="accent1" w:themeFillTint="99"/>
          </w:tcPr>
          <w:p w14:paraId="447F1F6A" w14:textId="0539DDFC"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4BA684A9" w14:textId="77777777" w:rsidTr="00D63CF4">
        <w:tc>
          <w:tcPr>
            <w:tcW w:w="3964" w:type="dxa"/>
          </w:tcPr>
          <w:p w14:paraId="79DFF99D"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078011C"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6CF596D"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3C720451" w14:textId="77777777" w:rsidTr="00D63CF4">
        <w:tc>
          <w:tcPr>
            <w:tcW w:w="3964" w:type="dxa"/>
          </w:tcPr>
          <w:p w14:paraId="4E3C2DF9"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75BC767B" w14:textId="610889F2"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5A1A4265" w14:textId="01C1ED61"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6C2CF77E" w14:textId="77777777" w:rsidTr="00D63CF4">
        <w:tc>
          <w:tcPr>
            <w:tcW w:w="3964" w:type="dxa"/>
          </w:tcPr>
          <w:p w14:paraId="7D1C7947"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865A189" w14:textId="79FC5DB6"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7DF2F1A3" w14:textId="4935E2D5"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0073678F" w14:textId="77777777" w:rsidTr="00D63CF4">
        <w:tc>
          <w:tcPr>
            <w:tcW w:w="3964" w:type="dxa"/>
          </w:tcPr>
          <w:p w14:paraId="141F9197" w14:textId="1F7D649E"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1A21083A" w14:textId="6B4ECCBE"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00455FA8" w14:textId="4967DEF5"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16926C73" w14:textId="1C85E952" w:rsidR="00764918" w:rsidRDefault="00764918" w:rsidP="00764918"/>
    <w:p w14:paraId="370611C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1268360E" w14:textId="77777777" w:rsidTr="00D63CF4">
        <w:tc>
          <w:tcPr>
            <w:tcW w:w="9736" w:type="dxa"/>
            <w:gridSpan w:val="4"/>
            <w:shd w:val="clear" w:color="auto" w:fill="F3B46B" w:themeFill="accent1" w:themeFillTint="99"/>
          </w:tcPr>
          <w:p w14:paraId="4141BFCF" w14:textId="01694810"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4DE59A38" w14:textId="77777777" w:rsidTr="00D63CF4">
        <w:tc>
          <w:tcPr>
            <w:tcW w:w="9736" w:type="dxa"/>
            <w:gridSpan w:val="4"/>
          </w:tcPr>
          <w:p w14:paraId="42EE5FFF" w14:textId="0A135221"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2BBDA3D3" w14:textId="77777777" w:rsidTr="00D63CF4">
        <w:tc>
          <w:tcPr>
            <w:tcW w:w="9736" w:type="dxa"/>
            <w:gridSpan w:val="4"/>
          </w:tcPr>
          <w:p w14:paraId="7C5A3559" w14:textId="1E78BE58"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07E66262" w14:textId="77777777" w:rsidTr="00D63CF4">
        <w:tc>
          <w:tcPr>
            <w:tcW w:w="9736" w:type="dxa"/>
            <w:gridSpan w:val="4"/>
          </w:tcPr>
          <w:p w14:paraId="25429F4F" w14:textId="2EEBE884"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38E34A0F" w14:textId="77777777" w:rsidTr="00D63CF4">
        <w:tc>
          <w:tcPr>
            <w:tcW w:w="4868" w:type="dxa"/>
            <w:gridSpan w:val="2"/>
          </w:tcPr>
          <w:p w14:paraId="2C59046C"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6E0B6D43" w14:textId="6B308AA9" w:rsidR="00272C85" w:rsidRPr="00660D42" w:rsidRDefault="00031FC8" w:rsidP="00031FC8">
            <w:pPr>
              <w:pStyle w:val="Prrafodelista"/>
              <w:numPr>
                <w:ilvl w:val="0"/>
                <w:numId w:val="25"/>
              </w:numPr>
              <w:ind w:left="851" w:hanging="284"/>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476B8EDD"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045480F1" w14:textId="11D29AC9"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5AC5DE89" w14:textId="77777777" w:rsidTr="00D63CF4">
        <w:tc>
          <w:tcPr>
            <w:tcW w:w="9736" w:type="dxa"/>
            <w:gridSpan w:val="4"/>
            <w:shd w:val="clear" w:color="auto" w:fill="F3B46B" w:themeFill="accent1" w:themeFillTint="99"/>
          </w:tcPr>
          <w:p w14:paraId="029CF73F" w14:textId="0AE1A261"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2068AFF2" w14:textId="77777777" w:rsidTr="00D63CF4">
        <w:tc>
          <w:tcPr>
            <w:tcW w:w="3964" w:type="dxa"/>
          </w:tcPr>
          <w:p w14:paraId="73F725E1"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6B752019"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075D469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40363FB4" w14:textId="77777777" w:rsidTr="00D63CF4">
        <w:tc>
          <w:tcPr>
            <w:tcW w:w="3964" w:type="dxa"/>
          </w:tcPr>
          <w:p w14:paraId="6B32A224"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0832702" w14:textId="09321831"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127C28CF" w14:textId="28A55AA6"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2E99C724" w14:textId="77777777" w:rsidTr="00D63CF4">
        <w:tc>
          <w:tcPr>
            <w:tcW w:w="3964" w:type="dxa"/>
          </w:tcPr>
          <w:p w14:paraId="7C36A03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56ACAD20" w14:textId="497B1B7D"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397A9458" w14:textId="4EFF63F0"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4928BDDA" w14:textId="77777777" w:rsidTr="00D63CF4">
        <w:tc>
          <w:tcPr>
            <w:tcW w:w="3964" w:type="dxa"/>
          </w:tcPr>
          <w:p w14:paraId="5C797B61"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3B7F2722" w14:textId="60A08D46"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180D169A" w14:textId="02951964"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2D05BDF1" w14:textId="00AAA27A"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2816F79A" w14:textId="77777777" w:rsidTr="00D63CF4">
        <w:tc>
          <w:tcPr>
            <w:tcW w:w="9736" w:type="dxa"/>
            <w:gridSpan w:val="4"/>
            <w:shd w:val="clear" w:color="auto" w:fill="F3B46B" w:themeFill="accent1" w:themeFillTint="99"/>
          </w:tcPr>
          <w:p w14:paraId="191DD23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03224032" w14:textId="77777777" w:rsidTr="00D63CF4">
        <w:tc>
          <w:tcPr>
            <w:tcW w:w="9736" w:type="dxa"/>
            <w:gridSpan w:val="4"/>
          </w:tcPr>
          <w:p w14:paraId="1425A471" w14:textId="32CE7A90"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712763C4" w14:textId="77777777" w:rsidTr="00D63CF4">
        <w:tc>
          <w:tcPr>
            <w:tcW w:w="9736" w:type="dxa"/>
            <w:gridSpan w:val="4"/>
          </w:tcPr>
          <w:p w14:paraId="54057A08" w14:textId="101F2D11"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0A1222D0" w14:textId="77777777" w:rsidTr="00D63CF4">
        <w:tc>
          <w:tcPr>
            <w:tcW w:w="9736" w:type="dxa"/>
            <w:gridSpan w:val="4"/>
          </w:tcPr>
          <w:p w14:paraId="0F2B4566" w14:textId="56C78D18"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6C2AFF3A" w14:textId="77777777" w:rsidTr="00D63CF4">
        <w:tc>
          <w:tcPr>
            <w:tcW w:w="4868" w:type="dxa"/>
            <w:gridSpan w:val="2"/>
          </w:tcPr>
          <w:p w14:paraId="74CE4759"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53B4F8B" w14:textId="77777777" w:rsidR="00272C85"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Monitorización de los equipos</w:t>
            </w:r>
          </w:p>
          <w:p w14:paraId="352B27A3" w14:textId="77777777" w:rsidR="00190193"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Contabilidad y finanzas</w:t>
            </w:r>
          </w:p>
          <w:p w14:paraId="28940D9B" w14:textId="2152C015" w:rsidR="00190193" w:rsidRPr="00660D42" w:rsidRDefault="00190193" w:rsidP="00031FC8">
            <w:pPr>
              <w:pStyle w:val="Prrafodelista"/>
              <w:numPr>
                <w:ilvl w:val="0"/>
                <w:numId w:val="25"/>
              </w:numPr>
              <w:ind w:left="851" w:hanging="284"/>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52DAB8EB"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6BA2D3EE" w14:textId="5B249320"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2BF4DF65" w14:textId="4100989B"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179CEF3F" w14:textId="77777777" w:rsidTr="00D63CF4">
        <w:tc>
          <w:tcPr>
            <w:tcW w:w="9736" w:type="dxa"/>
            <w:gridSpan w:val="4"/>
            <w:shd w:val="clear" w:color="auto" w:fill="F3B46B" w:themeFill="accent1" w:themeFillTint="99"/>
          </w:tcPr>
          <w:p w14:paraId="488E5698" w14:textId="69D40800"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6E3E0A97" w14:textId="77777777" w:rsidTr="00D63CF4">
        <w:tc>
          <w:tcPr>
            <w:tcW w:w="3964" w:type="dxa"/>
          </w:tcPr>
          <w:p w14:paraId="7A92F82F"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3481B08"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041FAC4"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5E87B376" w14:textId="77777777" w:rsidTr="00D63CF4">
        <w:tc>
          <w:tcPr>
            <w:tcW w:w="3964" w:type="dxa"/>
          </w:tcPr>
          <w:p w14:paraId="5D293771"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140DC2B" w14:textId="30E2A8D1"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004B299A" w14:textId="5BF1316E"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6AD606B6" w14:textId="77777777" w:rsidTr="00D63CF4">
        <w:tc>
          <w:tcPr>
            <w:tcW w:w="3964" w:type="dxa"/>
          </w:tcPr>
          <w:p w14:paraId="16FCB0C1"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71599C7" w14:textId="1EA42912"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12B953F1" w14:textId="4144D9BC"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0BE05585" w14:textId="77777777" w:rsidTr="00D63CF4">
        <w:tc>
          <w:tcPr>
            <w:tcW w:w="3964" w:type="dxa"/>
          </w:tcPr>
          <w:p w14:paraId="2FCC5CDE"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4E138817" w14:textId="72AE3826"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5E58B338" w14:textId="4EB46AAB"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595B6313" w14:textId="342C901C"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3B1629CB" w14:textId="04184702"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3268D758" w14:textId="77777777" w:rsidR="007F38C8" w:rsidRDefault="007F38C8" w:rsidP="000A1559">
      <w:pPr>
        <w:pStyle w:val="Ttulo2"/>
        <w:rPr>
          <w:sz w:val="28"/>
          <w:szCs w:val="10"/>
          <w:u w:val="single"/>
        </w:rPr>
      </w:pPr>
    </w:p>
    <w:p w14:paraId="4AB46A53" w14:textId="77777777" w:rsidR="000A1559" w:rsidRPr="005E1852" w:rsidRDefault="000A1559" w:rsidP="000A1559">
      <w:pPr>
        <w:pStyle w:val="Ttulo2"/>
        <w:rPr>
          <w:sz w:val="44"/>
          <w:szCs w:val="18"/>
        </w:rPr>
      </w:pPr>
    </w:p>
    <w:p w14:paraId="0F399103" w14:textId="7B1A069C"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4A969E3F">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7C7EFE" w14:textId="77777777" w:rsidR="007F38C8" w:rsidRPr="005E1852" w:rsidRDefault="007F38C8">
      <w:pPr>
        <w:spacing w:after="200"/>
        <w:rPr>
          <w:color w:val="000000" w:themeColor="text1"/>
          <w:sz w:val="8"/>
          <w:szCs w:val="2"/>
          <w:u w:val="single" w:color="E48312"/>
        </w:rPr>
      </w:pPr>
    </w:p>
    <w:p w14:paraId="78FA0504"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6E4F498C" w14:textId="2F80657B"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7E79B7DC" w14:textId="3803CFDD"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092AE535"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4DA7CFA9" w14:textId="77777777" w:rsidR="00D63CF4" w:rsidRPr="00D63CF4" w:rsidRDefault="00D63CF4" w:rsidP="00D63CF4"/>
    <w:p w14:paraId="25C716FB" w14:textId="2BCF8A5E"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53FC1535" w14:textId="7689E234"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70D536DE" w14:textId="0A525DCA"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171FA9FF" w14:textId="14E4BC8B"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2844F070" w14:textId="6DB0BF65"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2621CFC7" w14:textId="29D00F20"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C4A881B" w14:textId="77777777" w:rsidR="00416292" w:rsidRDefault="00416292">
      <w:pPr>
        <w:spacing w:after="200"/>
        <w:rPr>
          <w:color w:val="000000" w:themeColor="text1"/>
          <w:sz w:val="24"/>
          <w:szCs w:val="20"/>
        </w:rPr>
      </w:pPr>
      <w:r>
        <w:rPr>
          <w:color w:val="000000" w:themeColor="text1"/>
          <w:sz w:val="24"/>
          <w:szCs w:val="20"/>
        </w:rPr>
        <w:br w:type="page"/>
      </w:r>
    </w:p>
    <w:p w14:paraId="2BB7A0A5" w14:textId="18E61B86"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3" w:name="_Toc55500763"/>
    </w:p>
    <w:p w14:paraId="1DA95601" w14:textId="1614740E" w:rsidR="00BA3860" w:rsidRPr="00416292" w:rsidRDefault="00BA3860" w:rsidP="00BA3860">
      <w:pPr>
        <w:spacing w:after="200"/>
        <w:ind w:firstLine="567"/>
        <w:jc w:val="center"/>
      </w:pPr>
      <w:r>
        <w:rPr>
          <w:noProof/>
        </w:rPr>
        <w:drawing>
          <wp:inline distT="0" distB="0" distL="0" distR="0" wp14:anchorId="41755D1A" wp14:editId="4E817973">
            <wp:extent cx="3886200" cy="1943100"/>
            <wp:effectExtent l="38100" t="19050" r="19050" b="381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1015B3E" w14:textId="6433FEB8" w:rsidR="004541C7" w:rsidRDefault="00D63CF4" w:rsidP="00AA1700">
      <w:pPr>
        <w:pStyle w:val="Ttulo2"/>
        <w:numPr>
          <w:ilvl w:val="1"/>
          <w:numId w:val="11"/>
        </w:numPr>
        <w:ind w:left="709" w:hanging="709"/>
        <w:rPr>
          <w:color w:val="FF0000"/>
          <w:sz w:val="28"/>
          <w:szCs w:val="10"/>
          <w:u w:color="FFC000"/>
        </w:rPr>
      </w:pPr>
      <w:r>
        <w:rPr>
          <w:sz w:val="28"/>
          <w:szCs w:val="10"/>
          <w:u w:color="FFC000"/>
        </w:rPr>
        <w:t>Estudio de proveedores</w:t>
      </w:r>
      <w:bookmarkEnd w:id="23"/>
      <w:r w:rsidR="00DE4FE0" w:rsidRPr="00DE4FE0">
        <w:rPr>
          <w:color w:val="FF0000"/>
          <w:sz w:val="28"/>
          <w:szCs w:val="10"/>
          <w:u w:color="FFC000"/>
        </w:rPr>
        <w:t xml:space="preserve"> ¿?</w:t>
      </w:r>
    </w:p>
    <w:p w14:paraId="39BFD381" w14:textId="2F3A6AC8" w:rsidR="00B2491F" w:rsidRDefault="00B2491F" w:rsidP="00B2491F">
      <w:pPr>
        <w:pStyle w:val="Ttulo2"/>
        <w:rPr>
          <w:color w:val="FF0000"/>
          <w:sz w:val="28"/>
          <w:szCs w:val="10"/>
          <w:u w:color="FFC000"/>
        </w:rPr>
      </w:pPr>
    </w:p>
    <w:p w14:paraId="6F1F4129" w14:textId="202B6D56"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3D0E2DD8" w14:textId="750B444B"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4C47EA68" w14:textId="27503421"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10E9E22E" w14:textId="5AA7FF38"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4CAB56F6" w14:textId="2038168F"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4" w:name="_Toc55500764"/>
      <w:r w:rsidR="00B2491F" w:rsidRPr="00B2491F">
        <w:rPr>
          <w:color w:val="000000" w:themeColor="text1"/>
          <w:sz w:val="24"/>
          <w:szCs w:val="20"/>
        </w:rPr>
        <w:br w:type="page"/>
      </w:r>
    </w:p>
    <w:p w14:paraId="06A417AA" w14:textId="3E9A9DFA"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7D636C1F" w14:textId="77777777"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27" w:name="_Toc55500767"/>
      <w:r>
        <w:rPr>
          <w:color w:val="000000" w:themeColor="text1"/>
          <w:sz w:val="40"/>
          <w:szCs w:val="20"/>
          <w:u w:val="single" w:color="E48312"/>
        </w:rPr>
        <w:br w:type="page"/>
      </w:r>
    </w:p>
    <w:p w14:paraId="680A6940" w14:textId="7C8BF5CB"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7274A3F3" w14:textId="02EAC86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416C966" w14:textId="715CF273" w:rsidR="00467622" w:rsidRDefault="00467622" w:rsidP="00467622"/>
    <w:p w14:paraId="15CE1E44" w14:textId="1DC6E6A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728B5E8B" w14:textId="2220EC7B"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4F33986" w14:textId="14B9A53E"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3104F140" w14:textId="2AA34DA2"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641CF6BC" w14:textId="10F8697A"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1A31DD11" w14:textId="32CBA3CB"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224D6ED5" w14:textId="6A2F099A" w:rsidR="00B06D65" w:rsidRPr="00467622" w:rsidRDefault="00B06D65" w:rsidP="00467622"/>
    <w:p w14:paraId="7FC28A19" w14:textId="74C08B8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19B5B334" w14:textId="77777777" w:rsidR="00DE4FE0" w:rsidRPr="00DE4FE0" w:rsidRDefault="00DE4FE0" w:rsidP="00DE4FE0"/>
    <w:p w14:paraId="6A12B0FF" w14:textId="3379C33E"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2DA8802"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1E53A4F1"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E2AF339"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muscular (dolores de espalda, túnel carpiano, etc…)</w:t>
      </w:r>
    </w:p>
    <w:p w14:paraId="0436C628"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CEA0893"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5CA212F1"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2C601C2E"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7579AE1B" w14:textId="3391FEE6"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6538E5C7" w14:textId="280C4E63"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7B27E788" w14:textId="44EA35C1" w:rsidR="000829C4" w:rsidRDefault="000829C4" w:rsidP="000829C4"/>
    <w:p w14:paraId="681D15F0" w14:textId="43D6FC6A"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5778664D"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7FF35648" w14:textId="4F9E730A" w:rsidR="000829C4" w:rsidRDefault="000829C4" w:rsidP="000829C4">
            <w:pPr>
              <w:jc w:val="center"/>
            </w:pPr>
            <w:r>
              <w:t>Lunes</w:t>
            </w:r>
          </w:p>
        </w:tc>
        <w:tc>
          <w:tcPr>
            <w:tcW w:w="1287" w:type="dxa"/>
            <w:vAlign w:val="center"/>
          </w:tcPr>
          <w:p w14:paraId="35420BE2" w14:textId="1EA3B7FD"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41CE9D2A" w14:textId="57F182F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E7039B6" w14:textId="13C5C07A"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2262D2B6" w14:textId="724A47F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443A508E" w14:textId="44499D8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0C313985" w14:textId="77C2D89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EA5723E"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40F980A6" w14:textId="67B72833" w:rsidR="000829C4" w:rsidRPr="000829C4" w:rsidRDefault="00D875FD" w:rsidP="000829C4">
            <w:pPr>
              <w:jc w:val="right"/>
              <w:rPr>
                <w:b w:val="0"/>
                <w:bCs w:val="0"/>
                <w:color w:val="BFBFBF" w:themeColor="background1" w:themeShade="BF"/>
              </w:rPr>
            </w:pPr>
            <w:r>
              <w:rPr>
                <w:noProof/>
                <w:color w:val="000000" w:themeColor="text1"/>
              </w:rPr>
              <mc:AlternateContent>
                <mc:Choice Requires="wps">
                  <w:drawing>
                    <wp:anchor distT="0" distB="0" distL="114300" distR="114300" simplePos="0" relativeHeight="251626496" behindDoc="0" locked="0" layoutInCell="1" allowOverlap="1" wp14:anchorId="4AE7A6EB" wp14:editId="0F41BF31">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8CF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EC930A1" w14:textId="7FFF059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475B5F8A" w14:textId="4684FA6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176CFCD0" w14:textId="633D34AF"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4B2B7C92" w14:textId="2BBAAD5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5E56D20A" w14:textId="30894383"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3C4C424" w14:textId="33A882D4"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2591FE3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5C1C9435" w14:textId="04AFCF7A" w:rsidR="000829C4" w:rsidRPr="000829C4" w:rsidRDefault="00D875FD" w:rsidP="000829C4">
            <w:pPr>
              <w:jc w:val="right"/>
              <w:rPr>
                <w:b w:val="0"/>
                <w:bCs w:val="0"/>
                <w:color w:val="000000" w:themeColor="text1"/>
              </w:rPr>
            </w:pPr>
            <w:r w:rsidRPr="000829C4">
              <w:rPr>
                <w:noProof/>
                <w:color w:val="000000" w:themeColor="text1"/>
                <w:u w:val="thick" w:color="00B0F0"/>
              </w:rPr>
              <mc:AlternateContent>
                <mc:Choice Requires="wps">
                  <w:drawing>
                    <wp:anchor distT="0" distB="0" distL="114300" distR="114300" simplePos="0" relativeHeight="251650048" behindDoc="0" locked="0" layoutInCell="1" allowOverlap="1" wp14:anchorId="0A23DCBE" wp14:editId="68506848">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9B464"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4F6E8D72" w14:textId="4543421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5F35203C" w14:textId="2218C61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14228520" w14:textId="469E9D99"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0B59E29D" w14:textId="7903EF4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1257472D" w14:textId="3EC786AE"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39524E48" w14:textId="362F11A4"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2127AD75"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CD17610" w14:textId="460B6B59"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3AAB42F7" w14:textId="034F8C32"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5734E102" w14:textId="1935885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22A8FD6B" w14:textId="0718DF28"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480EB6BB" w14:textId="59C95AE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784FAFF" w14:textId="2BA7D69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39E0B63" w14:textId="0AD0CABC"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47DFABE5"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0A3628D7" w14:textId="3FFD0DEC"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5AC97095" w14:textId="75B7D33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7CF0F1F8" w14:textId="05997831"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427FC23C" w14:textId="7829FE6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3A4B5D7A" w14:textId="0A52EAE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784DD773" w14:textId="062D5C6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5D4F5794" w14:textId="307D5F8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52B78BD"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AD255F1" w14:textId="7E8C8974"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2237F204" w14:textId="3EAB5DE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574C59D8" w14:textId="51D93B4D"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271F9DDE" w14:textId="5F3D18E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02F824CB" w14:textId="5B76E78A"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04A83CBE" w14:textId="61D4F1B0"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452EF2F5" w14:textId="237F699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3370B9B7" w14:textId="350F59F6" w:rsidR="000829C4" w:rsidRDefault="000829C4" w:rsidP="000829C4"/>
    <w:p w14:paraId="17C3C5A7" w14:textId="6389BB83"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4F85F30C" w14:textId="60C9E268"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31DA0076" w14:textId="29857DEE"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5F26654E"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1F2B2882" w14:textId="77777777" w:rsidR="000829C4" w:rsidRDefault="000829C4" w:rsidP="00B2491F">
            <w:pPr>
              <w:jc w:val="center"/>
            </w:pPr>
            <w:bookmarkStart w:id="31" w:name="_Toc55500771"/>
            <w:r>
              <w:t>Lunes</w:t>
            </w:r>
          </w:p>
        </w:tc>
        <w:tc>
          <w:tcPr>
            <w:tcW w:w="1296" w:type="dxa"/>
            <w:vAlign w:val="center"/>
          </w:tcPr>
          <w:p w14:paraId="55BDB953"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6A7B848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1F985E61"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33696437"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6D365590"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587D6F5F"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E4AFB6C"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093A59" w14:textId="319A740F"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00106072" w14:textId="2E8C159C"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0F50AF69" w14:textId="74B997ED"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25661941" w14:textId="0254E0CB"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58E38608" w14:textId="7DB9A6C0"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2B99CA1B" w14:textId="4B438084"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45EB488C" w14:textId="3B7F598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D81A74A"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4D9C52E6" w14:textId="02E881C9" w:rsidR="000829C4" w:rsidRPr="000829C4" w:rsidRDefault="00D875FD" w:rsidP="00B2491F">
            <w:pPr>
              <w:jc w:val="right"/>
              <w:rPr>
                <w:b w:val="0"/>
                <w:bCs w:val="0"/>
                <w:color w:val="000000" w:themeColor="text1"/>
              </w:rPr>
            </w:pPr>
            <w:r w:rsidRPr="008B697C">
              <w:rPr>
                <w:noProof/>
                <w:color w:val="002060"/>
              </w:rPr>
              <mc:AlternateContent>
                <mc:Choice Requires="wps">
                  <w:drawing>
                    <wp:anchor distT="0" distB="0" distL="114300" distR="114300" simplePos="0" relativeHeight="251662336" behindDoc="0" locked="0" layoutInCell="1" allowOverlap="1" wp14:anchorId="463BC6A0" wp14:editId="6FBD75CF">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D0C96" id="Diagrama de flujo: proceso alternativo 17" o:spid="_x0000_s1026" type="#_x0000_t176" style="position:absolute;margin-left:35.2pt;margin-top:-.25pt;width:28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rPr>
              <mc:AlternateContent>
                <mc:Choice Requires="wps">
                  <w:drawing>
                    <wp:anchor distT="0" distB="0" distL="114300" distR="114300" simplePos="0" relativeHeight="251684864" behindDoc="0" locked="0" layoutInCell="1" allowOverlap="1" wp14:anchorId="6C82CF1C" wp14:editId="525D765E">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1151" id="Diagrama de flujo: proceso alternativo 19" o:spid="_x0000_s1026" type="#_x0000_t176" style="position:absolute;margin-left:35.2pt;margin-top:37.25pt;width:289.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0125145B" w14:textId="240C7690"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068A8F86" w14:textId="1B98FF52"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0CB0BE75" w14:textId="09F9786C"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3874502" w14:textId="47089C8B"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76F48A2" w14:textId="62DABAC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734231E9" w14:textId="52154A6A"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51FEC917"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01FB8E3D" w14:textId="4E9AE144"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2A8C7129" w14:textId="139699F0"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68DDF1CF" w14:textId="6839EE3E"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59280B8" w14:textId="71D38E16"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0060E99D" w14:textId="11831D0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20EEEC8D" w14:textId="6EFEB62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08F59FC4" w14:textId="2DD69C1B"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622128D1"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6755B9C" w14:textId="4FE5B51B"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4F484ADC" w14:textId="63EB68B3"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236CB5F0" w14:textId="3F4A9B8F"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1C8C6DC4" w14:textId="72922E4B"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525BA6CF" w14:textId="3B3845FA"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211B2C4B" w14:textId="7335F2D0"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2A7EEB99" w14:textId="04BAF43E"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1877C7E1"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2D27CAC5" w14:textId="6ED06992"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6A9AB02B" w14:textId="224E1152"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B656233" w14:textId="62F65C9D"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0B750CAE" w14:textId="2F54CD61"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247433FF" w14:textId="77C84EA5"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18FB8DBD" w14:textId="7233D824"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57945CF" w14:textId="445B6BA1"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23EB911F" w14:textId="77777777" w:rsidR="000829C4" w:rsidRDefault="000829C4" w:rsidP="000829C4">
      <w:pPr>
        <w:pStyle w:val="Ttulo2"/>
        <w:rPr>
          <w:sz w:val="28"/>
          <w:szCs w:val="10"/>
          <w:u w:color="FFC000"/>
        </w:rPr>
      </w:pPr>
    </w:p>
    <w:p w14:paraId="3E94AE5D" w14:textId="143FC8AF"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8F1FA61" w14:textId="1DAA6D45"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5A525DFC" w14:textId="2821D0A8"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1D0FA636"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20C2737B" w14:textId="77777777" w:rsidR="005642EE" w:rsidRDefault="005642EE" w:rsidP="00B2491F">
            <w:pPr>
              <w:jc w:val="center"/>
            </w:pPr>
            <w:r>
              <w:t>Lunes</w:t>
            </w:r>
          </w:p>
        </w:tc>
        <w:tc>
          <w:tcPr>
            <w:tcW w:w="1379" w:type="dxa"/>
            <w:vAlign w:val="center"/>
          </w:tcPr>
          <w:p w14:paraId="5ED4ED8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29A8541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39ADE0B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5E92FD2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4806F392"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4DBB148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596D66D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7C68224E" w14:textId="3C7065D2" w:rsidR="005642EE" w:rsidRPr="000829C4" w:rsidRDefault="00633E9E" w:rsidP="00B2491F">
            <w:pPr>
              <w:jc w:val="right"/>
              <w:rPr>
                <w:b w:val="0"/>
                <w:bCs w:val="0"/>
                <w:color w:val="BFBFBF" w:themeColor="background1" w:themeShade="BF"/>
              </w:rPr>
            </w:pPr>
            <w:r w:rsidRPr="008B697C">
              <w:rPr>
                <w:noProof/>
                <w:color w:val="002060"/>
              </w:rPr>
              <mc:AlternateContent>
                <mc:Choice Requires="wps">
                  <w:drawing>
                    <wp:anchor distT="0" distB="0" distL="114300" distR="114300" simplePos="0" relativeHeight="251668480" behindDoc="0" locked="0" layoutInCell="1" allowOverlap="1" wp14:anchorId="6D49A5D0" wp14:editId="6692CAD7">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3613" id="Diagrama de flujo: proceso alternativo 22" o:spid="_x0000_s1026" type="#_x0000_t176" style="position:absolute;margin-left:38.25pt;margin-top:35.75pt;width:30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41F90F7C" w14:textId="170D3128"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0AD3D959" w14:textId="01E0750C"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7C45E1E0" w14:textId="79AD4FB2"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1FF75792" w14:textId="4AA22CAB"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6EE745FE" w14:textId="545162CA"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397505D4" w14:textId="4AD84C01"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044A64C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51005C0" w14:textId="361E1DF7" w:rsidR="005642EE" w:rsidRPr="000829C4" w:rsidRDefault="00633E9E" w:rsidP="00B2491F">
            <w:pPr>
              <w:jc w:val="right"/>
              <w:rPr>
                <w:b w:val="0"/>
                <w:bCs w:val="0"/>
                <w:color w:val="000000" w:themeColor="text1"/>
              </w:rPr>
            </w:pPr>
            <w:r w:rsidRPr="005642EE">
              <w:rPr>
                <w:noProof/>
                <w:color w:val="00B0F0"/>
                <w:u w:val="thick" w:color="00B0F0"/>
              </w:rPr>
              <mc:AlternateContent>
                <mc:Choice Requires="wps">
                  <w:drawing>
                    <wp:anchor distT="0" distB="0" distL="114300" distR="114300" simplePos="0" relativeHeight="251694080" behindDoc="0" locked="0" layoutInCell="1" allowOverlap="1" wp14:anchorId="4E9ABB36" wp14:editId="287C7A04">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50C95" id="Diagrama de flujo: proceso alternativo 23" o:spid="_x0000_s1026" type="#_x0000_t176" style="position:absolute;margin-left:37.5pt;margin-top:35.9pt;width:302.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62B96BF1" w14:textId="61F7D2BC"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7E6EEA8B" w14:textId="21300CBB"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0028C937" w14:textId="03C482D9"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37BBFA0E" w14:textId="3AC63398"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4174B1F8" w14:textId="43D8BF6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34DC58E0" w14:textId="269006B9"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0B476BD9"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50963F0" w14:textId="31204BAE"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444BBDC3" w14:textId="6CE7EF7B"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8BBB7EF" w14:textId="1C3053F8"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448C1A59" w14:textId="09F3517E"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4DDBAFF5" w14:textId="79D50FEC"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7FFA2BDB" w14:textId="6BD03E31"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3B71794E" w14:textId="195FDBE3"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75551FE2"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4E011463" w14:textId="6FA7E984"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A77E86B" w14:textId="34DC84BF"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51C0B2B" w14:textId="6DD6F7E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1FE5303D" w14:textId="41B6FDC8"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36784FCE" w14:textId="20FB8D9E"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409A5BCA" w14:textId="1BD553F0"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7CC038EF" w14:textId="0474F6AE"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59856391"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DB51311"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06A957A9"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299491C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43A8B57D"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3A475979"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5E40415C"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62184E6C"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0A3A441E" w14:textId="19533C4C"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654EB27E" w14:textId="0DD0852C"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736A4C99" w14:textId="77777777" w:rsidR="00300A46" w:rsidRDefault="00300A46" w:rsidP="00D875FD">
      <w:pPr>
        <w:spacing w:after="200"/>
        <w:jc w:val="both"/>
        <w:rPr>
          <w:color w:val="000000" w:themeColor="text1"/>
          <w:sz w:val="24"/>
          <w:szCs w:val="20"/>
        </w:rPr>
      </w:pPr>
    </w:p>
    <w:p w14:paraId="26EFF8D8" w14:textId="6D254AAD"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3D0FC599"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C9256C5" w14:textId="77777777" w:rsidR="00D875FD" w:rsidRDefault="00D875FD" w:rsidP="00B2491F">
            <w:pPr>
              <w:jc w:val="center"/>
            </w:pPr>
            <w:r>
              <w:t>Lunes</w:t>
            </w:r>
          </w:p>
        </w:tc>
        <w:tc>
          <w:tcPr>
            <w:tcW w:w="1373" w:type="dxa"/>
            <w:vAlign w:val="center"/>
          </w:tcPr>
          <w:p w14:paraId="05177D6A"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713307AC"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DBA4C37"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F0AC832"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5BAF2DC8"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6A7C492A"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118EAFD8"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11C434B" w14:textId="12DC4B2F" w:rsidR="00D875FD" w:rsidRPr="000829C4" w:rsidRDefault="00633E9E" w:rsidP="00B2491F">
            <w:pPr>
              <w:jc w:val="right"/>
              <w:rPr>
                <w:b w:val="0"/>
                <w:bCs w:val="0"/>
                <w:color w:val="BFBFBF" w:themeColor="background1" w:themeShade="BF"/>
              </w:rPr>
            </w:pPr>
            <w:r w:rsidRPr="008B697C">
              <w:rPr>
                <w:noProof/>
                <w:color w:val="002060"/>
              </w:rPr>
              <mc:AlternateContent>
                <mc:Choice Requires="wps">
                  <w:drawing>
                    <wp:anchor distT="0" distB="0" distL="114300" distR="114300" simplePos="0" relativeHeight="251699200" behindDoc="0" locked="0" layoutInCell="1" allowOverlap="1" wp14:anchorId="08950C0A" wp14:editId="2F61B060">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3C84" id="Diagrama de flujo: proceso alternativo 26" o:spid="_x0000_s1026" type="#_x0000_t176" style="position:absolute;margin-left:44.2pt;margin-top:36.75pt;width:295.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544E5D60" w14:textId="3863E520"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D611081" w14:textId="6E775C91"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6FC2FC87" w14:textId="1B05EEC4"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265EB4D1" w14:textId="6564AB4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1A4B6D73" w14:textId="561C4BB8"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5AB29F1B" w14:textId="6C1B39C3"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59B116A"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9FCAD90" w14:textId="3E9DB5C3"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D9B3AB6" w14:textId="5A985701"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7284A4F" w14:textId="60F25C8F"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4FB78BA5" w14:textId="40673B23"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4F7515B4" w14:textId="7E9D408B"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59CE6F48" w14:textId="78DA6DFB"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5F9015A4" w14:textId="60B27A5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42BC55D5"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18F7EB5F" w14:textId="7ED5A8B2"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7A0D6982" w14:textId="2930D0DC"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6F95A3CC" w14:textId="230DCF5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AB9C7D0" w14:textId="0064C7F3"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24335666" w14:textId="24B3531D"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608646BE" w14:textId="5A3C8DA6"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1A54D000" w14:textId="268DFEEA"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5252E7FD"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4E35B14F" w14:textId="56908C38"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7CDFF0DF" w14:textId="4F7E39C9"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36289EA9" w14:textId="69A3E0FC"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4F5B98C7" w14:textId="547EE355"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0800ECE7" w14:textId="0AFB14D2"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68D0EE5" w14:textId="0C55FCE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0C812AC8" w14:textId="2BE361DE"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472F9C89"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519AAAA1" w14:textId="3B17F466"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590B489" w14:textId="2139E9E1"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0B6AC1A4" w14:textId="29956C58"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19936A33" w14:textId="0490F8C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475DF427" w14:textId="5158AD62"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7A6C5CE6" w14:textId="721E2E1E"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2A34D081" w14:textId="3D837178"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4AAEBCEB" w14:textId="4FE2446B"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956655F" w14:textId="77777777" w:rsidR="00D875FD" w:rsidRDefault="00D875FD">
      <w:pPr>
        <w:spacing w:after="200"/>
        <w:rPr>
          <w:color w:val="000000" w:themeColor="text1"/>
          <w:sz w:val="24"/>
          <w:szCs w:val="20"/>
        </w:rPr>
      </w:pPr>
      <w:r>
        <w:rPr>
          <w:color w:val="000000" w:themeColor="text1"/>
          <w:sz w:val="24"/>
          <w:szCs w:val="20"/>
        </w:rPr>
        <w:br w:type="page"/>
      </w:r>
    </w:p>
    <w:p w14:paraId="38629DF1"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
        <w:tblW w:w="0" w:type="auto"/>
        <w:tblLook w:val="04A0" w:firstRow="1" w:lastRow="0" w:firstColumn="1" w:lastColumn="0" w:noHBand="0" w:noVBand="1"/>
      </w:tblPr>
      <w:tblGrid>
        <w:gridCol w:w="1412"/>
        <w:gridCol w:w="1412"/>
        <w:gridCol w:w="1419"/>
        <w:gridCol w:w="1412"/>
        <w:gridCol w:w="1412"/>
        <w:gridCol w:w="1413"/>
        <w:gridCol w:w="1413"/>
      </w:tblGrid>
      <w:tr w:rsidR="00077C39" w14:paraId="370FFB2E"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3601755B" w14:textId="77777777" w:rsidR="00077C39" w:rsidRDefault="00077C39" w:rsidP="00B2491F">
            <w:pPr>
              <w:jc w:val="center"/>
            </w:pPr>
            <w:r>
              <w:t>Lunes</w:t>
            </w:r>
          </w:p>
        </w:tc>
        <w:tc>
          <w:tcPr>
            <w:tcW w:w="1412" w:type="dxa"/>
            <w:vAlign w:val="center"/>
          </w:tcPr>
          <w:p w14:paraId="70FFEC96"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2524301A"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785627CA"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1C416220"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35E3547"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202E9B7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795041B7"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23D558" w14:textId="46CC6ED5"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28BC95A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65C68EF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0D67B5BC"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5EB3A784" w14:textId="5F201E54"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2D2E51F7" w14:textId="027DF0ED"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50B307E" w14:textId="1FEB6639"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0A8ED2A5"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16F5F18F" w14:textId="0CD2DC3E" w:rsidR="00077C39" w:rsidRPr="000829C4" w:rsidRDefault="00077C39" w:rsidP="00B2491F">
            <w:pPr>
              <w:jc w:val="right"/>
              <w:rPr>
                <w:b w:val="0"/>
                <w:bCs w:val="0"/>
                <w:color w:val="000000" w:themeColor="text1"/>
              </w:rPr>
            </w:pPr>
            <w:r w:rsidRPr="005642EE">
              <w:rPr>
                <w:noProof/>
                <w:color w:val="00B0F0"/>
                <w:u w:val="thick" w:color="00B0F0"/>
              </w:rPr>
              <mc:AlternateContent>
                <mc:Choice Requires="wps">
                  <w:drawing>
                    <wp:anchor distT="0" distB="0" distL="114300" distR="114300" simplePos="0" relativeHeight="251659264" behindDoc="0" locked="0" layoutInCell="1" allowOverlap="1" wp14:anchorId="697C78DF" wp14:editId="20FAC107">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8F0E" id="Diagrama de flujo: proceso alternativo 25" o:spid="_x0000_s1026" type="#_x0000_t176" style="position:absolute;margin-left:42.75pt;margin-top:42.65pt;width:302.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7440B9F6" w14:textId="1714FB0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722B095A" w14:textId="78B6F20A"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7812AC9D" w14:textId="7BD2B17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7F750B07" w14:textId="786BB2B8"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834FF75" w14:textId="57D9923F"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34390558" w14:textId="4A904D18"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648B138D"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2433B6F8" w14:textId="531150CC"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EFF1651" w14:textId="28B414D2"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4B08138B" w14:textId="5EF1808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0FE2878D" w14:textId="2DDA3105"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0076EDB7" w14:textId="15905085"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6D8A2F83" w14:textId="3CAD8FE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694DB0F8" w14:textId="7E027D4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4F79A49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679F2EC" w14:textId="188807EA"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4F691463" w14:textId="694495B4"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0D3FECD7" w14:textId="4E00FD8A"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686DA388" w14:textId="40268BDF"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512797C9" w14:textId="0EBFAEF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76F6CBC3" w14:textId="04262152"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74F3FE8F" w14:textId="7CE74AC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73B9EFEC"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08AB28D1" w14:textId="6CFE3F3F"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2949A11C" w14:textId="38C7CB0E"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08B67815" w14:textId="75F1FDAD"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5B2966FD" w14:textId="0DE52894"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5E60DBF0" w14:textId="528D3CA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44E272D5" w14:textId="3CC87C60"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3E5C3DC1" w14:textId="42C179AE"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24096872"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38F94C4A" w14:textId="3867CF25"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4EF08D9F" w14:textId="01828913"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D75E553" w14:textId="07D14E16"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2EEB95D1" w14:textId="03AD4D9B"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1EDF45B9" w14:textId="2A86E759"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76829907" w14:textId="14660DB9"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0B35A50C" w14:textId="2A293FDF"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C3748CB" w14:textId="77777777" w:rsidR="00D875FD" w:rsidRDefault="00D875FD" w:rsidP="00077C39">
      <w:pPr>
        <w:rPr>
          <w:color w:val="000000" w:themeColor="text1"/>
          <w:sz w:val="44"/>
          <w:szCs w:val="36"/>
          <w:u w:val="thick" w:color="E48312" w:themeColor="accent1"/>
        </w:rPr>
      </w:pPr>
    </w:p>
    <w:p w14:paraId="77C54CEC" w14:textId="362650F5"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A2B22CB" w14:textId="77777777" w:rsidR="00464D54" w:rsidRDefault="00464D54" w:rsidP="00464D54">
      <w:pPr>
        <w:pBdr>
          <w:bottom w:val="single" w:sz="4" w:space="1" w:color="E48312" w:themeColor="accent1"/>
        </w:pBdr>
        <w:rPr>
          <w:u w:color="E48312" w:themeColor="accent1"/>
        </w:rPr>
      </w:pPr>
    </w:p>
    <w:p w14:paraId="52E148DF" w14:textId="77777777" w:rsidR="00464D54" w:rsidRDefault="00464D54" w:rsidP="00464D54">
      <w:pPr>
        <w:rPr>
          <w:u w:color="E48312" w:themeColor="accent1"/>
        </w:rPr>
      </w:pPr>
    </w:p>
    <w:p w14:paraId="295F08A1"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457E906E"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67109A96" w14:textId="1F6964AE"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52D3F782" w14:textId="03076B4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28CB0581" w14:textId="77777777" w:rsidR="007F4DFE" w:rsidRPr="007F4DFE" w:rsidRDefault="007F4DFE" w:rsidP="007F4DFE"/>
    <w:p w14:paraId="7A647FE9" w14:textId="659FFCD9"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64191B">
        <w:rPr>
          <w:i/>
          <w:iCs/>
          <w:color w:val="000000" w:themeColor="text1"/>
          <w:sz w:val="24"/>
          <w:szCs w:val="20"/>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45B3EB58" w14:textId="164DC516"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408E9291" w14:textId="4C74052E"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483920AE" w14:textId="1C358675"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1395A171" w14:textId="2B41F3DF"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5C988BA4" w14:textId="6862A432"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4DE5789A" w14:textId="52D59FDC"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026C5C07" w14:textId="241849D8"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2862F2DC" w14:textId="77777777" w:rsidR="0064191B" w:rsidRDefault="0064191B" w:rsidP="0064191B">
      <w:pPr>
        <w:spacing w:after="200"/>
        <w:ind w:firstLine="567"/>
        <w:jc w:val="both"/>
        <w:rPr>
          <w:i/>
          <w:iCs/>
          <w:color w:val="000000" w:themeColor="text1"/>
          <w:sz w:val="24"/>
          <w:szCs w:val="20"/>
        </w:rPr>
      </w:pPr>
    </w:p>
    <w:p w14:paraId="74B3525E" w14:textId="77777777" w:rsidR="0064191B" w:rsidRDefault="0064191B">
      <w:pPr>
        <w:spacing w:after="200"/>
        <w:rPr>
          <w:i/>
          <w:iCs/>
          <w:color w:val="000000" w:themeColor="text1"/>
          <w:sz w:val="24"/>
          <w:szCs w:val="20"/>
        </w:rPr>
      </w:pPr>
      <w:r>
        <w:rPr>
          <w:i/>
          <w:iCs/>
          <w:color w:val="000000" w:themeColor="text1"/>
          <w:sz w:val="24"/>
          <w:szCs w:val="20"/>
        </w:rPr>
        <w:br w:type="page"/>
      </w:r>
    </w:p>
    <w:p w14:paraId="0F9EE016" w14:textId="6A37D14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0D56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7" w:history="1">
        <w:r w:rsidR="00A35204" w:rsidRPr="00847A7B">
          <w:rPr>
            <w:rStyle w:val="Hipervnculo"/>
            <w:color w:val="000000" w:themeColor="text1"/>
            <w:sz w:val="24"/>
            <w:szCs w:val="24"/>
            <w:u w:color="E48312" w:themeColor="accent1"/>
          </w:rPr>
          <w:t>Twitter</w:t>
        </w:r>
      </w:hyperlink>
    </w:p>
    <w:p w14:paraId="5CF51931" w14:textId="77777777" w:rsidR="00A35204" w:rsidRPr="00847A7B" w:rsidRDefault="000D561F"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8"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1D44A89" w14:textId="77777777" w:rsidR="00A35204" w:rsidRPr="00847A7B" w:rsidRDefault="000D56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9" w:history="1">
        <w:r w:rsidR="00A35204" w:rsidRPr="00847A7B">
          <w:rPr>
            <w:rStyle w:val="Hipervnculo"/>
            <w:color w:val="000000" w:themeColor="text1"/>
            <w:sz w:val="24"/>
            <w:szCs w:val="24"/>
            <w:u w:color="E48312" w:themeColor="accent1"/>
          </w:rPr>
          <w:t>Facebook</w:t>
        </w:r>
      </w:hyperlink>
    </w:p>
    <w:p w14:paraId="083C4C87" w14:textId="77777777" w:rsidR="00A35204" w:rsidRDefault="000D56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LinkedIn</w:t>
        </w:r>
      </w:hyperlink>
    </w:p>
    <w:p w14:paraId="0C5099F5" w14:textId="77777777" w:rsidR="00A35204" w:rsidRPr="00847A7B" w:rsidRDefault="000D56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1" w:history="1">
        <w:r w:rsidR="00A35204"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2"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3"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44"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5"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6"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7"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8"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9"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0" w:history="1">
        <w:r w:rsidRPr="00DD7645">
          <w:rPr>
            <w:color w:val="000000" w:themeColor="text1"/>
            <w:sz w:val="24"/>
            <w:szCs w:val="24"/>
            <w:u w:val="single" w:color="E48312" w:themeColor="accent1"/>
          </w:rPr>
          <w:t>Link</w:t>
        </w:r>
      </w:hyperlink>
    </w:p>
    <w:p w14:paraId="68483655" w14:textId="18FAB9D3"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1" w:history="1">
        <w:r w:rsidRPr="00A35204">
          <w:rPr>
            <w:color w:val="000000" w:themeColor="text1"/>
            <w:sz w:val="24"/>
            <w:szCs w:val="24"/>
            <w:u w:val="single" w:color="E48312" w:themeColor="accent1"/>
          </w:rPr>
          <w:t>Link</w:t>
        </w:r>
      </w:hyperlink>
    </w:p>
    <w:p w14:paraId="65B78182" w14:textId="77777777" w:rsidR="00A44E22" w:rsidRPr="00A44E22" w:rsidRDefault="00A44E22" w:rsidP="00A44E22">
      <w:pPr>
        <w:spacing w:after="160" w:line="259" w:lineRule="auto"/>
        <w:rPr>
          <w:color w:val="000000" w:themeColor="text1"/>
          <w:sz w:val="24"/>
          <w:szCs w:val="24"/>
        </w:rPr>
      </w:pPr>
    </w:p>
    <w:p w14:paraId="0851B1C7" w14:textId="47E64AA1"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2" w:history="1">
        <w:r w:rsidR="00624D3F" w:rsidRPr="00624D3F">
          <w:rPr>
            <w:rStyle w:val="Hipervnculo"/>
            <w:color w:val="000000" w:themeColor="text1"/>
            <w:sz w:val="24"/>
            <w:szCs w:val="24"/>
            <w:u w:color="E48312" w:themeColor="accent1"/>
          </w:rPr>
          <w:t>Link</w:t>
        </w:r>
      </w:hyperlink>
    </w:p>
    <w:p w14:paraId="2FCCC582" w14:textId="77777777" w:rsidR="00A44E22" w:rsidRDefault="00A44E22" w:rsidP="00A44E22">
      <w:pPr>
        <w:spacing w:after="160" w:line="259" w:lineRule="auto"/>
        <w:rPr>
          <w:b/>
          <w:bCs/>
          <w:color w:val="000000" w:themeColor="text1"/>
          <w:sz w:val="24"/>
          <w:szCs w:val="24"/>
          <w:u w:val="single" w:color="000000" w:themeColor="text1"/>
        </w:rPr>
      </w:pPr>
    </w:p>
    <w:p w14:paraId="7F903541" w14:textId="37CE81AE"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3" w:history="1">
        <w:r w:rsidRPr="00A44E22">
          <w:rPr>
            <w:rStyle w:val="Hipervnculo"/>
            <w:color w:val="000000" w:themeColor="text1"/>
            <w:sz w:val="24"/>
            <w:szCs w:val="24"/>
            <w:u w:color="E48312" w:themeColor="accent1"/>
          </w:rPr>
          <w:t>Link</w:t>
        </w:r>
      </w:hyperlink>
    </w:p>
    <w:p w14:paraId="3099C8E2" w14:textId="79915F6E" w:rsidR="00A44E22" w:rsidRDefault="00A44E22" w:rsidP="00A44E22">
      <w:pPr>
        <w:spacing w:after="160" w:line="259" w:lineRule="auto"/>
        <w:rPr>
          <w:color w:val="000000" w:themeColor="text1"/>
          <w:sz w:val="24"/>
          <w:szCs w:val="24"/>
        </w:rPr>
      </w:pPr>
    </w:p>
    <w:p w14:paraId="5906EA08" w14:textId="32620B96"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4" w:history="1">
        <w:r w:rsidRPr="00404BC4">
          <w:rPr>
            <w:rStyle w:val="Hipervnculo"/>
            <w:color w:val="000000" w:themeColor="text1"/>
            <w:sz w:val="24"/>
            <w:szCs w:val="24"/>
            <w:u w:color="E48312" w:themeColor="accent1"/>
          </w:rPr>
          <w:t>Link</w:t>
        </w:r>
      </w:hyperlink>
    </w:p>
    <w:p w14:paraId="766342D8" w14:textId="59085200" w:rsidR="00EB78D4" w:rsidRDefault="00EB78D4" w:rsidP="00A44E22">
      <w:pPr>
        <w:spacing w:after="160" w:line="259" w:lineRule="auto"/>
        <w:rPr>
          <w:rStyle w:val="Hipervnculo"/>
          <w:color w:val="000000" w:themeColor="text1"/>
          <w:sz w:val="24"/>
          <w:szCs w:val="24"/>
          <w:u w:color="E48312" w:themeColor="accent1"/>
        </w:rPr>
      </w:pPr>
    </w:p>
    <w:p w14:paraId="2F3EBBD1" w14:textId="2ED14832" w:rsidR="00EB78D4" w:rsidRDefault="00EB78D4" w:rsidP="00A44E22">
      <w:pPr>
        <w:spacing w:after="160" w:line="259" w:lineRule="auto"/>
        <w:rPr>
          <w:rStyle w:val="Hipervnculo"/>
          <w:color w:val="000000" w:themeColor="text1"/>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5" w:history="1">
        <w:r w:rsidRPr="00EB78D4">
          <w:rPr>
            <w:rStyle w:val="Hipervnculo"/>
            <w:color w:val="000000" w:themeColor="text1"/>
            <w:sz w:val="24"/>
            <w:szCs w:val="24"/>
            <w:u w:color="E48312" w:themeColor="accent1"/>
          </w:rPr>
          <w:t>Link</w:t>
        </w:r>
      </w:hyperlink>
    </w:p>
    <w:p w14:paraId="2DCB62A2" w14:textId="5D30C911" w:rsidR="00EB78D4" w:rsidRPr="00785B52" w:rsidRDefault="00785B52" w:rsidP="00785B52">
      <w:pPr>
        <w:rPr>
          <w:color w:val="A6A6A6" w:themeColor="background1" w:themeShade="A6"/>
        </w:rPr>
      </w:pPr>
      <w:r w:rsidRPr="00785B52">
        <w:rPr>
          <w:b/>
          <w:bCs/>
          <w:color w:val="000000" w:themeColor="text1"/>
          <w:sz w:val="24"/>
          <w:szCs w:val="24"/>
          <w:u w:val="single"/>
        </w:rPr>
        <w:lastRenderedPageBreak/>
        <w:t xml:space="preserve">Página oficial del IVACE </w:t>
      </w:r>
      <w:r w:rsidRPr="00785B52">
        <w:rPr>
          <w:b/>
          <w:bCs/>
          <w:i/>
          <w:iCs/>
          <w:color w:val="000000" w:themeColor="text1"/>
          <w:sz w:val="24"/>
          <w:szCs w:val="24"/>
          <w:u w:val="single"/>
        </w:rPr>
        <w:t>(Generalitat Valenciana)</w:t>
      </w:r>
      <w:r w:rsidRPr="00785B52">
        <w:rPr>
          <w:color w:val="000000" w:themeColor="text1"/>
        </w:rPr>
        <w:t xml:space="preserve"> → </w:t>
      </w:r>
      <w:hyperlink r:id="rId56" w:history="1">
        <w:r w:rsidRPr="00785B52">
          <w:rPr>
            <w:rStyle w:val="Hipervnculo"/>
            <w:color w:val="000000" w:themeColor="text1"/>
            <w:u w:color="E48312" w:themeColor="accent1"/>
          </w:rPr>
          <w:t>Link</w:t>
        </w:r>
      </w:hyperlink>
    </w:p>
    <w:p w14:paraId="22461490" w14:textId="173F7CD2" w:rsidR="00A35204" w:rsidRPr="00A35204" w:rsidRDefault="00A35204" w:rsidP="00A35204"/>
    <w:sectPr w:rsidR="00A35204" w:rsidRPr="00A35204" w:rsidSect="00DB3800">
      <w:headerReference w:type="even" r:id="rId57"/>
      <w:headerReference w:type="default" r:id="rId58"/>
      <w:footerReference w:type="first" r:id="rId59"/>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C5A14" w14:textId="77777777" w:rsidR="000D561F" w:rsidRDefault="000D561F" w:rsidP="004B7E44">
      <w:r>
        <w:separator/>
      </w:r>
    </w:p>
  </w:endnote>
  <w:endnote w:type="continuationSeparator" w:id="0">
    <w:p w14:paraId="40F8BADB" w14:textId="77777777" w:rsidR="000D561F" w:rsidRDefault="000D561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B2491F" w:rsidRDefault="00B2491F"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02264" w14:textId="77777777" w:rsidR="000D561F" w:rsidRDefault="000D561F" w:rsidP="004B7E44">
      <w:r>
        <w:separator/>
      </w:r>
    </w:p>
  </w:footnote>
  <w:footnote w:type="continuationSeparator" w:id="0">
    <w:p w14:paraId="214F2554" w14:textId="77777777" w:rsidR="000D561F" w:rsidRDefault="000D561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B2491F" w:rsidRDefault="00B2491F">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B2491F" w:rsidRDefault="00B2491F">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B2491F" w:rsidRDefault="00B2491F">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B2491F" w:rsidRDefault="00B2491F">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B2491F" w:rsidRDefault="00B2491F">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B2491F" w:rsidRDefault="00B2491F">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E18E8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1AAB"/>
      </v:shape>
    </w:pict>
  </w:numPicBullet>
  <w:numPicBullet w:numPicBulletId="1">
    <w:pict>
      <v:shape id="_x0000_i1109" type="#_x0000_t75" style="width:115.5pt;height:100.5pt" o:bullet="t">
        <v:imagedata r:id="rId2" o:title="logo"/>
      </v:shape>
    </w:pict>
  </w:numPicBullet>
  <w:numPicBullet w:numPicBulletId="2">
    <w:pict>
      <v:shape id="_x0000_i1110"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0"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8"/>
  </w:num>
  <w:num w:numId="4">
    <w:abstractNumId w:val="7"/>
  </w:num>
  <w:num w:numId="5">
    <w:abstractNumId w:val="1"/>
  </w:num>
  <w:num w:numId="6">
    <w:abstractNumId w:val="15"/>
  </w:num>
  <w:num w:numId="7">
    <w:abstractNumId w:val="9"/>
  </w:num>
  <w:num w:numId="8">
    <w:abstractNumId w:val="24"/>
  </w:num>
  <w:num w:numId="9">
    <w:abstractNumId w:val="0"/>
  </w:num>
  <w:num w:numId="10">
    <w:abstractNumId w:val="21"/>
  </w:num>
  <w:num w:numId="11">
    <w:abstractNumId w:val="23"/>
  </w:num>
  <w:num w:numId="12">
    <w:abstractNumId w:val="5"/>
  </w:num>
  <w:num w:numId="13">
    <w:abstractNumId w:val="22"/>
  </w:num>
  <w:num w:numId="14">
    <w:abstractNumId w:val="2"/>
  </w:num>
  <w:num w:numId="15">
    <w:abstractNumId w:val="6"/>
  </w:num>
  <w:num w:numId="16">
    <w:abstractNumId w:val="14"/>
  </w:num>
  <w:num w:numId="17">
    <w:abstractNumId w:val="10"/>
  </w:num>
  <w:num w:numId="18">
    <w:abstractNumId w:val="17"/>
  </w:num>
  <w:num w:numId="19">
    <w:abstractNumId w:val="16"/>
  </w:num>
  <w:num w:numId="20">
    <w:abstractNumId w:val="20"/>
  </w:num>
  <w:num w:numId="21">
    <w:abstractNumId w:val="8"/>
  </w:num>
  <w:num w:numId="22">
    <w:abstractNumId w:val="3"/>
  </w:num>
  <w:num w:numId="23">
    <w:abstractNumId w:val="13"/>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1FC8"/>
    <w:rsid w:val="00033377"/>
    <w:rsid w:val="00046648"/>
    <w:rsid w:val="00047AC0"/>
    <w:rsid w:val="00053EF5"/>
    <w:rsid w:val="00064D7C"/>
    <w:rsid w:val="00074E53"/>
    <w:rsid w:val="00077C39"/>
    <w:rsid w:val="000829C4"/>
    <w:rsid w:val="000914FB"/>
    <w:rsid w:val="00095F9B"/>
    <w:rsid w:val="000A12F8"/>
    <w:rsid w:val="000A1559"/>
    <w:rsid w:val="000A4130"/>
    <w:rsid w:val="000B054B"/>
    <w:rsid w:val="000C2C4F"/>
    <w:rsid w:val="000C34F1"/>
    <w:rsid w:val="000C7173"/>
    <w:rsid w:val="000D0D8F"/>
    <w:rsid w:val="000D561F"/>
    <w:rsid w:val="000D69C0"/>
    <w:rsid w:val="000E4425"/>
    <w:rsid w:val="000E486C"/>
    <w:rsid w:val="000F5CCF"/>
    <w:rsid w:val="001125E8"/>
    <w:rsid w:val="001203E1"/>
    <w:rsid w:val="00124268"/>
    <w:rsid w:val="001463CB"/>
    <w:rsid w:val="00155204"/>
    <w:rsid w:val="00160D8B"/>
    <w:rsid w:val="0016438D"/>
    <w:rsid w:val="00180299"/>
    <w:rsid w:val="00187446"/>
    <w:rsid w:val="00190193"/>
    <w:rsid w:val="001B74DA"/>
    <w:rsid w:val="001C092A"/>
    <w:rsid w:val="001D3EC1"/>
    <w:rsid w:val="001F2BDE"/>
    <w:rsid w:val="00201BBC"/>
    <w:rsid w:val="002305E5"/>
    <w:rsid w:val="00245D22"/>
    <w:rsid w:val="00256CEC"/>
    <w:rsid w:val="00261020"/>
    <w:rsid w:val="0026356F"/>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3467B"/>
    <w:rsid w:val="00352362"/>
    <w:rsid w:val="003804E0"/>
    <w:rsid w:val="00387008"/>
    <w:rsid w:val="003A6746"/>
    <w:rsid w:val="003D27A5"/>
    <w:rsid w:val="003E206F"/>
    <w:rsid w:val="003E2EB9"/>
    <w:rsid w:val="003E75AB"/>
    <w:rsid w:val="003F73F3"/>
    <w:rsid w:val="00400A71"/>
    <w:rsid w:val="00404BC4"/>
    <w:rsid w:val="00412F43"/>
    <w:rsid w:val="00416292"/>
    <w:rsid w:val="00424C05"/>
    <w:rsid w:val="00425FD8"/>
    <w:rsid w:val="0043620A"/>
    <w:rsid w:val="004541C7"/>
    <w:rsid w:val="004561D4"/>
    <w:rsid w:val="00464D54"/>
    <w:rsid w:val="00467622"/>
    <w:rsid w:val="004820B9"/>
    <w:rsid w:val="00483DA3"/>
    <w:rsid w:val="0049765C"/>
    <w:rsid w:val="004A7994"/>
    <w:rsid w:val="004B03F6"/>
    <w:rsid w:val="004B08DB"/>
    <w:rsid w:val="004B7E44"/>
    <w:rsid w:val="004D5252"/>
    <w:rsid w:val="004D70AB"/>
    <w:rsid w:val="004F2B86"/>
    <w:rsid w:val="004F3E72"/>
    <w:rsid w:val="00512659"/>
    <w:rsid w:val="005145A4"/>
    <w:rsid w:val="00520C80"/>
    <w:rsid w:val="00531B64"/>
    <w:rsid w:val="005455F3"/>
    <w:rsid w:val="005458D4"/>
    <w:rsid w:val="00546908"/>
    <w:rsid w:val="00561C05"/>
    <w:rsid w:val="005642EE"/>
    <w:rsid w:val="005672F6"/>
    <w:rsid w:val="00567B2D"/>
    <w:rsid w:val="00574F74"/>
    <w:rsid w:val="00596FD9"/>
    <w:rsid w:val="005A08DC"/>
    <w:rsid w:val="005A718F"/>
    <w:rsid w:val="005B3B61"/>
    <w:rsid w:val="005D0000"/>
    <w:rsid w:val="005E1852"/>
    <w:rsid w:val="005E2179"/>
    <w:rsid w:val="005E397A"/>
    <w:rsid w:val="005E7E7D"/>
    <w:rsid w:val="005F202B"/>
    <w:rsid w:val="005F4784"/>
    <w:rsid w:val="00614979"/>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F0137"/>
    <w:rsid w:val="006F7B7A"/>
    <w:rsid w:val="0071393C"/>
    <w:rsid w:val="00734780"/>
    <w:rsid w:val="00741179"/>
    <w:rsid w:val="007433D9"/>
    <w:rsid w:val="007516CF"/>
    <w:rsid w:val="00764918"/>
    <w:rsid w:val="00770C1D"/>
    <w:rsid w:val="00775177"/>
    <w:rsid w:val="00784C43"/>
    <w:rsid w:val="00785B52"/>
    <w:rsid w:val="007A07BA"/>
    <w:rsid w:val="007B6946"/>
    <w:rsid w:val="007C0BCF"/>
    <w:rsid w:val="007C69ED"/>
    <w:rsid w:val="007D288A"/>
    <w:rsid w:val="007F38C8"/>
    <w:rsid w:val="007F4DFE"/>
    <w:rsid w:val="008004C2"/>
    <w:rsid w:val="00812B89"/>
    <w:rsid w:val="00836F1D"/>
    <w:rsid w:val="00846759"/>
    <w:rsid w:val="008506B3"/>
    <w:rsid w:val="0086024D"/>
    <w:rsid w:val="008615D8"/>
    <w:rsid w:val="00862E05"/>
    <w:rsid w:val="0089710A"/>
    <w:rsid w:val="008A16D9"/>
    <w:rsid w:val="008B0D0D"/>
    <w:rsid w:val="008B33BC"/>
    <w:rsid w:val="008B697C"/>
    <w:rsid w:val="008C4C06"/>
    <w:rsid w:val="008C4E33"/>
    <w:rsid w:val="008E3B02"/>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60A7F"/>
    <w:rsid w:val="00A62B26"/>
    <w:rsid w:val="00A73012"/>
    <w:rsid w:val="00A81912"/>
    <w:rsid w:val="00A844AF"/>
    <w:rsid w:val="00A94E2F"/>
    <w:rsid w:val="00AA1700"/>
    <w:rsid w:val="00AA2233"/>
    <w:rsid w:val="00AC39E6"/>
    <w:rsid w:val="00AD59F4"/>
    <w:rsid w:val="00B0541B"/>
    <w:rsid w:val="00B06D65"/>
    <w:rsid w:val="00B13A8A"/>
    <w:rsid w:val="00B21E98"/>
    <w:rsid w:val="00B2491F"/>
    <w:rsid w:val="00B452E7"/>
    <w:rsid w:val="00B572B4"/>
    <w:rsid w:val="00B823AA"/>
    <w:rsid w:val="00B860BD"/>
    <w:rsid w:val="00B93403"/>
    <w:rsid w:val="00BA3860"/>
    <w:rsid w:val="00BB337E"/>
    <w:rsid w:val="00BC72C1"/>
    <w:rsid w:val="00BD17A9"/>
    <w:rsid w:val="00BD1A2E"/>
    <w:rsid w:val="00BE0F97"/>
    <w:rsid w:val="00BE2C09"/>
    <w:rsid w:val="00C171E7"/>
    <w:rsid w:val="00C2101F"/>
    <w:rsid w:val="00C24392"/>
    <w:rsid w:val="00C2656A"/>
    <w:rsid w:val="00C267BF"/>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239E"/>
    <w:rsid w:val="00D01394"/>
    <w:rsid w:val="00D01CA8"/>
    <w:rsid w:val="00D12045"/>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F0E20"/>
    <w:rsid w:val="00E12107"/>
    <w:rsid w:val="00E14982"/>
    <w:rsid w:val="00E32A87"/>
    <w:rsid w:val="00E434FC"/>
    <w:rsid w:val="00E62A73"/>
    <w:rsid w:val="00E754E8"/>
    <w:rsid w:val="00E76CAD"/>
    <w:rsid w:val="00E94B5F"/>
    <w:rsid w:val="00EA5000"/>
    <w:rsid w:val="00EA7772"/>
    <w:rsid w:val="00EB78D4"/>
    <w:rsid w:val="00ED441C"/>
    <w:rsid w:val="00ED5343"/>
    <w:rsid w:val="00ED7AA4"/>
    <w:rsid w:val="00EE0DB2"/>
    <w:rsid w:val="00EE7C81"/>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www.facebook.com/qubit.vlc.7/" TargetMode="Externa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7" Type="http://schemas.openxmlformats.org/officeDocument/2006/relationships/hyperlink" Target="https://hootsuite.com/tools/social-roi-calculator?fbVisits=97900&amp;conversionRate=10&amp;closeRate=50&amp;lifetimeValue=1500&amp;adSpend=1000&amp;adCosts=500&amp;labourCosts=200" TargetMode="External"/><Relationship Id="rId50"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5" Type="http://schemas.openxmlformats.org/officeDocument/2006/relationships/hyperlink" Target="https://www.axa.es/seguros-empresas/sector-informatica%23link1"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github.com/QubitVLC" TargetMode="External"/><Relationship Id="rId54" Type="http://schemas.openxmlformats.org/officeDocument/2006/relationships/hyperlink" Target="http://www.ipyme.org/es-ES/Paginas/Hom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hyperlink" Target="https://twitter.com/qubitvlc" TargetMode="External"/><Relationship Id="rId40" Type="http://schemas.openxmlformats.org/officeDocument/2006/relationships/hyperlink" Target="https://www.linkedin.com/in/qubit-vlc-5a3758201/" TargetMode="External"/><Relationship Id="rId45" Type="http://schemas.openxmlformats.org/officeDocument/2006/relationships/hyperlink" Target="https://www.agenciasdigitales.org/estudios/informe-rrss-2014.pdf" TargetMode="External"/><Relationship Id="rId53" Type="http://schemas.openxmlformats.org/officeDocument/2006/relationships/hyperlink" Target="http://www.seg-social.es/wps/wcm/connect/wss/c02a30b4-b770-4b70-bca6-603d39c8e9bd/Tarifa+primas+RDley+28_2018.pdf?MOD=AJPERES&amp;amp;CVID="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hyperlink" Target="https://www.xplora.eu/como-medir-seo/"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blog.cool-tabs.com/es/social-media-roi/" TargetMode="External"/><Relationship Id="rId52" Type="http://schemas.openxmlformats.org/officeDocument/2006/relationships/hyperlink" Target="https://www.boe.es/boe/dias/2018/03/06/pdfs/BOE-A-2018-3156.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hyperlink" Target="https://valenciaplaza.com/quart-de-poblet-ayudas-pymes-autonomos-114000-euros" TargetMode="External"/><Relationship Id="rId48" Type="http://schemas.openxmlformats.org/officeDocument/2006/relationships/hyperlink" Target="https://www.40defiebre.com/guia-seo/que-es-seo-por-que-necesito" TargetMode="External"/><Relationship Id="rId56" Type="http://schemas.openxmlformats.org/officeDocument/2006/relationships/hyperlink" Target="https://www.ivace.es/index.php/es/" TargetMode="External"/><Relationship Id="rId8" Type="http://schemas.openxmlformats.org/officeDocument/2006/relationships/image" Target="media/image4.jpeg"/><Relationship Id="rId51" Type="http://schemas.openxmlformats.org/officeDocument/2006/relationships/hyperlink" Target="http://www.ninestats.com/9-shocking-seo-statistics-2017/"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https://www.instagram.com/qubitvlc/" TargetMode="External"/><Relationship Id="rId46" Type="http://schemas.openxmlformats.org/officeDocument/2006/relationships/hyperlink" Target="https://www.investopedia.com/terms/r/returnoninvestment.asp"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58DF171A-334F-4FE1-9CE8-352F4D789D6E}" srcId="{63595027-3794-436E-A104-F6E26B00EB4A}" destId="{C003ADBF-2417-4D7B-AA82-87AE3E6F9737}" srcOrd="0" destOrd="0" parTransId="{CFF5870B-574C-40D9-8C93-D0CBEE256432}" sibTransId="{28B86EE9-35D1-4AD9-A68F-16689F385CB6}"/>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BF19D827-1D78-4B1E-9507-2D68B68CF614}" type="presOf" srcId="{4D1738DA-A31A-4308-92D9-F556FD1B69B4}" destId="{70A5D361-4D39-447F-951B-9E8EF261392B}" srcOrd="0" destOrd="0" presId="urn:microsoft.com/office/officeart/2005/8/layout/chevron2"/>
    <dgm:cxn modelId="{85B7AC6D-8F50-4025-8BA0-A25E368D4523}" type="presOf" srcId="{B05EA815-BC0E-4C5F-BFCE-781EB97163F3}" destId="{6C695DE9-9DEE-4ADF-97EE-A23B10F5A220}"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0C496F57-446C-43B4-926B-75CCF860934D}" type="presOf" srcId="{BEAE5C35-B0EE-4CF2-AD18-FF6FEFD9FAB2}" destId="{7DE9DC59-F829-419A-BB3E-8EC9712729EA}" srcOrd="0" destOrd="0" presId="urn:microsoft.com/office/officeart/2005/8/layout/chevron2"/>
    <dgm:cxn modelId="{837D5677-53C6-48B4-9DA2-95110B1C09DE}" type="presOf" srcId="{63595027-3794-436E-A104-F6E26B00EB4A}" destId="{FCA85E91-42C7-49C1-B2A5-DBD01D72B4E7}" srcOrd="0" destOrd="0" presId="urn:microsoft.com/office/officeart/2005/8/layout/chevron2"/>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5B5DA9A3-26A6-4324-BCA9-B1834AC59493}" type="presOf" srcId="{C003ADBF-2417-4D7B-AA82-87AE3E6F9737}" destId="{A296D708-8B93-4F5C-9AA8-4BF3F490ACF3}" srcOrd="0" destOrd="0" presId="urn:microsoft.com/office/officeart/2005/8/layout/chevron2"/>
    <dgm:cxn modelId="{B28099BD-CC7E-45E0-840F-0EFC12DFDCDD}" type="presOf" srcId="{66255ACA-162D-4541-8DCC-29FE17DE27F5}" destId="{BAF98493-3FA5-4180-9FB3-EFFFECDE3BBB}"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17CDBDE2-BDEA-46B0-A8AF-6E3B895850EE}" type="presOf" srcId="{AF2DC28D-6690-4CAD-8895-9324201F7C36}" destId="{C9AC4EBE-8F93-4934-BC28-206DDFE5FC47}" srcOrd="0" destOrd="0" presId="urn:microsoft.com/office/officeart/2005/8/layout/chevron2"/>
    <dgm:cxn modelId="{D2FAD3F0-8A7F-49B2-A98A-3D0DDDC9D85F}" type="presOf" srcId="{BFBA7C96-B3D4-4385-99B1-AE92614F04E7}" destId="{2CBD8163-10AC-4F52-ABD4-5759CCE49D63}" srcOrd="0" destOrd="0" presId="urn:microsoft.com/office/officeart/2005/8/layout/chevron2"/>
    <dgm:cxn modelId="{FA503EF2-BB54-4330-B926-60A41910AAA9}" type="presOf" srcId="{05F47851-5AB3-4E13-8525-15C0ADD157C5}" destId="{D2338CE2-7D3C-4A3F-B4C7-BB878F2C73D7}" srcOrd="0" destOrd="0" presId="urn:microsoft.com/office/officeart/2005/8/layout/chevron2"/>
    <dgm:cxn modelId="{4A4A081A-D2BB-4342-B216-8149568220B4}" type="presParOf" srcId="{2CBD8163-10AC-4F52-ABD4-5759CCE49D63}" destId="{F1F64611-8D89-4BA4-AB03-AC26FA1845F4}" srcOrd="0" destOrd="0" presId="urn:microsoft.com/office/officeart/2005/8/layout/chevron2"/>
    <dgm:cxn modelId="{F4F0D4E1-3BB2-42DE-BC4F-72F5735D9E00}" type="presParOf" srcId="{F1F64611-8D89-4BA4-AB03-AC26FA1845F4}" destId="{BAF98493-3FA5-4180-9FB3-EFFFECDE3BBB}" srcOrd="0" destOrd="0" presId="urn:microsoft.com/office/officeart/2005/8/layout/chevron2"/>
    <dgm:cxn modelId="{E462AAE5-BAA9-41DE-8505-60DC2346152A}" type="presParOf" srcId="{F1F64611-8D89-4BA4-AB03-AC26FA1845F4}" destId="{6C695DE9-9DEE-4ADF-97EE-A23B10F5A220}" srcOrd="1" destOrd="0" presId="urn:microsoft.com/office/officeart/2005/8/layout/chevron2"/>
    <dgm:cxn modelId="{6D2A651D-DC3E-4CBD-85A9-F8A0B7742AF2}" type="presParOf" srcId="{2CBD8163-10AC-4F52-ABD4-5759CCE49D63}" destId="{371B52FD-9AA1-4D4A-BDC4-E956E0EE3691}" srcOrd="1" destOrd="0" presId="urn:microsoft.com/office/officeart/2005/8/layout/chevron2"/>
    <dgm:cxn modelId="{485418D0-BC39-4948-B465-46DCE7C1186C}" type="presParOf" srcId="{2CBD8163-10AC-4F52-ABD4-5759CCE49D63}" destId="{BC86D222-82FD-4CD9-A3AF-54E0D4475A5C}" srcOrd="2" destOrd="0" presId="urn:microsoft.com/office/officeart/2005/8/layout/chevron2"/>
    <dgm:cxn modelId="{4C63C3C8-7759-4949-99B9-5C397CD32675}" type="presParOf" srcId="{BC86D222-82FD-4CD9-A3AF-54E0D4475A5C}" destId="{70A5D361-4D39-447F-951B-9E8EF261392B}" srcOrd="0" destOrd="0" presId="urn:microsoft.com/office/officeart/2005/8/layout/chevron2"/>
    <dgm:cxn modelId="{FD99B027-ED2E-46C7-AEEF-5ABB383ED77D}" type="presParOf" srcId="{BC86D222-82FD-4CD9-A3AF-54E0D4475A5C}" destId="{7DE9DC59-F829-419A-BB3E-8EC9712729EA}" srcOrd="1" destOrd="0" presId="urn:microsoft.com/office/officeart/2005/8/layout/chevron2"/>
    <dgm:cxn modelId="{67E78A46-D2F6-4429-803C-D05F995F1C43}" type="presParOf" srcId="{2CBD8163-10AC-4F52-ABD4-5759CCE49D63}" destId="{FEFFB8C7-F9A1-4656-8D0D-0A0FAF08FC24}" srcOrd="3" destOrd="0" presId="urn:microsoft.com/office/officeart/2005/8/layout/chevron2"/>
    <dgm:cxn modelId="{BC47DE06-7987-4FF0-B4D0-D45D6C557F20}" type="presParOf" srcId="{2CBD8163-10AC-4F52-ABD4-5759CCE49D63}" destId="{ACCCA7B2-C1E6-4086-9453-1E69B90CB775}" srcOrd="4" destOrd="0" presId="urn:microsoft.com/office/officeart/2005/8/layout/chevron2"/>
    <dgm:cxn modelId="{DC9329F8-A2B3-4D65-9DE5-8B861F46F808}" type="presParOf" srcId="{ACCCA7B2-C1E6-4086-9453-1E69B90CB775}" destId="{FCA85E91-42C7-49C1-B2A5-DBD01D72B4E7}" srcOrd="0" destOrd="0" presId="urn:microsoft.com/office/officeart/2005/8/layout/chevron2"/>
    <dgm:cxn modelId="{7B59902B-9B83-4768-85C5-00C3A8E73FF0}" type="presParOf" srcId="{ACCCA7B2-C1E6-4086-9453-1E69B90CB775}" destId="{A296D708-8B93-4F5C-9AA8-4BF3F490ACF3}" srcOrd="1" destOrd="0" presId="urn:microsoft.com/office/officeart/2005/8/layout/chevron2"/>
    <dgm:cxn modelId="{5A5F9FFA-E58D-4ED5-95D8-1FFF84CA20AD}" type="presParOf" srcId="{2CBD8163-10AC-4F52-ABD4-5759CCE49D63}" destId="{17FBC89C-8A4E-425C-93FC-5C1D6E095204}" srcOrd="5" destOrd="0" presId="urn:microsoft.com/office/officeart/2005/8/layout/chevron2"/>
    <dgm:cxn modelId="{256E84D1-8FDC-4902-987B-E68855BD7F92}" type="presParOf" srcId="{2CBD8163-10AC-4F52-ABD4-5759CCE49D63}" destId="{00FC0AE7-A042-4E9E-9309-2797CCC2A02F}" srcOrd="6" destOrd="0" presId="urn:microsoft.com/office/officeart/2005/8/layout/chevron2"/>
    <dgm:cxn modelId="{7B4EB028-A498-4626-B752-F7B963E6422D}" type="presParOf" srcId="{00FC0AE7-A042-4E9E-9309-2797CCC2A02F}" destId="{C9AC4EBE-8F93-4934-BC28-206DDFE5FC47}" srcOrd="0" destOrd="0" presId="urn:microsoft.com/office/officeart/2005/8/layout/chevron2"/>
    <dgm:cxn modelId="{DE9CCC54-576C-4F64-BD4C-5BD397B08AE3}"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86386" y="87529"/>
          <a:ext cx="575909" cy="40313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10%</a:t>
          </a:r>
        </a:p>
      </dsp:txBody>
      <dsp:txXfrm rot="-5400000">
        <a:off x="1" y="202710"/>
        <a:ext cx="403136" cy="172773"/>
      </dsp:txXfrm>
    </dsp:sp>
    <dsp:sp modelId="{6C695DE9-9DEE-4ADF-97EE-A23B10F5A220}">
      <dsp:nvSpPr>
        <dsp:cNvPr id="0" name=""/>
        <dsp:cNvSpPr/>
      </dsp:nvSpPr>
      <dsp:spPr>
        <a:xfrm rot="5400000">
          <a:off x="1957497" y="-1553218"/>
          <a:ext cx="374340" cy="348306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403136" y="19417"/>
        <a:ext cx="3464789" cy="337792"/>
      </dsp:txXfrm>
    </dsp:sp>
    <dsp:sp modelId="{70A5D361-4D39-447F-951B-9E8EF261392B}">
      <dsp:nvSpPr>
        <dsp:cNvPr id="0" name=""/>
        <dsp:cNvSpPr/>
      </dsp:nvSpPr>
      <dsp:spPr>
        <a:xfrm rot="5400000">
          <a:off x="-86386" y="542497"/>
          <a:ext cx="575909" cy="40313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10%</a:t>
          </a:r>
        </a:p>
      </dsp:txBody>
      <dsp:txXfrm rot="-5400000">
        <a:off x="1" y="657678"/>
        <a:ext cx="403136" cy="172773"/>
      </dsp:txXfrm>
    </dsp:sp>
    <dsp:sp modelId="{7DE9DC59-F829-419A-BB3E-8EC9712729EA}">
      <dsp:nvSpPr>
        <dsp:cNvPr id="0" name=""/>
        <dsp:cNvSpPr/>
      </dsp:nvSpPr>
      <dsp:spPr>
        <a:xfrm rot="5400000">
          <a:off x="1957497" y="-1098249"/>
          <a:ext cx="374340" cy="348306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403136" y="474386"/>
        <a:ext cx="3464789" cy="337792"/>
      </dsp:txXfrm>
    </dsp:sp>
    <dsp:sp modelId="{FCA85E91-42C7-49C1-B2A5-DBD01D72B4E7}">
      <dsp:nvSpPr>
        <dsp:cNvPr id="0" name=""/>
        <dsp:cNvSpPr/>
      </dsp:nvSpPr>
      <dsp:spPr>
        <a:xfrm rot="5400000">
          <a:off x="-86386" y="997465"/>
          <a:ext cx="575909" cy="40313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60%</a:t>
          </a:r>
        </a:p>
      </dsp:txBody>
      <dsp:txXfrm rot="-5400000">
        <a:off x="1" y="1112646"/>
        <a:ext cx="403136" cy="172773"/>
      </dsp:txXfrm>
    </dsp:sp>
    <dsp:sp modelId="{A296D708-8B93-4F5C-9AA8-4BF3F490ACF3}">
      <dsp:nvSpPr>
        <dsp:cNvPr id="0" name=""/>
        <dsp:cNvSpPr/>
      </dsp:nvSpPr>
      <dsp:spPr>
        <a:xfrm rot="5400000">
          <a:off x="1957497" y="-643281"/>
          <a:ext cx="374340" cy="348306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desarollo</a:t>
          </a:r>
        </a:p>
      </dsp:txBody>
      <dsp:txXfrm rot="-5400000">
        <a:off x="403136" y="929354"/>
        <a:ext cx="3464789" cy="337792"/>
      </dsp:txXfrm>
    </dsp:sp>
    <dsp:sp modelId="{C9AC4EBE-8F93-4934-BC28-206DDFE5FC47}">
      <dsp:nvSpPr>
        <dsp:cNvPr id="0" name=""/>
        <dsp:cNvSpPr/>
      </dsp:nvSpPr>
      <dsp:spPr>
        <a:xfrm rot="5400000">
          <a:off x="-86386" y="1452434"/>
          <a:ext cx="575909" cy="40313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20%</a:t>
          </a:r>
        </a:p>
      </dsp:txBody>
      <dsp:txXfrm rot="-5400000">
        <a:off x="1" y="1567615"/>
        <a:ext cx="403136" cy="172773"/>
      </dsp:txXfrm>
    </dsp:sp>
    <dsp:sp modelId="{D2338CE2-7D3C-4A3F-B4C7-BB878F2C73D7}">
      <dsp:nvSpPr>
        <dsp:cNvPr id="0" name=""/>
        <dsp:cNvSpPr/>
      </dsp:nvSpPr>
      <dsp:spPr>
        <a:xfrm rot="5400000">
          <a:off x="1957497" y="-188313"/>
          <a:ext cx="374340" cy="348306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403136" y="1384322"/>
        <a:ext cx="3464789" cy="33779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1690</TotalTime>
  <Pages>37</Pages>
  <Words>8696</Words>
  <Characters>47830</Characters>
  <Application>Microsoft Office Word</Application>
  <DocSecurity>0</DocSecurity>
  <Lines>398</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148</cp:revision>
  <dcterms:created xsi:type="dcterms:W3CDTF">2020-11-05T18:30:00Z</dcterms:created>
  <dcterms:modified xsi:type="dcterms:W3CDTF">2021-01-26T18:51:00Z</dcterms:modified>
</cp:coreProperties>
</file>