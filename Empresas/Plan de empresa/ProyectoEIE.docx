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77777777" w:rsidR="00B452E7" w:rsidRPr="004B7E44" w:rsidRDefault="00B452E7"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77777777" w:rsidR="00B452E7" w:rsidRPr="004B7E44" w:rsidRDefault="00B452E7"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v:textbox>
                      <w10:anchorlock/>
                    </v:shape>
                  </w:pict>
                </mc:Fallback>
              </mc:AlternateContent>
            </w:r>
          </w:p>
          <w:p w14:paraId="59338871" w14:textId="77777777" w:rsidR="004B7E44" w:rsidRDefault="004B7E44" w:rsidP="004B7E44">
            <w:r>
              <w:rPr>
                <w:noProof/>
                <w:lang w:eastAsia="es-ES"/>
              </w:rPr>
              <mc:AlternateContent>
                <mc:Choice Requires="wps">
                  <w:drawing>
                    <wp:inline distT="0" distB="0" distL="0" distR="0" wp14:anchorId="07F6CF89" wp14:editId="2284721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AD1137F"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77777777" w:rsidR="004B7E44" w:rsidRDefault="004B7E44" w:rsidP="004B7E44">
            <w:r>
              <w:rPr>
                <w:noProof/>
                <w:lang w:eastAsia="es-ES"/>
              </w:rPr>
              <mc:AlternateContent>
                <mc:Choice Requires="wps">
                  <w:drawing>
                    <wp:inline distT="0" distB="0" distL="0" distR="0" wp14:anchorId="4E18E8F5" wp14:editId="2CADD416">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FC35D11" w14:textId="77777777" w:rsidR="00B452E7" w:rsidRPr="004B7E44" w:rsidRDefault="00B452E7" w:rsidP="004B7E44">
                                  <w:pPr>
                                    <w:pStyle w:val="Subttulo"/>
                                  </w:pPr>
                                  <w:r w:rsidRPr="004B7E44">
                                    <w:rPr>
                                      <w:lang w:bidi="es-ES"/>
                                    </w:rPr>
                                    <w:t>texto del subtítulo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18E8F5"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14:paraId="7FC35D11" w14:textId="77777777" w:rsidR="00B452E7" w:rsidRPr="004B7E44" w:rsidRDefault="00B452E7" w:rsidP="004B7E44">
                            <w:pPr>
                              <w:pStyle w:val="Subttulo"/>
                            </w:pPr>
                            <w:r w:rsidRPr="004B7E44">
                              <w:rPr>
                                <w:lang w:bidi="es-ES"/>
                              </w:rPr>
                              <w:t>texto del subtítulo aquí</w:t>
                            </w:r>
                          </w:p>
                        </w:txbxContent>
                      </v:textbox>
                      <w10:anchorlock/>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2CB6DD68" w14:textId="09F5A290" w:rsidR="004B7E44" w:rsidRDefault="007B6946" w:rsidP="004B7E44">
            <w:bookmarkStart w:id="0" w:name="_Hlk57486991"/>
            <w:bookmarkEnd w:id="0"/>
            <w:r>
              <w:rPr>
                <w:noProof/>
                <w:lang w:eastAsia="es-ES"/>
              </w:rPr>
              <w:drawing>
                <wp:anchor distT="0" distB="0" distL="114300" distR="114300" simplePos="0" relativeHeight="251665920" behindDoc="0" locked="0" layoutInCell="1" allowOverlap="1" wp14:anchorId="07B47261" wp14:editId="477E4FE5">
                  <wp:simplePos x="0" y="0"/>
                  <wp:positionH relativeFrom="column">
                    <wp:posOffset>-220345</wp:posOffset>
                  </wp:positionH>
                  <wp:positionV relativeFrom="paragraph">
                    <wp:posOffset>-1395730</wp:posOffset>
                  </wp:positionV>
                  <wp:extent cx="2110740" cy="1314450"/>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28437"/>
                          <a:stretch/>
                        </pic:blipFill>
                        <pic:spPr bwMode="auto">
                          <a:xfrm>
                            <a:off x="0" y="0"/>
                            <a:ext cx="2110740" cy="131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noProof/>
                <w:lang w:eastAsia="es-ES"/>
              </w:rPr>
              <mc:AlternateContent>
                <mc:Choice Requires="wps">
                  <w:drawing>
                    <wp:inline distT="0" distB="0" distL="0" distR="0" wp14:anchorId="23AE2051" wp14:editId="1D0F093F">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B452E7" w:rsidRPr="004B7E44" w:rsidRDefault="00B452E7" w:rsidP="004B7E44">
                                  <w:pPr>
                                    <w:pStyle w:val="Ttulo1"/>
                                  </w:pPr>
                                  <w:r>
                                    <w:rPr>
                                      <w:lang w:bidi="es-ES"/>
                                    </w:rPr>
                                    <w:t>Consultoría Qubit S.L.</w:t>
                                  </w:r>
                                </w:p>
                                <w:p w14:paraId="2B5AEBE7" w14:textId="77777777" w:rsidR="00B452E7" w:rsidRDefault="00B452E7"/>
                                <w:p w14:paraId="5A18C825" w14:textId="77777777" w:rsidR="00B452E7" w:rsidRPr="004B7E44" w:rsidRDefault="00B452E7" w:rsidP="004B7E44">
                                  <w:pPr>
                                    <w:pStyle w:val="Ttulo1"/>
                                  </w:pPr>
                                  <w:r w:rsidRPr="004B7E44">
                                    <w:rPr>
                                      <w:lang w:bidi="es-ES"/>
                                    </w:rPr>
                                    <w:t>Nombre de la compañía</w:t>
                                  </w:r>
                                </w:p>
                                <w:p w14:paraId="03C31B5F" w14:textId="77777777" w:rsidR="00B452E7" w:rsidRDefault="00B452E7"/>
                                <w:p w14:paraId="6EFDBC83" w14:textId="77777777" w:rsidR="00B452E7" w:rsidRPr="004B7E44" w:rsidRDefault="00B452E7" w:rsidP="004B7E44">
                                  <w:pPr>
                                    <w:pStyle w:val="Ttulo1"/>
                                  </w:pPr>
                                  <w:r>
                                    <w:rPr>
                                      <w:lang w:bidi="es-ES"/>
                                    </w:rPr>
                                    <w:t>Consultoría Qubit S.L.</w:t>
                                  </w:r>
                                </w:p>
                                <w:p w14:paraId="1735E5DA" w14:textId="77777777" w:rsidR="00B452E7" w:rsidRDefault="00B452E7"/>
                                <w:p w14:paraId="09BFA434" w14:textId="77777777" w:rsidR="00B452E7" w:rsidRPr="004B7E44" w:rsidRDefault="00B452E7" w:rsidP="004B7E44">
                                  <w:pPr>
                                    <w:pStyle w:val="Ttulo1"/>
                                  </w:pPr>
                                  <w:r w:rsidRPr="004B7E44">
                                    <w:rPr>
                                      <w:lang w:bidi="es-ES"/>
                                    </w:rPr>
                                    <w:t>Nombre de la compañía</w:t>
                                  </w:r>
                                </w:p>
                                <w:p w14:paraId="180B27B9" w14:textId="77777777" w:rsidR="00B452E7" w:rsidRDefault="00B452E7"/>
                                <w:p w14:paraId="7EFFACF5" w14:textId="77777777" w:rsidR="00B452E7" w:rsidRPr="004B7E44" w:rsidRDefault="00B452E7" w:rsidP="004B7E44">
                                  <w:pPr>
                                    <w:pStyle w:val="Ttulo1"/>
                                  </w:pPr>
                                  <w:r>
                                    <w:rPr>
                                      <w:lang w:bidi="es-ES"/>
                                    </w:rPr>
                                    <w:t>Consultoría Qubit S.L.</w:t>
                                  </w:r>
                                </w:p>
                                <w:p w14:paraId="319B4185" w14:textId="77777777" w:rsidR="00B452E7" w:rsidRDefault="00B452E7"/>
                                <w:p w14:paraId="2C2D5160" w14:textId="77777777" w:rsidR="00B452E7" w:rsidRPr="004B7E44" w:rsidRDefault="00B452E7" w:rsidP="004B7E44">
                                  <w:pPr>
                                    <w:pStyle w:val="Ttulo1"/>
                                  </w:pPr>
                                  <w:r w:rsidRPr="004B7E44">
                                    <w:rPr>
                                      <w:lang w:bidi="es-ES"/>
                                    </w:rPr>
                                    <w:t>Nombre de la compañía</w:t>
                                  </w:r>
                                </w:p>
                                <w:p w14:paraId="6197A358" w14:textId="77777777" w:rsidR="00B452E7" w:rsidRDefault="00B452E7"/>
                                <w:p w14:paraId="11624E26" w14:textId="77777777" w:rsidR="00B452E7" w:rsidRPr="004B7E44" w:rsidRDefault="00B452E7" w:rsidP="004B7E44">
                                  <w:pPr>
                                    <w:pStyle w:val="Ttulo1"/>
                                  </w:pPr>
                                  <w:r>
                                    <w:rPr>
                                      <w:lang w:bidi="es-ES"/>
                                    </w:rPr>
                                    <w:t>Consultoría Qubit S.L.</w:t>
                                  </w:r>
                                </w:p>
                                <w:p w14:paraId="035CBFDB" w14:textId="77777777" w:rsidR="00B452E7" w:rsidRDefault="00B452E7"/>
                                <w:p w14:paraId="1838E2F1" w14:textId="77777777" w:rsidR="00B452E7" w:rsidRPr="004B7E44" w:rsidRDefault="00B452E7" w:rsidP="004B7E44">
                                  <w:pPr>
                                    <w:pStyle w:val="Ttulo1"/>
                                  </w:pPr>
                                  <w:r w:rsidRPr="004B7E44">
                                    <w:rPr>
                                      <w:lang w:bidi="es-ES"/>
                                    </w:rPr>
                                    <w:t>Nombre de la compañía</w:t>
                                  </w:r>
                                </w:p>
                                <w:p w14:paraId="5966FBBC" w14:textId="77777777" w:rsidR="00B452E7" w:rsidRDefault="00B452E7"/>
                                <w:p w14:paraId="743DCE62" w14:textId="5ED44060" w:rsidR="00B452E7" w:rsidRPr="004B7E44" w:rsidRDefault="00B452E7" w:rsidP="004B7E44">
                                  <w:pPr>
                                    <w:pStyle w:val="Ttulo1"/>
                                  </w:pPr>
                                  <w:r>
                                    <w:rPr>
                                      <w:lang w:bidi="es-ES"/>
                                    </w:rPr>
                                    <w:t>Consultoría Qubit S.L.</w:t>
                                  </w:r>
                                </w:p>
                                <w:p w14:paraId="02237DB7" w14:textId="77777777" w:rsidR="00B452E7" w:rsidRDefault="00B452E7"/>
                                <w:p w14:paraId="269A8F8D" w14:textId="77777777" w:rsidR="00B452E7" w:rsidRPr="004B7E44" w:rsidRDefault="00B452E7" w:rsidP="004B7E44">
                                  <w:pPr>
                                    <w:pStyle w:val="Ttulo1"/>
                                  </w:pPr>
                                  <w:r w:rsidRPr="004B7E44">
                                    <w:rPr>
                                      <w:lang w:bidi="es-ES"/>
                                    </w:rPr>
                                    <w:t>Nombre de la compañía</w:t>
                                  </w:r>
                                </w:p>
                                <w:p w14:paraId="1281E54D" w14:textId="77777777" w:rsidR="00B452E7" w:rsidRDefault="00B452E7"/>
                                <w:p w14:paraId="1C46739F" w14:textId="77777777" w:rsidR="00B452E7" w:rsidRPr="004B7E44" w:rsidRDefault="00B452E7" w:rsidP="004B7E44">
                                  <w:pPr>
                                    <w:pStyle w:val="Ttulo1"/>
                                  </w:pPr>
                                  <w:r>
                                    <w:rPr>
                                      <w:lang w:bidi="es-ES"/>
                                    </w:rPr>
                                    <w:t>Consultoría Qubit S.L.</w:t>
                                  </w:r>
                                </w:p>
                                <w:p w14:paraId="55CE5A86" w14:textId="77777777" w:rsidR="00B452E7" w:rsidRDefault="00B452E7"/>
                                <w:p w14:paraId="6873B69F" w14:textId="77777777" w:rsidR="00B452E7" w:rsidRPr="004B7E44" w:rsidRDefault="00B452E7" w:rsidP="004B7E44">
                                  <w:pPr>
                                    <w:pStyle w:val="Ttulo1"/>
                                  </w:pPr>
                                  <w:r w:rsidRPr="004B7E44">
                                    <w:rPr>
                                      <w:lang w:bidi="es-ES"/>
                                    </w:rPr>
                                    <w:t>Nombre de la compañía</w:t>
                                  </w:r>
                                </w:p>
                                <w:p w14:paraId="3A31D9D6" w14:textId="77777777" w:rsidR="00B452E7" w:rsidRDefault="00B452E7"/>
                                <w:p w14:paraId="6283BA69" w14:textId="257ECC0C" w:rsidR="00B452E7" w:rsidRPr="004B7E44" w:rsidRDefault="00B452E7" w:rsidP="004B7E44">
                                  <w:pPr>
                                    <w:pStyle w:val="Ttulo1"/>
                                  </w:pPr>
                                  <w:r>
                                    <w:rPr>
                                      <w:lang w:bidi="es-ES"/>
                                    </w:rPr>
                                    <w:t>Consultoría Qubit S.L.</w:t>
                                  </w:r>
                                </w:p>
                                <w:p w14:paraId="729348F3" w14:textId="77777777" w:rsidR="00B452E7" w:rsidRDefault="00B452E7"/>
                                <w:p w14:paraId="17628751" w14:textId="77777777" w:rsidR="00B452E7" w:rsidRPr="004B7E44" w:rsidRDefault="00B452E7" w:rsidP="004B7E44">
                                  <w:pPr>
                                    <w:pStyle w:val="Ttulo1"/>
                                  </w:pPr>
                                  <w:r w:rsidRPr="004B7E44">
                                    <w:rPr>
                                      <w:lang w:bidi="es-ES"/>
                                    </w:rPr>
                                    <w:t>Nombre de la compañía</w:t>
                                  </w:r>
                                </w:p>
                                <w:p w14:paraId="39EDFDC7" w14:textId="77777777" w:rsidR="00B452E7" w:rsidRDefault="00B452E7"/>
                                <w:p w14:paraId="2DE3D892" w14:textId="7A2D7C7A" w:rsidR="00B452E7" w:rsidRPr="004B7E44" w:rsidRDefault="00B452E7" w:rsidP="004B7E44">
                                  <w:pPr>
                                    <w:pStyle w:val="Ttulo1"/>
                                  </w:pPr>
                                  <w:r>
                                    <w:rPr>
                                      <w:lang w:bidi="es-ES"/>
                                    </w:rPr>
                                    <w:t>Consultoría Qubit S.L.</w:t>
                                  </w:r>
                                </w:p>
                                <w:p w14:paraId="18F81DD3" w14:textId="77777777" w:rsidR="00B452E7" w:rsidRDefault="00B452E7"/>
                                <w:p w14:paraId="019CF7C1" w14:textId="77777777" w:rsidR="00B452E7" w:rsidRPr="004B7E44" w:rsidRDefault="00B452E7"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B452E7" w:rsidRPr="004B7E44" w:rsidRDefault="00B452E7" w:rsidP="004B7E44">
                            <w:pPr>
                              <w:pStyle w:val="Ttulo1"/>
                            </w:pPr>
                            <w:r>
                              <w:rPr>
                                <w:lang w:bidi="es-ES"/>
                              </w:rPr>
                              <w:t>Consultoría Qubit S.L.</w:t>
                            </w:r>
                          </w:p>
                          <w:p w14:paraId="2B5AEBE7" w14:textId="77777777" w:rsidR="00B452E7" w:rsidRDefault="00B452E7"/>
                          <w:p w14:paraId="5A18C825" w14:textId="77777777" w:rsidR="00B452E7" w:rsidRPr="004B7E44" w:rsidRDefault="00B452E7" w:rsidP="004B7E44">
                            <w:pPr>
                              <w:pStyle w:val="Ttulo1"/>
                            </w:pPr>
                            <w:r w:rsidRPr="004B7E44">
                              <w:rPr>
                                <w:lang w:bidi="es-ES"/>
                              </w:rPr>
                              <w:t>Nombre de la compañía</w:t>
                            </w:r>
                          </w:p>
                          <w:p w14:paraId="03C31B5F" w14:textId="77777777" w:rsidR="00B452E7" w:rsidRDefault="00B452E7"/>
                          <w:p w14:paraId="6EFDBC83" w14:textId="77777777" w:rsidR="00B452E7" w:rsidRPr="004B7E44" w:rsidRDefault="00B452E7" w:rsidP="004B7E44">
                            <w:pPr>
                              <w:pStyle w:val="Ttulo1"/>
                            </w:pPr>
                            <w:r>
                              <w:rPr>
                                <w:lang w:bidi="es-ES"/>
                              </w:rPr>
                              <w:t>Consultoría Qubit S.L.</w:t>
                            </w:r>
                          </w:p>
                          <w:p w14:paraId="1735E5DA" w14:textId="77777777" w:rsidR="00B452E7" w:rsidRDefault="00B452E7"/>
                          <w:p w14:paraId="09BFA434" w14:textId="77777777" w:rsidR="00B452E7" w:rsidRPr="004B7E44" w:rsidRDefault="00B452E7" w:rsidP="004B7E44">
                            <w:pPr>
                              <w:pStyle w:val="Ttulo1"/>
                            </w:pPr>
                            <w:r w:rsidRPr="004B7E44">
                              <w:rPr>
                                <w:lang w:bidi="es-ES"/>
                              </w:rPr>
                              <w:t>Nombre de la compañía</w:t>
                            </w:r>
                          </w:p>
                          <w:p w14:paraId="180B27B9" w14:textId="77777777" w:rsidR="00B452E7" w:rsidRDefault="00B452E7"/>
                          <w:p w14:paraId="7EFFACF5" w14:textId="77777777" w:rsidR="00B452E7" w:rsidRPr="004B7E44" w:rsidRDefault="00B452E7" w:rsidP="004B7E44">
                            <w:pPr>
                              <w:pStyle w:val="Ttulo1"/>
                            </w:pPr>
                            <w:r>
                              <w:rPr>
                                <w:lang w:bidi="es-ES"/>
                              </w:rPr>
                              <w:t>Consultoría Qubit S.L.</w:t>
                            </w:r>
                          </w:p>
                          <w:p w14:paraId="319B4185" w14:textId="77777777" w:rsidR="00B452E7" w:rsidRDefault="00B452E7"/>
                          <w:p w14:paraId="2C2D5160" w14:textId="77777777" w:rsidR="00B452E7" w:rsidRPr="004B7E44" w:rsidRDefault="00B452E7" w:rsidP="004B7E44">
                            <w:pPr>
                              <w:pStyle w:val="Ttulo1"/>
                            </w:pPr>
                            <w:r w:rsidRPr="004B7E44">
                              <w:rPr>
                                <w:lang w:bidi="es-ES"/>
                              </w:rPr>
                              <w:t>Nombre de la compañía</w:t>
                            </w:r>
                          </w:p>
                          <w:p w14:paraId="6197A358" w14:textId="77777777" w:rsidR="00B452E7" w:rsidRDefault="00B452E7"/>
                          <w:p w14:paraId="11624E26" w14:textId="77777777" w:rsidR="00B452E7" w:rsidRPr="004B7E44" w:rsidRDefault="00B452E7" w:rsidP="004B7E44">
                            <w:pPr>
                              <w:pStyle w:val="Ttulo1"/>
                            </w:pPr>
                            <w:r>
                              <w:rPr>
                                <w:lang w:bidi="es-ES"/>
                              </w:rPr>
                              <w:t>Consultoría Qubit S.L.</w:t>
                            </w:r>
                          </w:p>
                          <w:p w14:paraId="035CBFDB" w14:textId="77777777" w:rsidR="00B452E7" w:rsidRDefault="00B452E7"/>
                          <w:p w14:paraId="1838E2F1" w14:textId="77777777" w:rsidR="00B452E7" w:rsidRPr="004B7E44" w:rsidRDefault="00B452E7" w:rsidP="004B7E44">
                            <w:pPr>
                              <w:pStyle w:val="Ttulo1"/>
                            </w:pPr>
                            <w:r w:rsidRPr="004B7E44">
                              <w:rPr>
                                <w:lang w:bidi="es-ES"/>
                              </w:rPr>
                              <w:t>Nombre de la compañía</w:t>
                            </w:r>
                          </w:p>
                          <w:p w14:paraId="5966FBBC" w14:textId="77777777" w:rsidR="00B452E7" w:rsidRDefault="00B452E7"/>
                          <w:p w14:paraId="743DCE62" w14:textId="5ED44060" w:rsidR="00B452E7" w:rsidRPr="004B7E44" w:rsidRDefault="00B452E7" w:rsidP="004B7E44">
                            <w:pPr>
                              <w:pStyle w:val="Ttulo1"/>
                            </w:pPr>
                            <w:r>
                              <w:rPr>
                                <w:lang w:bidi="es-ES"/>
                              </w:rPr>
                              <w:t>Consultoría Qubit S.L.</w:t>
                            </w:r>
                          </w:p>
                          <w:p w14:paraId="02237DB7" w14:textId="77777777" w:rsidR="00B452E7" w:rsidRDefault="00B452E7"/>
                          <w:p w14:paraId="269A8F8D" w14:textId="77777777" w:rsidR="00B452E7" w:rsidRPr="004B7E44" w:rsidRDefault="00B452E7" w:rsidP="004B7E44">
                            <w:pPr>
                              <w:pStyle w:val="Ttulo1"/>
                            </w:pPr>
                            <w:r w:rsidRPr="004B7E44">
                              <w:rPr>
                                <w:lang w:bidi="es-ES"/>
                              </w:rPr>
                              <w:t>Nombre de la compañía</w:t>
                            </w:r>
                          </w:p>
                          <w:p w14:paraId="1281E54D" w14:textId="77777777" w:rsidR="00B452E7" w:rsidRDefault="00B452E7"/>
                          <w:p w14:paraId="1C46739F" w14:textId="77777777" w:rsidR="00B452E7" w:rsidRPr="004B7E44" w:rsidRDefault="00B452E7" w:rsidP="004B7E44">
                            <w:pPr>
                              <w:pStyle w:val="Ttulo1"/>
                            </w:pPr>
                            <w:r>
                              <w:rPr>
                                <w:lang w:bidi="es-ES"/>
                              </w:rPr>
                              <w:t>Consultoría Qubit S.L.</w:t>
                            </w:r>
                          </w:p>
                          <w:p w14:paraId="55CE5A86" w14:textId="77777777" w:rsidR="00B452E7" w:rsidRDefault="00B452E7"/>
                          <w:p w14:paraId="6873B69F" w14:textId="77777777" w:rsidR="00B452E7" w:rsidRPr="004B7E44" w:rsidRDefault="00B452E7" w:rsidP="004B7E44">
                            <w:pPr>
                              <w:pStyle w:val="Ttulo1"/>
                            </w:pPr>
                            <w:r w:rsidRPr="004B7E44">
                              <w:rPr>
                                <w:lang w:bidi="es-ES"/>
                              </w:rPr>
                              <w:t>Nombre de la compañía</w:t>
                            </w:r>
                          </w:p>
                          <w:p w14:paraId="3A31D9D6" w14:textId="77777777" w:rsidR="00B452E7" w:rsidRDefault="00B452E7"/>
                          <w:p w14:paraId="6283BA69" w14:textId="257ECC0C" w:rsidR="00B452E7" w:rsidRPr="004B7E44" w:rsidRDefault="00B452E7" w:rsidP="004B7E44">
                            <w:pPr>
                              <w:pStyle w:val="Ttulo1"/>
                            </w:pPr>
                            <w:r>
                              <w:rPr>
                                <w:lang w:bidi="es-ES"/>
                              </w:rPr>
                              <w:t>Consultoría Qubit S.L.</w:t>
                            </w:r>
                          </w:p>
                          <w:p w14:paraId="729348F3" w14:textId="77777777" w:rsidR="00B452E7" w:rsidRDefault="00B452E7"/>
                          <w:p w14:paraId="17628751" w14:textId="77777777" w:rsidR="00B452E7" w:rsidRPr="004B7E44" w:rsidRDefault="00B452E7" w:rsidP="004B7E44">
                            <w:pPr>
                              <w:pStyle w:val="Ttulo1"/>
                            </w:pPr>
                            <w:r w:rsidRPr="004B7E44">
                              <w:rPr>
                                <w:lang w:bidi="es-ES"/>
                              </w:rPr>
                              <w:t>Nombre de la compañía</w:t>
                            </w:r>
                          </w:p>
                          <w:p w14:paraId="39EDFDC7" w14:textId="77777777" w:rsidR="00B452E7" w:rsidRDefault="00B452E7"/>
                          <w:p w14:paraId="2DE3D892" w14:textId="7A2D7C7A" w:rsidR="00B452E7" w:rsidRPr="004B7E44" w:rsidRDefault="00B452E7" w:rsidP="004B7E44">
                            <w:pPr>
                              <w:pStyle w:val="Ttulo1"/>
                            </w:pPr>
                            <w:r>
                              <w:rPr>
                                <w:lang w:bidi="es-ES"/>
                              </w:rPr>
                              <w:t>Consultoría Qubit S.L.</w:t>
                            </w:r>
                          </w:p>
                          <w:p w14:paraId="18F81DD3" w14:textId="77777777" w:rsidR="00B452E7" w:rsidRDefault="00B452E7"/>
                          <w:p w14:paraId="019CF7C1" w14:textId="77777777" w:rsidR="00B452E7" w:rsidRPr="004B7E44" w:rsidRDefault="00B452E7"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3D93847C">
                      <wp:extent cx="3040912"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040912" cy="605155"/>
                              </a:xfrm>
                              <a:prstGeom prst="rect">
                                <a:avLst/>
                              </a:prstGeom>
                              <a:noFill/>
                              <a:ln w="6350">
                                <a:noFill/>
                              </a:ln>
                            </wps:spPr>
                            <wps:txbx>
                              <w:txbxContent>
                                <w:p w14:paraId="66572F3D" w14:textId="39BC357D" w:rsidR="008615D8" w:rsidRPr="004B7E44" w:rsidRDefault="008615D8" w:rsidP="004B7E44">
                                  <w:pPr>
                                    <w:rPr>
                                      <w:lang w:bidi="es-ES"/>
                                    </w:rPr>
                                  </w:pPr>
                                  <w:r>
                                    <w:rPr>
                                      <w:lang w:bidi="es-ES"/>
                                    </w:rPr>
                                    <w:t>Residencial La Gran Manzana</w:t>
                                  </w:r>
                                </w:p>
                                <w:p w14:paraId="4121465A" w14:textId="68110615" w:rsidR="00B452E7" w:rsidRPr="004B7E44" w:rsidRDefault="008615D8" w:rsidP="004B7E44">
                                  <w:r>
                                    <w:rPr>
                                      <w:lang w:bidi="es-ES"/>
                                    </w:rPr>
                                    <w:t>Quart de Poblet, Valencia (46930)</w:t>
                                  </w:r>
                                </w:p>
                                <w:p w14:paraId="3494D1DF" w14:textId="77777777" w:rsidR="00B452E7" w:rsidRDefault="00B452E7"/>
                                <w:p w14:paraId="4C44366C" w14:textId="77777777" w:rsidR="00B452E7" w:rsidRPr="004B7E44" w:rsidRDefault="00B452E7" w:rsidP="004B7E44">
                                  <w:r w:rsidRPr="004B7E44">
                                    <w:rPr>
                                      <w:lang w:bidi="es-ES"/>
                                    </w:rPr>
                                    <w:t>Dirección</w:t>
                                  </w:r>
                                </w:p>
                                <w:p w14:paraId="6FE8A1FA" w14:textId="77777777" w:rsidR="00B452E7" w:rsidRPr="004B7E44" w:rsidRDefault="00B452E7" w:rsidP="004B7E44">
                                  <w:r w:rsidRPr="004B7E44">
                                    <w:rPr>
                                      <w:lang w:bidi="es-ES"/>
                                    </w:rPr>
                                    <w:t>Ciudad, provincia y código postal</w:t>
                                  </w:r>
                                </w:p>
                                <w:p w14:paraId="4A9ADE5E" w14:textId="77777777" w:rsidR="00B452E7" w:rsidRDefault="00B452E7"/>
                                <w:p w14:paraId="3251A161" w14:textId="77777777" w:rsidR="00B452E7" w:rsidRPr="004B7E44" w:rsidRDefault="00B452E7" w:rsidP="004B7E44">
                                  <w:r w:rsidRPr="004B7E44">
                                    <w:rPr>
                                      <w:lang w:bidi="es-ES"/>
                                    </w:rPr>
                                    <w:t>Dirección</w:t>
                                  </w:r>
                                </w:p>
                                <w:p w14:paraId="00A8C8EE" w14:textId="77777777" w:rsidR="00B452E7" w:rsidRPr="004B7E44" w:rsidRDefault="00B452E7" w:rsidP="004B7E44">
                                  <w:r w:rsidRPr="004B7E44">
                                    <w:rPr>
                                      <w:lang w:bidi="es-ES"/>
                                    </w:rPr>
                                    <w:t>Ciudad, provincia y código postal</w:t>
                                  </w:r>
                                </w:p>
                                <w:p w14:paraId="6630F8E6" w14:textId="77777777" w:rsidR="00B452E7" w:rsidRDefault="00B452E7"/>
                                <w:p w14:paraId="7FC9705C" w14:textId="77777777" w:rsidR="00B452E7" w:rsidRPr="004B7E44" w:rsidRDefault="00B452E7" w:rsidP="004B7E44">
                                  <w:r w:rsidRPr="004B7E44">
                                    <w:rPr>
                                      <w:lang w:bidi="es-ES"/>
                                    </w:rPr>
                                    <w:t>Dirección</w:t>
                                  </w:r>
                                </w:p>
                                <w:p w14:paraId="6DE878CC" w14:textId="77777777" w:rsidR="00B452E7" w:rsidRPr="004B7E44" w:rsidRDefault="00B452E7" w:rsidP="004B7E44">
                                  <w:r w:rsidRPr="004B7E44">
                                    <w:rPr>
                                      <w:lang w:bidi="es-ES"/>
                                    </w:rPr>
                                    <w:t>Ciudad, provincia y código postal</w:t>
                                  </w:r>
                                </w:p>
                                <w:p w14:paraId="0A6F2239" w14:textId="77777777" w:rsidR="00B452E7" w:rsidRDefault="00B452E7"/>
                                <w:p w14:paraId="64809EC6" w14:textId="77777777" w:rsidR="00B452E7" w:rsidRPr="004B7E44" w:rsidRDefault="00B452E7" w:rsidP="004B7E44">
                                  <w:r w:rsidRPr="004B7E44">
                                    <w:rPr>
                                      <w:lang w:bidi="es-ES"/>
                                    </w:rPr>
                                    <w:t>Dirección</w:t>
                                  </w:r>
                                </w:p>
                                <w:p w14:paraId="3558095E" w14:textId="77777777" w:rsidR="00B452E7" w:rsidRPr="004B7E44" w:rsidRDefault="00B452E7" w:rsidP="004B7E44">
                                  <w:r w:rsidRPr="004B7E44">
                                    <w:rPr>
                                      <w:lang w:bidi="es-ES"/>
                                    </w:rPr>
                                    <w:t>Ciudad, provincia y código postal</w:t>
                                  </w:r>
                                </w:p>
                                <w:p w14:paraId="0D6C2328" w14:textId="77777777" w:rsidR="00B452E7" w:rsidRDefault="00B452E7"/>
                                <w:p w14:paraId="088D7E5E" w14:textId="77777777" w:rsidR="00B452E7" w:rsidRPr="004B7E44" w:rsidRDefault="00B452E7" w:rsidP="004B7E44">
                                  <w:r w:rsidRPr="004B7E44">
                                    <w:rPr>
                                      <w:lang w:bidi="es-ES"/>
                                    </w:rPr>
                                    <w:t>Dirección</w:t>
                                  </w:r>
                                </w:p>
                                <w:p w14:paraId="37357E8B" w14:textId="77777777" w:rsidR="00B452E7" w:rsidRPr="004B7E44" w:rsidRDefault="00B452E7" w:rsidP="004B7E44">
                                  <w:r w:rsidRPr="004B7E44">
                                    <w:rPr>
                                      <w:lang w:bidi="es-ES"/>
                                    </w:rPr>
                                    <w:t>Ciudad, provincia y código postal</w:t>
                                  </w:r>
                                </w:p>
                                <w:p w14:paraId="1A445C49" w14:textId="77777777" w:rsidR="00B452E7" w:rsidRDefault="00B452E7"/>
                                <w:p w14:paraId="4B95226D" w14:textId="77777777" w:rsidR="00B452E7" w:rsidRPr="004B7E44" w:rsidRDefault="00B452E7" w:rsidP="004B7E44">
                                  <w:r w:rsidRPr="004B7E44">
                                    <w:rPr>
                                      <w:lang w:bidi="es-ES"/>
                                    </w:rPr>
                                    <w:t>Dirección</w:t>
                                  </w:r>
                                </w:p>
                                <w:p w14:paraId="33569B7F" w14:textId="77777777" w:rsidR="00B452E7" w:rsidRPr="004B7E44" w:rsidRDefault="00B452E7" w:rsidP="004B7E44">
                                  <w:r w:rsidRPr="004B7E44">
                                    <w:rPr>
                                      <w:lang w:bidi="es-ES"/>
                                    </w:rPr>
                                    <w:t>Ciudad, provincia y código postal</w:t>
                                  </w:r>
                                </w:p>
                                <w:p w14:paraId="1C982032" w14:textId="77777777" w:rsidR="00B452E7" w:rsidRDefault="00B452E7"/>
                                <w:p w14:paraId="1317D577" w14:textId="77777777" w:rsidR="00B452E7" w:rsidRPr="004B7E44" w:rsidRDefault="00B452E7" w:rsidP="004B7E44">
                                  <w:r w:rsidRPr="004B7E44">
                                    <w:rPr>
                                      <w:lang w:bidi="es-ES"/>
                                    </w:rPr>
                                    <w:t>Dirección</w:t>
                                  </w:r>
                                </w:p>
                                <w:p w14:paraId="1464EBA8" w14:textId="77777777" w:rsidR="00B452E7" w:rsidRPr="004B7E44" w:rsidRDefault="00B452E7" w:rsidP="004B7E44">
                                  <w:r w:rsidRPr="004B7E44">
                                    <w:rPr>
                                      <w:lang w:bidi="es-ES"/>
                                    </w:rPr>
                                    <w:t>Ciudad, provincia y código postal</w:t>
                                  </w:r>
                                </w:p>
                                <w:p w14:paraId="7EB1530F" w14:textId="77777777" w:rsidR="00B452E7" w:rsidRDefault="00B452E7"/>
                                <w:p w14:paraId="152F7D37" w14:textId="73CC6E24" w:rsidR="00B452E7" w:rsidRPr="004B7E44" w:rsidRDefault="00B452E7" w:rsidP="004B7E44">
                                  <w:r w:rsidRPr="004B7E44">
                                    <w:rPr>
                                      <w:lang w:bidi="es-ES"/>
                                    </w:rPr>
                                    <w:t>Dirección</w:t>
                                  </w:r>
                                </w:p>
                                <w:p w14:paraId="59E372A8" w14:textId="77777777" w:rsidR="00B452E7" w:rsidRPr="004B7E44" w:rsidRDefault="00B452E7" w:rsidP="004B7E44">
                                  <w:r w:rsidRPr="004B7E44">
                                    <w:rPr>
                                      <w:lang w:bidi="es-ES"/>
                                    </w:rPr>
                                    <w:t>Ciudad, provincia y código postal</w:t>
                                  </w:r>
                                </w:p>
                                <w:p w14:paraId="05B28268" w14:textId="77777777" w:rsidR="00B452E7" w:rsidRDefault="00B452E7"/>
                                <w:p w14:paraId="2C418E6C" w14:textId="77777777" w:rsidR="00B452E7" w:rsidRPr="004B7E44" w:rsidRDefault="00B452E7" w:rsidP="004B7E44">
                                  <w:r w:rsidRPr="004B7E44">
                                    <w:rPr>
                                      <w:lang w:bidi="es-ES"/>
                                    </w:rPr>
                                    <w:t>Dirección</w:t>
                                  </w:r>
                                </w:p>
                                <w:p w14:paraId="6A019960" w14:textId="77777777" w:rsidR="00B452E7" w:rsidRPr="004B7E44" w:rsidRDefault="00B452E7" w:rsidP="004B7E44">
                                  <w:r w:rsidRPr="004B7E44">
                                    <w:rPr>
                                      <w:lang w:bidi="es-ES"/>
                                    </w:rPr>
                                    <w:t>Ciudad, provincia y código postal</w:t>
                                  </w:r>
                                </w:p>
                                <w:p w14:paraId="5A65F767" w14:textId="77777777" w:rsidR="00B452E7" w:rsidRDefault="00B452E7"/>
                                <w:p w14:paraId="14D10A1B" w14:textId="77777777" w:rsidR="00B452E7" w:rsidRPr="004B7E44" w:rsidRDefault="00B452E7" w:rsidP="004B7E44">
                                  <w:r w:rsidRPr="004B7E44">
                                    <w:rPr>
                                      <w:lang w:bidi="es-ES"/>
                                    </w:rPr>
                                    <w:t>Dirección</w:t>
                                  </w:r>
                                </w:p>
                                <w:p w14:paraId="327D5F90" w14:textId="77777777" w:rsidR="00B452E7" w:rsidRPr="004B7E44" w:rsidRDefault="00B452E7" w:rsidP="004B7E44">
                                  <w:r w:rsidRPr="004B7E44">
                                    <w:rPr>
                                      <w:lang w:bidi="es-ES"/>
                                    </w:rPr>
                                    <w:t>Ciudad, provincia y código postal</w:t>
                                  </w:r>
                                </w:p>
                                <w:p w14:paraId="0EC7E22B" w14:textId="77777777" w:rsidR="00B452E7" w:rsidRDefault="00B452E7"/>
                                <w:p w14:paraId="253C50B5" w14:textId="77777777" w:rsidR="00B452E7" w:rsidRPr="004B7E44" w:rsidRDefault="00B452E7" w:rsidP="004B7E44">
                                  <w:r w:rsidRPr="004B7E44">
                                    <w:rPr>
                                      <w:lang w:bidi="es-ES"/>
                                    </w:rPr>
                                    <w:t>Dirección</w:t>
                                  </w:r>
                                </w:p>
                                <w:p w14:paraId="15F0F55D" w14:textId="77777777" w:rsidR="00B452E7" w:rsidRPr="004B7E44" w:rsidRDefault="00B452E7" w:rsidP="004B7E44">
                                  <w:r w:rsidRPr="004B7E44">
                                    <w:rPr>
                                      <w:lang w:bidi="es-ES"/>
                                    </w:rPr>
                                    <w:t>Ciudad, provincia y código postal</w:t>
                                  </w:r>
                                </w:p>
                                <w:p w14:paraId="5801C0CF" w14:textId="77777777" w:rsidR="00B452E7" w:rsidRDefault="00B452E7"/>
                                <w:p w14:paraId="5653F0EA" w14:textId="564E9EBD" w:rsidR="00B452E7" w:rsidRPr="004B7E44" w:rsidRDefault="00B452E7" w:rsidP="004B7E44">
                                  <w:r w:rsidRPr="004B7E44">
                                    <w:rPr>
                                      <w:lang w:bidi="es-ES"/>
                                    </w:rPr>
                                    <w:t>Dirección</w:t>
                                  </w:r>
                                </w:p>
                                <w:p w14:paraId="6D4E2123" w14:textId="77777777" w:rsidR="00B452E7" w:rsidRPr="004B7E44" w:rsidRDefault="00B452E7" w:rsidP="004B7E44">
                                  <w:r w:rsidRPr="004B7E44">
                                    <w:rPr>
                                      <w:lang w:bidi="es-ES"/>
                                    </w:rPr>
                                    <w:t>Ciudad, provincia y código postal</w:t>
                                  </w:r>
                                </w:p>
                                <w:p w14:paraId="695A3DA3" w14:textId="77777777" w:rsidR="00B452E7" w:rsidRDefault="00B452E7"/>
                                <w:p w14:paraId="45FB9538" w14:textId="77777777" w:rsidR="00B452E7" w:rsidRPr="004B7E44" w:rsidRDefault="00B452E7" w:rsidP="004B7E44">
                                  <w:r w:rsidRPr="004B7E44">
                                    <w:rPr>
                                      <w:lang w:bidi="es-ES"/>
                                    </w:rPr>
                                    <w:t>Dirección</w:t>
                                  </w:r>
                                </w:p>
                                <w:p w14:paraId="5F985A9C" w14:textId="77777777" w:rsidR="00B452E7" w:rsidRPr="004B7E44" w:rsidRDefault="00B452E7" w:rsidP="004B7E44">
                                  <w:r w:rsidRPr="004B7E44">
                                    <w:rPr>
                                      <w:lang w:bidi="es-ES"/>
                                    </w:rPr>
                                    <w:t>Ciudad, provincia y código postal</w:t>
                                  </w:r>
                                </w:p>
                                <w:p w14:paraId="72D907A2" w14:textId="77777777" w:rsidR="00B452E7" w:rsidRDefault="00B452E7"/>
                                <w:p w14:paraId="1774F905" w14:textId="0B06C073" w:rsidR="00B452E7" w:rsidRPr="004B7E44" w:rsidRDefault="00B452E7" w:rsidP="004B7E44">
                                  <w:r w:rsidRPr="004B7E44">
                                    <w:rPr>
                                      <w:lang w:bidi="es-ES"/>
                                    </w:rPr>
                                    <w:t>Dirección</w:t>
                                  </w:r>
                                </w:p>
                                <w:p w14:paraId="7D820450" w14:textId="77777777" w:rsidR="00B452E7" w:rsidRPr="004B7E44" w:rsidRDefault="00B452E7" w:rsidP="004B7E44">
                                  <w:r w:rsidRPr="004B7E44">
                                    <w:rPr>
                                      <w:lang w:bidi="es-ES"/>
                                    </w:rPr>
                                    <w:t>Ciudad, provincia y código postal</w:t>
                                  </w:r>
                                </w:p>
                                <w:p w14:paraId="7FEC668C" w14:textId="77777777" w:rsidR="00B452E7" w:rsidRDefault="00B452E7"/>
                                <w:p w14:paraId="2B2701DF" w14:textId="77777777" w:rsidR="00B452E7" w:rsidRPr="004B7E44" w:rsidRDefault="00B452E7" w:rsidP="004B7E44">
                                  <w:r w:rsidRPr="004B7E44">
                                    <w:rPr>
                                      <w:lang w:bidi="es-ES"/>
                                    </w:rPr>
                                    <w:t>Dirección</w:t>
                                  </w:r>
                                </w:p>
                                <w:p w14:paraId="127F88FA" w14:textId="77777777" w:rsidR="00B452E7" w:rsidRPr="004B7E44" w:rsidRDefault="00B452E7"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" filled="f" stroked="f" strokeweight=".5pt">
                      <v:textbox>
                        <w:txbxContent>
                          <w:p w14:paraId="66572F3D" w14:textId="39BC357D" w:rsidR="008615D8" w:rsidRPr="004B7E44" w:rsidRDefault="008615D8" w:rsidP="004B7E44">
                            <w:pPr>
                              <w:rPr>
                                <w:lang w:bidi="es-ES"/>
                              </w:rPr>
                            </w:pPr>
                            <w:r>
                              <w:rPr>
                                <w:lang w:bidi="es-ES"/>
                              </w:rPr>
                              <w:t>Residencial La Gran Manzana</w:t>
                            </w:r>
                          </w:p>
                          <w:p w14:paraId="4121465A" w14:textId="68110615" w:rsidR="00B452E7" w:rsidRPr="004B7E44" w:rsidRDefault="008615D8" w:rsidP="004B7E44">
                            <w:r>
                              <w:rPr>
                                <w:lang w:bidi="es-ES"/>
                              </w:rPr>
                              <w:t>Quart de Poblet, Valencia (46930)</w:t>
                            </w:r>
                          </w:p>
                          <w:p w14:paraId="3494D1DF" w14:textId="77777777" w:rsidR="00B452E7" w:rsidRDefault="00B452E7"/>
                          <w:p w14:paraId="4C44366C" w14:textId="77777777" w:rsidR="00B452E7" w:rsidRPr="004B7E44" w:rsidRDefault="00B452E7" w:rsidP="004B7E44">
                            <w:r w:rsidRPr="004B7E44">
                              <w:rPr>
                                <w:lang w:bidi="es-ES"/>
                              </w:rPr>
                              <w:t>Dirección</w:t>
                            </w:r>
                          </w:p>
                          <w:p w14:paraId="6FE8A1FA" w14:textId="77777777" w:rsidR="00B452E7" w:rsidRPr="004B7E44" w:rsidRDefault="00B452E7" w:rsidP="004B7E44">
                            <w:r w:rsidRPr="004B7E44">
                              <w:rPr>
                                <w:lang w:bidi="es-ES"/>
                              </w:rPr>
                              <w:t>Ciudad, provincia y código postal</w:t>
                            </w:r>
                          </w:p>
                          <w:p w14:paraId="4A9ADE5E" w14:textId="77777777" w:rsidR="00B452E7" w:rsidRDefault="00B452E7"/>
                          <w:p w14:paraId="3251A161" w14:textId="77777777" w:rsidR="00B452E7" w:rsidRPr="004B7E44" w:rsidRDefault="00B452E7" w:rsidP="004B7E44">
                            <w:r w:rsidRPr="004B7E44">
                              <w:rPr>
                                <w:lang w:bidi="es-ES"/>
                              </w:rPr>
                              <w:t>Dirección</w:t>
                            </w:r>
                          </w:p>
                          <w:p w14:paraId="00A8C8EE" w14:textId="77777777" w:rsidR="00B452E7" w:rsidRPr="004B7E44" w:rsidRDefault="00B452E7" w:rsidP="004B7E44">
                            <w:r w:rsidRPr="004B7E44">
                              <w:rPr>
                                <w:lang w:bidi="es-ES"/>
                              </w:rPr>
                              <w:t>Ciudad, provincia y código postal</w:t>
                            </w:r>
                          </w:p>
                          <w:p w14:paraId="6630F8E6" w14:textId="77777777" w:rsidR="00B452E7" w:rsidRDefault="00B452E7"/>
                          <w:p w14:paraId="7FC9705C" w14:textId="77777777" w:rsidR="00B452E7" w:rsidRPr="004B7E44" w:rsidRDefault="00B452E7" w:rsidP="004B7E44">
                            <w:r w:rsidRPr="004B7E44">
                              <w:rPr>
                                <w:lang w:bidi="es-ES"/>
                              </w:rPr>
                              <w:t>Dirección</w:t>
                            </w:r>
                          </w:p>
                          <w:p w14:paraId="6DE878CC" w14:textId="77777777" w:rsidR="00B452E7" w:rsidRPr="004B7E44" w:rsidRDefault="00B452E7" w:rsidP="004B7E44">
                            <w:r w:rsidRPr="004B7E44">
                              <w:rPr>
                                <w:lang w:bidi="es-ES"/>
                              </w:rPr>
                              <w:t>Ciudad, provincia y código postal</w:t>
                            </w:r>
                          </w:p>
                          <w:p w14:paraId="0A6F2239" w14:textId="77777777" w:rsidR="00B452E7" w:rsidRDefault="00B452E7"/>
                          <w:p w14:paraId="64809EC6" w14:textId="77777777" w:rsidR="00B452E7" w:rsidRPr="004B7E44" w:rsidRDefault="00B452E7" w:rsidP="004B7E44">
                            <w:r w:rsidRPr="004B7E44">
                              <w:rPr>
                                <w:lang w:bidi="es-ES"/>
                              </w:rPr>
                              <w:t>Dirección</w:t>
                            </w:r>
                          </w:p>
                          <w:p w14:paraId="3558095E" w14:textId="77777777" w:rsidR="00B452E7" w:rsidRPr="004B7E44" w:rsidRDefault="00B452E7" w:rsidP="004B7E44">
                            <w:r w:rsidRPr="004B7E44">
                              <w:rPr>
                                <w:lang w:bidi="es-ES"/>
                              </w:rPr>
                              <w:t>Ciudad, provincia y código postal</w:t>
                            </w:r>
                          </w:p>
                          <w:p w14:paraId="0D6C2328" w14:textId="77777777" w:rsidR="00B452E7" w:rsidRDefault="00B452E7"/>
                          <w:p w14:paraId="088D7E5E" w14:textId="77777777" w:rsidR="00B452E7" w:rsidRPr="004B7E44" w:rsidRDefault="00B452E7" w:rsidP="004B7E44">
                            <w:r w:rsidRPr="004B7E44">
                              <w:rPr>
                                <w:lang w:bidi="es-ES"/>
                              </w:rPr>
                              <w:t>Dirección</w:t>
                            </w:r>
                          </w:p>
                          <w:p w14:paraId="37357E8B" w14:textId="77777777" w:rsidR="00B452E7" w:rsidRPr="004B7E44" w:rsidRDefault="00B452E7" w:rsidP="004B7E44">
                            <w:r w:rsidRPr="004B7E44">
                              <w:rPr>
                                <w:lang w:bidi="es-ES"/>
                              </w:rPr>
                              <w:t>Ciudad, provincia y código postal</w:t>
                            </w:r>
                          </w:p>
                          <w:p w14:paraId="1A445C49" w14:textId="77777777" w:rsidR="00B452E7" w:rsidRDefault="00B452E7"/>
                          <w:p w14:paraId="4B95226D" w14:textId="77777777" w:rsidR="00B452E7" w:rsidRPr="004B7E44" w:rsidRDefault="00B452E7" w:rsidP="004B7E44">
                            <w:r w:rsidRPr="004B7E44">
                              <w:rPr>
                                <w:lang w:bidi="es-ES"/>
                              </w:rPr>
                              <w:t>Dirección</w:t>
                            </w:r>
                          </w:p>
                          <w:p w14:paraId="33569B7F" w14:textId="77777777" w:rsidR="00B452E7" w:rsidRPr="004B7E44" w:rsidRDefault="00B452E7" w:rsidP="004B7E44">
                            <w:r w:rsidRPr="004B7E44">
                              <w:rPr>
                                <w:lang w:bidi="es-ES"/>
                              </w:rPr>
                              <w:t>Ciudad, provincia y código postal</w:t>
                            </w:r>
                          </w:p>
                          <w:p w14:paraId="1C982032" w14:textId="77777777" w:rsidR="00B452E7" w:rsidRDefault="00B452E7"/>
                          <w:p w14:paraId="1317D577" w14:textId="77777777" w:rsidR="00B452E7" w:rsidRPr="004B7E44" w:rsidRDefault="00B452E7" w:rsidP="004B7E44">
                            <w:r w:rsidRPr="004B7E44">
                              <w:rPr>
                                <w:lang w:bidi="es-ES"/>
                              </w:rPr>
                              <w:t>Dirección</w:t>
                            </w:r>
                          </w:p>
                          <w:p w14:paraId="1464EBA8" w14:textId="77777777" w:rsidR="00B452E7" w:rsidRPr="004B7E44" w:rsidRDefault="00B452E7" w:rsidP="004B7E44">
                            <w:r w:rsidRPr="004B7E44">
                              <w:rPr>
                                <w:lang w:bidi="es-ES"/>
                              </w:rPr>
                              <w:t>Ciudad, provincia y código postal</w:t>
                            </w:r>
                          </w:p>
                          <w:p w14:paraId="7EB1530F" w14:textId="77777777" w:rsidR="00B452E7" w:rsidRDefault="00B452E7"/>
                          <w:p w14:paraId="152F7D37" w14:textId="73CC6E24" w:rsidR="00B452E7" w:rsidRPr="004B7E44" w:rsidRDefault="00B452E7" w:rsidP="004B7E44">
                            <w:r w:rsidRPr="004B7E44">
                              <w:rPr>
                                <w:lang w:bidi="es-ES"/>
                              </w:rPr>
                              <w:t>Dirección</w:t>
                            </w:r>
                          </w:p>
                          <w:p w14:paraId="59E372A8" w14:textId="77777777" w:rsidR="00B452E7" w:rsidRPr="004B7E44" w:rsidRDefault="00B452E7" w:rsidP="004B7E44">
                            <w:r w:rsidRPr="004B7E44">
                              <w:rPr>
                                <w:lang w:bidi="es-ES"/>
                              </w:rPr>
                              <w:t>Ciudad, provincia y código postal</w:t>
                            </w:r>
                          </w:p>
                          <w:p w14:paraId="05B28268" w14:textId="77777777" w:rsidR="00B452E7" w:rsidRDefault="00B452E7"/>
                          <w:p w14:paraId="2C418E6C" w14:textId="77777777" w:rsidR="00B452E7" w:rsidRPr="004B7E44" w:rsidRDefault="00B452E7" w:rsidP="004B7E44">
                            <w:r w:rsidRPr="004B7E44">
                              <w:rPr>
                                <w:lang w:bidi="es-ES"/>
                              </w:rPr>
                              <w:t>Dirección</w:t>
                            </w:r>
                          </w:p>
                          <w:p w14:paraId="6A019960" w14:textId="77777777" w:rsidR="00B452E7" w:rsidRPr="004B7E44" w:rsidRDefault="00B452E7" w:rsidP="004B7E44">
                            <w:r w:rsidRPr="004B7E44">
                              <w:rPr>
                                <w:lang w:bidi="es-ES"/>
                              </w:rPr>
                              <w:t>Ciudad, provincia y código postal</w:t>
                            </w:r>
                          </w:p>
                          <w:p w14:paraId="5A65F767" w14:textId="77777777" w:rsidR="00B452E7" w:rsidRDefault="00B452E7"/>
                          <w:p w14:paraId="14D10A1B" w14:textId="77777777" w:rsidR="00B452E7" w:rsidRPr="004B7E44" w:rsidRDefault="00B452E7" w:rsidP="004B7E44">
                            <w:r w:rsidRPr="004B7E44">
                              <w:rPr>
                                <w:lang w:bidi="es-ES"/>
                              </w:rPr>
                              <w:t>Dirección</w:t>
                            </w:r>
                          </w:p>
                          <w:p w14:paraId="327D5F90" w14:textId="77777777" w:rsidR="00B452E7" w:rsidRPr="004B7E44" w:rsidRDefault="00B452E7" w:rsidP="004B7E44">
                            <w:r w:rsidRPr="004B7E44">
                              <w:rPr>
                                <w:lang w:bidi="es-ES"/>
                              </w:rPr>
                              <w:t>Ciudad, provincia y código postal</w:t>
                            </w:r>
                          </w:p>
                          <w:p w14:paraId="0EC7E22B" w14:textId="77777777" w:rsidR="00B452E7" w:rsidRDefault="00B452E7"/>
                          <w:p w14:paraId="253C50B5" w14:textId="77777777" w:rsidR="00B452E7" w:rsidRPr="004B7E44" w:rsidRDefault="00B452E7" w:rsidP="004B7E44">
                            <w:r w:rsidRPr="004B7E44">
                              <w:rPr>
                                <w:lang w:bidi="es-ES"/>
                              </w:rPr>
                              <w:t>Dirección</w:t>
                            </w:r>
                          </w:p>
                          <w:p w14:paraId="15F0F55D" w14:textId="77777777" w:rsidR="00B452E7" w:rsidRPr="004B7E44" w:rsidRDefault="00B452E7" w:rsidP="004B7E44">
                            <w:r w:rsidRPr="004B7E44">
                              <w:rPr>
                                <w:lang w:bidi="es-ES"/>
                              </w:rPr>
                              <w:t>Ciudad, provincia y código postal</w:t>
                            </w:r>
                          </w:p>
                          <w:p w14:paraId="5801C0CF" w14:textId="77777777" w:rsidR="00B452E7" w:rsidRDefault="00B452E7"/>
                          <w:p w14:paraId="5653F0EA" w14:textId="564E9EBD" w:rsidR="00B452E7" w:rsidRPr="004B7E44" w:rsidRDefault="00B452E7" w:rsidP="004B7E44">
                            <w:r w:rsidRPr="004B7E44">
                              <w:rPr>
                                <w:lang w:bidi="es-ES"/>
                              </w:rPr>
                              <w:t>Dirección</w:t>
                            </w:r>
                          </w:p>
                          <w:p w14:paraId="6D4E2123" w14:textId="77777777" w:rsidR="00B452E7" w:rsidRPr="004B7E44" w:rsidRDefault="00B452E7" w:rsidP="004B7E44">
                            <w:r w:rsidRPr="004B7E44">
                              <w:rPr>
                                <w:lang w:bidi="es-ES"/>
                              </w:rPr>
                              <w:t>Ciudad, provincia y código postal</w:t>
                            </w:r>
                          </w:p>
                          <w:p w14:paraId="695A3DA3" w14:textId="77777777" w:rsidR="00B452E7" w:rsidRDefault="00B452E7"/>
                          <w:p w14:paraId="45FB9538" w14:textId="77777777" w:rsidR="00B452E7" w:rsidRPr="004B7E44" w:rsidRDefault="00B452E7" w:rsidP="004B7E44">
                            <w:r w:rsidRPr="004B7E44">
                              <w:rPr>
                                <w:lang w:bidi="es-ES"/>
                              </w:rPr>
                              <w:t>Dirección</w:t>
                            </w:r>
                          </w:p>
                          <w:p w14:paraId="5F985A9C" w14:textId="77777777" w:rsidR="00B452E7" w:rsidRPr="004B7E44" w:rsidRDefault="00B452E7" w:rsidP="004B7E44">
                            <w:r w:rsidRPr="004B7E44">
                              <w:rPr>
                                <w:lang w:bidi="es-ES"/>
                              </w:rPr>
                              <w:t>Ciudad, provincia y código postal</w:t>
                            </w:r>
                          </w:p>
                          <w:p w14:paraId="72D907A2" w14:textId="77777777" w:rsidR="00B452E7" w:rsidRDefault="00B452E7"/>
                          <w:p w14:paraId="1774F905" w14:textId="0B06C073" w:rsidR="00B452E7" w:rsidRPr="004B7E44" w:rsidRDefault="00B452E7" w:rsidP="004B7E44">
                            <w:r w:rsidRPr="004B7E44">
                              <w:rPr>
                                <w:lang w:bidi="es-ES"/>
                              </w:rPr>
                              <w:t>Dirección</w:t>
                            </w:r>
                          </w:p>
                          <w:p w14:paraId="7D820450" w14:textId="77777777" w:rsidR="00B452E7" w:rsidRPr="004B7E44" w:rsidRDefault="00B452E7" w:rsidP="004B7E44">
                            <w:r w:rsidRPr="004B7E44">
                              <w:rPr>
                                <w:lang w:bidi="es-ES"/>
                              </w:rPr>
                              <w:t>Ciudad, provincia y código postal</w:t>
                            </w:r>
                          </w:p>
                          <w:p w14:paraId="7FEC668C" w14:textId="77777777" w:rsidR="00B452E7" w:rsidRDefault="00B452E7"/>
                          <w:p w14:paraId="2B2701DF" w14:textId="77777777" w:rsidR="00B452E7" w:rsidRPr="004B7E44" w:rsidRDefault="00B452E7" w:rsidP="004B7E44">
                            <w:r w:rsidRPr="004B7E44">
                              <w:rPr>
                                <w:lang w:bidi="es-ES"/>
                              </w:rPr>
                              <w:t>Dirección</w:t>
                            </w:r>
                          </w:p>
                          <w:p w14:paraId="127F88FA" w14:textId="77777777" w:rsidR="00B452E7" w:rsidRPr="004B7E44" w:rsidRDefault="00B452E7"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655BEA13">
                      <wp:extent cx="2215166"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E057AAD" w14:textId="77777777" w:rsidR="00B452E7" w:rsidRDefault="00B452E7" w:rsidP="004B7E44">
                                  <w:r>
                                    <w:rPr>
                                      <w:lang w:bidi="es-ES"/>
                                    </w:rPr>
                                    <w:t>Teléfono</w:t>
                                  </w:r>
                                </w:p>
                                <w:p w14:paraId="63402340" w14:textId="77777777" w:rsidR="00B452E7" w:rsidRPr="004B7E44" w:rsidRDefault="00B452E7" w:rsidP="004B7E44">
                                  <w:r>
                                    <w:rPr>
                                      <w:lang w:bidi="es-ES"/>
                                    </w:rPr>
                                    <w:t>Correo electrónico</w:t>
                                  </w:r>
                                </w:p>
                                <w:p w14:paraId="2E953760" w14:textId="77777777" w:rsidR="00B452E7" w:rsidRDefault="00B452E7"/>
                                <w:p w14:paraId="2D7A31A5" w14:textId="77777777" w:rsidR="00B452E7" w:rsidRDefault="00B452E7" w:rsidP="004B7E44">
                                  <w:r>
                                    <w:rPr>
                                      <w:lang w:bidi="es-ES"/>
                                    </w:rPr>
                                    <w:t>Teléfono</w:t>
                                  </w:r>
                                </w:p>
                                <w:p w14:paraId="43CF63A1" w14:textId="77777777" w:rsidR="00B452E7" w:rsidRPr="004B7E44" w:rsidRDefault="00B452E7" w:rsidP="004B7E44">
                                  <w:r>
                                    <w:rPr>
                                      <w:lang w:bidi="es-ES"/>
                                    </w:rPr>
                                    <w:t>Correo electrónico</w:t>
                                  </w:r>
                                </w:p>
                                <w:p w14:paraId="062DE56B" w14:textId="77777777" w:rsidR="00B452E7" w:rsidRDefault="00B452E7"/>
                                <w:p w14:paraId="29C6E9C1" w14:textId="77777777" w:rsidR="00B452E7" w:rsidRDefault="00B452E7" w:rsidP="004B7E44">
                                  <w:r>
                                    <w:rPr>
                                      <w:lang w:bidi="es-ES"/>
                                    </w:rPr>
                                    <w:t>Teléfono</w:t>
                                  </w:r>
                                </w:p>
                                <w:p w14:paraId="4F024736" w14:textId="77777777" w:rsidR="00B452E7" w:rsidRPr="004B7E44" w:rsidRDefault="00B452E7" w:rsidP="004B7E44">
                                  <w:r>
                                    <w:rPr>
                                      <w:lang w:bidi="es-ES"/>
                                    </w:rPr>
                                    <w:t>Correo electrónico</w:t>
                                  </w:r>
                                </w:p>
                                <w:p w14:paraId="2572C201" w14:textId="77777777" w:rsidR="00B452E7" w:rsidRDefault="00B452E7"/>
                                <w:p w14:paraId="3E895C9B" w14:textId="77777777" w:rsidR="00B452E7" w:rsidRDefault="00B452E7" w:rsidP="004B7E44">
                                  <w:r>
                                    <w:rPr>
                                      <w:lang w:bidi="es-ES"/>
                                    </w:rPr>
                                    <w:t>Teléfono</w:t>
                                  </w:r>
                                </w:p>
                                <w:p w14:paraId="36B281A6" w14:textId="77777777" w:rsidR="00B452E7" w:rsidRPr="004B7E44" w:rsidRDefault="00B452E7" w:rsidP="004B7E44">
                                  <w:r>
                                    <w:rPr>
                                      <w:lang w:bidi="es-ES"/>
                                    </w:rPr>
                                    <w:t>Correo electrónico</w:t>
                                  </w:r>
                                </w:p>
                                <w:p w14:paraId="792480E3" w14:textId="77777777" w:rsidR="00B452E7" w:rsidRDefault="00B452E7"/>
                                <w:p w14:paraId="08717E87" w14:textId="77777777" w:rsidR="00B452E7" w:rsidRDefault="00B452E7" w:rsidP="004B7E44">
                                  <w:r>
                                    <w:rPr>
                                      <w:lang w:bidi="es-ES"/>
                                    </w:rPr>
                                    <w:t>Teléfono</w:t>
                                  </w:r>
                                </w:p>
                                <w:p w14:paraId="050FB07A" w14:textId="77777777" w:rsidR="00B452E7" w:rsidRPr="004B7E44" w:rsidRDefault="00B452E7" w:rsidP="004B7E44">
                                  <w:r>
                                    <w:rPr>
                                      <w:lang w:bidi="es-ES"/>
                                    </w:rPr>
                                    <w:t>Correo electrónico</w:t>
                                  </w:r>
                                </w:p>
                                <w:p w14:paraId="45F1EAF9" w14:textId="77777777" w:rsidR="00B452E7" w:rsidRDefault="00B452E7"/>
                                <w:p w14:paraId="6CD02434" w14:textId="77777777" w:rsidR="00B452E7" w:rsidRDefault="00B452E7" w:rsidP="004B7E44">
                                  <w:r>
                                    <w:rPr>
                                      <w:lang w:bidi="es-ES"/>
                                    </w:rPr>
                                    <w:t>Teléfono</w:t>
                                  </w:r>
                                </w:p>
                                <w:p w14:paraId="0809BF41" w14:textId="77777777" w:rsidR="00B452E7" w:rsidRPr="004B7E44" w:rsidRDefault="00B452E7" w:rsidP="004B7E44">
                                  <w:r>
                                    <w:rPr>
                                      <w:lang w:bidi="es-ES"/>
                                    </w:rPr>
                                    <w:t>Correo electrónico</w:t>
                                  </w:r>
                                </w:p>
                                <w:p w14:paraId="78FAC480" w14:textId="77777777" w:rsidR="00B452E7" w:rsidRDefault="00B452E7"/>
                                <w:p w14:paraId="475162ED" w14:textId="77777777" w:rsidR="00B452E7" w:rsidRDefault="00B452E7" w:rsidP="004B7E44">
                                  <w:r>
                                    <w:rPr>
                                      <w:lang w:bidi="es-ES"/>
                                    </w:rPr>
                                    <w:t>Teléfono</w:t>
                                  </w:r>
                                </w:p>
                                <w:p w14:paraId="184D04D4" w14:textId="77777777" w:rsidR="00B452E7" w:rsidRPr="004B7E44" w:rsidRDefault="00B452E7" w:rsidP="004B7E44">
                                  <w:r>
                                    <w:rPr>
                                      <w:lang w:bidi="es-ES"/>
                                    </w:rPr>
                                    <w:t>Correo electrónico</w:t>
                                  </w:r>
                                </w:p>
                                <w:p w14:paraId="5DBEED9D" w14:textId="77777777" w:rsidR="00B452E7" w:rsidRDefault="00B452E7"/>
                                <w:p w14:paraId="00AE8D82" w14:textId="77777777" w:rsidR="00B452E7" w:rsidRDefault="00B452E7" w:rsidP="004B7E44">
                                  <w:r>
                                    <w:rPr>
                                      <w:lang w:bidi="es-ES"/>
                                    </w:rPr>
                                    <w:t>Teléfono</w:t>
                                  </w:r>
                                </w:p>
                                <w:p w14:paraId="4377762A" w14:textId="77777777" w:rsidR="00B452E7" w:rsidRPr="004B7E44" w:rsidRDefault="00B452E7" w:rsidP="004B7E44">
                                  <w:r>
                                    <w:rPr>
                                      <w:lang w:bidi="es-ES"/>
                                    </w:rPr>
                                    <w:t>Correo electrónico</w:t>
                                  </w:r>
                                </w:p>
                                <w:p w14:paraId="58FCFD1A" w14:textId="77777777" w:rsidR="00B452E7" w:rsidRDefault="00B452E7"/>
                                <w:p w14:paraId="6346A715" w14:textId="77777777" w:rsidR="00B452E7" w:rsidRDefault="00B452E7" w:rsidP="004B7E44">
                                  <w:r>
                                    <w:rPr>
                                      <w:lang w:bidi="es-ES"/>
                                    </w:rPr>
                                    <w:t>Teléfono</w:t>
                                  </w:r>
                                </w:p>
                                <w:p w14:paraId="2884CC6A" w14:textId="77777777" w:rsidR="00B452E7" w:rsidRPr="004B7E44" w:rsidRDefault="00B452E7" w:rsidP="004B7E44">
                                  <w:r>
                                    <w:rPr>
                                      <w:lang w:bidi="es-ES"/>
                                    </w:rPr>
                                    <w:t>Correo electrónico</w:t>
                                  </w:r>
                                </w:p>
                                <w:p w14:paraId="09A2B4AF" w14:textId="77777777" w:rsidR="00B452E7" w:rsidRDefault="00B452E7"/>
                                <w:p w14:paraId="41FA5D90" w14:textId="77777777" w:rsidR="00B452E7" w:rsidRDefault="00B452E7" w:rsidP="004B7E44">
                                  <w:r>
                                    <w:rPr>
                                      <w:lang w:bidi="es-ES"/>
                                    </w:rPr>
                                    <w:t>Teléfono</w:t>
                                  </w:r>
                                </w:p>
                                <w:p w14:paraId="3CE43BCC" w14:textId="77777777" w:rsidR="00B452E7" w:rsidRPr="004B7E44" w:rsidRDefault="00B452E7" w:rsidP="004B7E44">
                                  <w:r>
                                    <w:rPr>
                                      <w:lang w:bidi="es-ES"/>
                                    </w:rPr>
                                    <w:t>Correo electrónico</w:t>
                                  </w:r>
                                </w:p>
                                <w:p w14:paraId="1AD6DCD3" w14:textId="77777777" w:rsidR="00B452E7" w:rsidRDefault="00B452E7"/>
                                <w:p w14:paraId="3FE24AB7" w14:textId="77777777" w:rsidR="00B452E7" w:rsidRDefault="00B452E7" w:rsidP="004B7E44">
                                  <w:r>
                                    <w:rPr>
                                      <w:lang w:bidi="es-ES"/>
                                    </w:rPr>
                                    <w:t>Teléfono</w:t>
                                  </w:r>
                                </w:p>
                                <w:p w14:paraId="675933EE" w14:textId="77777777" w:rsidR="00B452E7" w:rsidRPr="004B7E44" w:rsidRDefault="00B452E7" w:rsidP="004B7E44">
                                  <w:r>
                                    <w:rPr>
                                      <w:lang w:bidi="es-ES"/>
                                    </w:rPr>
                                    <w:t>Correo electrónico</w:t>
                                  </w:r>
                                </w:p>
                                <w:p w14:paraId="642A2F6A" w14:textId="77777777" w:rsidR="00B452E7" w:rsidRDefault="00B452E7"/>
                                <w:p w14:paraId="4169DC4F" w14:textId="77777777" w:rsidR="00B452E7" w:rsidRDefault="00B452E7" w:rsidP="004B7E44">
                                  <w:r>
                                    <w:rPr>
                                      <w:lang w:bidi="es-ES"/>
                                    </w:rPr>
                                    <w:t>Teléfono</w:t>
                                  </w:r>
                                </w:p>
                                <w:p w14:paraId="1535A4A2" w14:textId="77777777" w:rsidR="00B452E7" w:rsidRPr="004B7E44" w:rsidRDefault="00B452E7" w:rsidP="004B7E44">
                                  <w:r>
                                    <w:rPr>
                                      <w:lang w:bidi="es-ES"/>
                                    </w:rPr>
                                    <w:t>Correo electrónico</w:t>
                                  </w:r>
                                </w:p>
                                <w:p w14:paraId="45F99DD6" w14:textId="77777777" w:rsidR="00B452E7" w:rsidRDefault="00B452E7"/>
                                <w:p w14:paraId="750E0903" w14:textId="77777777" w:rsidR="00B452E7" w:rsidRDefault="00B452E7" w:rsidP="004B7E44">
                                  <w:r>
                                    <w:rPr>
                                      <w:lang w:bidi="es-ES"/>
                                    </w:rPr>
                                    <w:t>Teléfono</w:t>
                                  </w:r>
                                </w:p>
                                <w:p w14:paraId="367CB658" w14:textId="77777777" w:rsidR="00B452E7" w:rsidRPr="004B7E44" w:rsidRDefault="00B452E7" w:rsidP="004B7E44">
                                  <w:r>
                                    <w:rPr>
                                      <w:lang w:bidi="es-ES"/>
                                    </w:rPr>
                                    <w:t>Correo electrónico</w:t>
                                  </w:r>
                                </w:p>
                                <w:p w14:paraId="696C2A5A" w14:textId="77777777" w:rsidR="00B452E7" w:rsidRDefault="00B452E7"/>
                                <w:p w14:paraId="75A1BD79" w14:textId="77777777" w:rsidR="00B452E7" w:rsidRDefault="00B452E7" w:rsidP="004B7E44">
                                  <w:r>
                                    <w:rPr>
                                      <w:lang w:bidi="es-ES"/>
                                    </w:rPr>
                                    <w:t>Teléfono</w:t>
                                  </w:r>
                                </w:p>
                                <w:p w14:paraId="58EEB1AF" w14:textId="77777777" w:rsidR="00B452E7" w:rsidRPr="004B7E44" w:rsidRDefault="00B452E7" w:rsidP="004B7E44">
                                  <w:r>
                                    <w:rPr>
                                      <w:lang w:bidi="es-ES"/>
                                    </w:rPr>
                                    <w:t>Correo electrónico</w:t>
                                  </w:r>
                                </w:p>
                                <w:p w14:paraId="5823619C" w14:textId="77777777" w:rsidR="00B452E7" w:rsidRDefault="00B452E7"/>
                                <w:p w14:paraId="16DD3F57" w14:textId="77777777" w:rsidR="00B452E7" w:rsidRDefault="00B452E7" w:rsidP="004B7E44">
                                  <w:r>
                                    <w:rPr>
                                      <w:lang w:bidi="es-ES"/>
                                    </w:rPr>
                                    <w:t>Teléfono</w:t>
                                  </w:r>
                                </w:p>
                                <w:p w14:paraId="40D3B18A" w14:textId="77777777" w:rsidR="00B452E7" w:rsidRPr="004B7E44" w:rsidRDefault="00B452E7" w:rsidP="004B7E44">
                                  <w:r>
                                    <w:rPr>
                                      <w:lang w:bidi="es-ES"/>
                                    </w:rPr>
                                    <w:t>Correo electrónico</w:t>
                                  </w:r>
                                </w:p>
                                <w:p w14:paraId="144ED92C" w14:textId="77777777" w:rsidR="00B452E7" w:rsidRDefault="00B452E7"/>
                                <w:p w14:paraId="2FEE1EE3" w14:textId="77777777" w:rsidR="00B452E7" w:rsidRDefault="00B452E7" w:rsidP="004B7E44">
                                  <w:r>
                                    <w:rPr>
                                      <w:lang w:bidi="es-ES"/>
                                    </w:rPr>
                                    <w:t>Teléfono</w:t>
                                  </w:r>
                                </w:p>
                                <w:p w14:paraId="5D23C341" w14:textId="77777777" w:rsidR="00B452E7" w:rsidRPr="004B7E44" w:rsidRDefault="00B452E7"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BTHWBQNQIAAGEEAAAOAAAAAAAAAAAAAAAA&#10;AC4CAABkcnMvZTJvRG9jLnhtbFBLAQItABQABgAIAAAAIQBdxVgj3QAAAAQBAAAPAAAAAAAAAAAA&#10;AAAAAI8EAABkcnMvZG93bnJldi54bWxQSwUGAAAAAAQABADzAAAAmQUAAAAA&#10;" filled="f" stroked="f" strokeweight=".5pt">
                      <v:textbox>
                        <w:txbxContent>
                          <w:p w14:paraId="6E057AAD" w14:textId="77777777" w:rsidR="00B452E7" w:rsidRDefault="00B452E7" w:rsidP="004B7E44">
                            <w:r>
                              <w:rPr>
                                <w:lang w:bidi="es-ES"/>
                              </w:rPr>
                              <w:t>Teléfono</w:t>
                            </w:r>
                          </w:p>
                          <w:p w14:paraId="63402340" w14:textId="77777777" w:rsidR="00B452E7" w:rsidRPr="004B7E44" w:rsidRDefault="00B452E7" w:rsidP="004B7E44">
                            <w:r>
                              <w:rPr>
                                <w:lang w:bidi="es-ES"/>
                              </w:rPr>
                              <w:t>Correo electrónico</w:t>
                            </w:r>
                          </w:p>
                          <w:p w14:paraId="2E953760" w14:textId="77777777" w:rsidR="00B452E7" w:rsidRDefault="00B452E7"/>
                          <w:p w14:paraId="2D7A31A5" w14:textId="77777777" w:rsidR="00B452E7" w:rsidRDefault="00B452E7" w:rsidP="004B7E44">
                            <w:r>
                              <w:rPr>
                                <w:lang w:bidi="es-ES"/>
                              </w:rPr>
                              <w:t>Teléfono</w:t>
                            </w:r>
                          </w:p>
                          <w:p w14:paraId="43CF63A1" w14:textId="77777777" w:rsidR="00B452E7" w:rsidRPr="004B7E44" w:rsidRDefault="00B452E7" w:rsidP="004B7E44">
                            <w:r>
                              <w:rPr>
                                <w:lang w:bidi="es-ES"/>
                              </w:rPr>
                              <w:t>Correo electrónico</w:t>
                            </w:r>
                          </w:p>
                          <w:p w14:paraId="062DE56B" w14:textId="77777777" w:rsidR="00B452E7" w:rsidRDefault="00B452E7"/>
                          <w:p w14:paraId="29C6E9C1" w14:textId="77777777" w:rsidR="00B452E7" w:rsidRDefault="00B452E7" w:rsidP="004B7E44">
                            <w:r>
                              <w:rPr>
                                <w:lang w:bidi="es-ES"/>
                              </w:rPr>
                              <w:t>Teléfono</w:t>
                            </w:r>
                          </w:p>
                          <w:p w14:paraId="4F024736" w14:textId="77777777" w:rsidR="00B452E7" w:rsidRPr="004B7E44" w:rsidRDefault="00B452E7" w:rsidP="004B7E44">
                            <w:r>
                              <w:rPr>
                                <w:lang w:bidi="es-ES"/>
                              </w:rPr>
                              <w:t>Correo electrónico</w:t>
                            </w:r>
                          </w:p>
                          <w:p w14:paraId="2572C201" w14:textId="77777777" w:rsidR="00B452E7" w:rsidRDefault="00B452E7"/>
                          <w:p w14:paraId="3E895C9B" w14:textId="77777777" w:rsidR="00B452E7" w:rsidRDefault="00B452E7" w:rsidP="004B7E44">
                            <w:r>
                              <w:rPr>
                                <w:lang w:bidi="es-ES"/>
                              </w:rPr>
                              <w:t>Teléfono</w:t>
                            </w:r>
                          </w:p>
                          <w:p w14:paraId="36B281A6" w14:textId="77777777" w:rsidR="00B452E7" w:rsidRPr="004B7E44" w:rsidRDefault="00B452E7" w:rsidP="004B7E44">
                            <w:r>
                              <w:rPr>
                                <w:lang w:bidi="es-ES"/>
                              </w:rPr>
                              <w:t>Correo electrónico</w:t>
                            </w:r>
                          </w:p>
                          <w:p w14:paraId="792480E3" w14:textId="77777777" w:rsidR="00B452E7" w:rsidRDefault="00B452E7"/>
                          <w:p w14:paraId="08717E87" w14:textId="77777777" w:rsidR="00B452E7" w:rsidRDefault="00B452E7" w:rsidP="004B7E44">
                            <w:r>
                              <w:rPr>
                                <w:lang w:bidi="es-ES"/>
                              </w:rPr>
                              <w:t>Teléfono</w:t>
                            </w:r>
                          </w:p>
                          <w:p w14:paraId="050FB07A" w14:textId="77777777" w:rsidR="00B452E7" w:rsidRPr="004B7E44" w:rsidRDefault="00B452E7" w:rsidP="004B7E44">
                            <w:r>
                              <w:rPr>
                                <w:lang w:bidi="es-ES"/>
                              </w:rPr>
                              <w:t>Correo electrónico</w:t>
                            </w:r>
                          </w:p>
                          <w:p w14:paraId="45F1EAF9" w14:textId="77777777" w:rsidR="00B452E7" w:rsidRDefault="00B452E7"/>
                          <w:p w14:paraId="6CD02434" w14:textId="77777777" w:rsidR="00B452E7" w:rsidRDefault="00B452E7" w:rsidP="004B7E44">
                            <w:r>
                              <w:rPr>
                                <w:lang w:bidi="es-ES"/>
                              </w:rPr>
                              <w:t>Teléfono</w:t>
                            </w:r>
                          </w:p>
                          <w:p w14:paraId="0809BF41" w14:textId="77777777" w:rsidR="00B452E7" w:rsidRPr="004B7E44" w:rsidRDefault="00B452E7" w:rsidP="004B7E44">
                            <w:r>
                              <w:rPr>
                                <w:lang w:bidi="es-ES"/>
                              </w:rPr>
                              <w:t>Correo electrónico</w:t>
                            </w:r>
                          </w:p>
                          <w:p w14:paraId="78FAC480" w14:textId="77777777" w:rsidR="00B452E7" w:rsidRDefault="00B452E7"/>
                          <w:p w14:paraId="475162ED" w14:textId="77777777" w:rsidR="00B452E7" w:rsidRDefault="00B452E7" w:rsidP="004B7E44">
                            <w:r>
                              <w:rPr>
                                <w:lang w:bidi="es-ES"/>
                              </w:rPr>
                              <w:t>Teléfono</w:t>
                            </w:r>
                          </w:p>
                          <w:p w14:paraId="184D04D4" w14:textId="77777777" w:rsidR="00B452E7" w:rsidRPr="004B7E44" w:rsidRDefault="00B452E7" w:rsidP="004B7E44">
                            <w:r>
                              <w:rPr>
                                <w:lang w:bidi="es-ES"/>
                              </w:rPr>
                              <w:t>Correo electrónico</w:t>
                            </w:r>
                          </w:p>
                          <w:p w14:paraId="5DBEED9D" w14:textId="77777777" w:rsidR="00B452E7" w:rsidRDefault="00B452E7"/>
                          <w:p w14:paraId="00AE8D82" w14:textId="77777777" w:rsidR="00B452E7" w:rsidRDefault="00B452E7" w:rsidP="004B7E44">
                            <w:r>
                              <w:rPr>
                                <w:lang w:bidi="es-ES"/>
                              </w:rPr>
                              <w:t>Teléfono</w:t>
                            </w:r>
                          </w:p>
                          <w:p w14:paraId="4377762A" w14:textId="77777777" w:rsidR="00B452E7" w:rsidRPr="004B7E44" w:rsidRDefault="00B452E7" w:rsidP="004B7E44">
                            <w:r>
                              <w:rPr>
                                <w:lang w:bidi="es-ES"/>
                              </w:rPr>
                              <w:t>Correo electrónico</w:t>
                            </w:r>
                          </w:p>
                          <w:p w14:paraId="58FCFD1A" w14:textId="77777777" w:rsidR="00B452E7" w:rsidRDefault="00B452E7"/>
                          <w:p w14:paraId="6346A715" w14:textId="77777777" w:rsidR="00B452E7" w:rsidRDefault="00B452E7" w:rsidP="004B7E44">
                            <w:r>
                              <w:rPr>
                                <w:lang w:bidi="es-ES"/>
                              </w:rPr>
                              <w:t>Teléfono</w:t>
                            </w:r>
                          </w:p>
                          <w:p w14:paraId="2884CC6A" w14:textId="77777777" w:rsidR="00B452E7" w:rsidRPr="004B7E44" w:rsidRDefault="00B452E7" w:rsidP="004B7E44">
                            <w:r>
                              <w:rPr>
                                <w:lang w:bidi="es-ES"/>
                              </w:rPr>
                              <w:t>Correo electrónico</w:t>
                            </w:r>
                          </w:p>
                          <w:p w14:paraId="09A2B4AF" w14:textId="77777777" w:rsidR="00B452E7" w:rsidRDefault="00B452E7"/>
                          <w:p w14:paraId="41FA5D90" w14:textId="77777777" w:rsidR="00B452E7" w:rsidRDefault="00B452E7" w:rsidP="004B7E44">
                            <w:r>
                              <w:rPr>
                                <w:lang w:bidi="es-ES"/>
                              </w:rPr>
                              <w:t>Teléfono</w:t>
                            </w:r>
                          </w:p>
                          <w:p w14:paraId="3CE43BCC" w14:textId="77777777" w:rsidR="00B452E7" w:rsidRPr="004B7E44" w:rsidRDefault="00B452E7" w:rsidP="004B7E44">
                            <w:r>
                              <w:rPr>
                                <w:lang w:bidi="es-ES"/>
                              </w:rPr>
                              <w:t>Correo electrónico</w:t>
                            </w:r>
                          </w:p>
                          <w:p w14:paraId="1AD6DCD3" w14:textId="77777777" w:rsidR="00B452E7" w:rsidRDefault="00B452E7"/>
                          <w:p w14:paraId="3FE24AB7" w14:textId="77777777" w:rsidR="00B452E7" w:rsidRDefault="00B452E7" w:rsidP="004B7E44">
                            <w:r>
                              <w:rPr>
                                <w:lang w:bidi="es-ES"/>
                              </w:rPr>
                              <w:t>Teléfono</w:t>
                            </w:r>
                          </w:p>
                          <w:p w14:paraId="675933EE" w14:textId="77777777" w:rsidR="00B452E7" w:rsidRPr="004B7E44" w:rsidRDefault="00B452E7" w:rsidP="004B7E44">
                            <w:r>
                              <w:rPr>
                                <w:lang w:bidi="es-ES"/>
                              </w:rPr>
                              <w:t>Correo electrónico</w:t>
                            </w:r>
                          </w:p>
                          <w:p w14:paraId="642A2F6A" w14:textId="77777777" w:rsidR="00B452E7" w:rsidRDefault="00B452E7"/>
                          <w:p w14:paraId="4169DC4F" w14:textId="77777777" w:rsidR="00B452E7" w:rsidRDefault="00B452E7" w:rsidP="004B7E44">
                            <w:r>
                              <w:rPr>
                                <w:lang w:bidi="es-ES"/>
                              </w:rPr>
                              <w:t>Teléfono</w:t>
                            </w:r>
                          </w:p>
                          <w:p w14:paraId="1535A4A2" w14:textId="77777777" w:rsidR="00B452E7" w:rsidRPr="004B7E44" w:rsidRDefault="00B452E7" w:rsidP="004B7E44">
                            <w:r>
                              <w:rPr>
                                <w:lang w:bidi="es-ES"/>
                              </w:rPr>
                              <w:t>Correo electrónico</w:t>
                            </w:r>
                          </w:p>
                          <w:p w14:paraId="45F99DD6" w14:textId="77777777" w:rsidR="00B452E7" w:rsidRDefault="00B452E7"/>
                          <w:p w14:paraId="750E0903" w14:textId="77777777" w:rsidR="00B452E7" w:rsidRDefault="00B452E7" w:rsidP="004B7E44">
                            <w:r>
                              <w:rPr>
                                <w:lang w:bidi="es-ES"/>
                              </w:rPr>
                              <w:t>Teléfono</w:t>
                            </w:r>
                          </w:p>
                          <w:p w14:paraId="367CB658" w14:textId="77777777" w:rsidR="00B452E7" w:rsidRPr="004B7E44" w:rsidRDefault="00B452E7" w:rsidP="004B7E44">
                            <w:r>
                              <w:rPr>
                                <w:lang w:bidi="es-ES"/>
                              </w:rPr>
                              <w:t>Correo electrónico</w:t>
                            </w:r>
                          </w:p>
                          <w:p w14:paraId="696C2A5A" w14:textId="77777777" w:rsidR="00B452E7" w:rsidRDefault="00B452E7"/>
                          <w:p w14:paraId="75A1BD79" w14:textId="77777777" w:rsidR="00B452E7" w:rsidRDefault="00B452E7" w:rsidP="004B7E44">
                            <w:r>
                              <w:rPr>
                                <w:lang w:bidi="es-ES"/>
                              </w:rPr>
                              <w:t>Teléfono</w:t>
                            </w:r>
                          </w:p>
                          <w:p w14:paraId="58EEB1AF" w14:textId="77777777" w:rsidR="00B452E7" w:rsidRPr="004B7E44" w:rsidRDefault="00B452E7" w:rsidP="004B7E44">
                            <w:r>
                              <w:rPr>
                                <w:lang w:bidi="es-ES"/>
                              </w:rPr>
                              <w:t>Correo electrónico</w:t>
                            </w:r>
                          </w:p>
                          <w:p w14:paraId="5823619C" w14:textId="77777777" w:rsidR="00B452E7" w:rsidRDefault="00B452E7"/>
                          <w:p w14:paraId="16DD3F57" w14:textId="77777777" w:rsidR="00B452E7" w:rsidRDefault="00B452E7" w:rsidP="004B7E44">
                            <w:r>
                              <w:rPr>
                                <w:lang w:bidi="es-ES"/>
                              </w:rPr>
                              <w:t>Teléfono</w:t>
                            </w:r>
                          </w:p>
                          <w:p w14:paraId="40D3B18A" w14:textId="77777777" w:rsidR="00B452E7" w:rsidRPr="004B7E44" w:rsidRDefault="00B452E7" w:rsidP="004B7E44">
                            <w:r>
                              <w:rPr>
                                <w:lang w:bidi="es-ES"/>
                              </w:rPr>
                              <w:t>Correo electrónico</w:t>
                            </w:r>
                          </w:p>
                          <w:p w14:paraId="144ED92C" w14:textId="77777777" w:rsidR="00B452E7" w:rsidRDefault="00B452E7"/>
                          <w:p w14:paraId="2FEE1EE3" w14:textId="77777777" w:rsidR="00B452E7" w:rsidRDefault="00B452E7" w:rsidP="004B7E44">
                            <w:r>
                              <w:rPr>
                                <w:lang w:bidi="es-ES"/>
                              </w:rPr>
                              <w:t>Teléfono</w:t>
                            </w:r>
                          </w:p>
                          <w:p w14:paraId="5D23C341" w14:textId="77777777" w:rsidR="00B452E7" w:rsidRPr="004B7E44" w:rsidRDefault="00B452E7" w:rsidP="004B7E44">
                            <w:r>
                              <w:rPr>
                                <w:lang w:bidi="es-ES"/>
                              </w:rPr>
                              <w:t>Correo electrónico</w:t>
                            </w:r>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0560" behindDoc="1" locked="0" layoutInCell="1" allowOverlap="1" wp14:anchorId="122FDA6F" wp14:editId="39E19B0F">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3632" behindDoc="1" locked="0" layoutInCell="1" allowOverlap="1" wp14:anchorId="11D5CB0F" wp14:editId="1F06540F">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8E8FA" id="Rectángulo 2" o:spid="_x0000_s1026" alt="rectángulo de color" style="position:absolute;margin-left:-57.6pt;margin-top:162.2pt;width:531.35pt;height:471.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B452E7">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B452E7">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B452E7">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B452E7">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B452E7">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B452E7">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B452E7">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B452E7">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B452E7">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B452E7"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77777777" w:rsidR="00D01394" w:rsidRDefault="00D01394" w:rsidP="00D01394">
      <w:pPr>
        <w:spacing w:after="200"/>
        <w:ind w:firstLine="567"/>
        <w:jc w:val="both"/>
        <w:rPr>
          <w:color w:val="000000" w:themeColor="text1"/>
          <w:sz w:val="24"/>
          <w:szCs w:val="20"/>
        </w:rPr>
      </w:pPr>
      <w:r w:rsidRPr="00D01394">
        <w:rPr>
          <w:color w:val="000000" w:themeColor="text1"/>
          <w:sz w:val="24"/>
          <w:szCs w:val="20"/>
        </w:rPr>
        <w:t>Con</w:t>
      </w:r>
      <w:r>
        <w:rPr>
          <w:color w:val="000000" w:themeColor="text1"/>
          <w:sz w:val="24"/>
          <w:szCs w:val="20"/>
        </w:rPr>
        <w:t>sultoría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Trabajo en equipo.</w:t>
      </w:r>
    </w:p>
    <w:p w14:paraId="0FB0FF4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40A45A53" w14:textId="77777777" w:rsidR="007A07BA" w:rsidRP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3F7E2EEC" w:rsidR="00862E05" w:rsidRDefault="007B6946" w:rsidP="00862E05">
      <w:pPr>
        <w:spacing w:after="200"/>
        <w:jc w:val="both"/>
        <w:rPr>
          <w:b/>
          <w:bCs/>
          <w:color w:val="000000" w:themeColor="text1"/>
          <w:sz w:val="24"/>
          <w:szCs w:val="20"/>
          <w:u w:val="single"/>
        </w:rPr>
      </w:pPr>
      <w:r>
        <w:rPr>
          <w:noProof/>
          <w:lang w:eastAsia="es-ES"/>
        </w:rPr>
        <w:drawing>
          <wp:anchor distT="0" distB="0" distL="114300" distR="114300" simplePos="0" relativeHeight="251666944" behindDoc="0" locked="0" layoutInCell="1" allowOverlap="1" wp14:anchorId="6330C2E9" wp14:editId="5BE33BCC">
            <wp:simplePos x="0" y="0"/>
            <wp:positionH relativeFrom="column">
              <wp:posOffset>170815</wp:posOffset>
            </wp:positionH>
            <wp:positionV relativeFrom="paragraph">
              <wp:posOffset>74295</wp:posOffset>
            </wp:positionV>
            <wp:extent cx="2886075" cy="2511260"/>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6075" cy="251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46517EE7" w:rsidR="00862E05" w:rsidRPr="00862E05" w:rsidRDefault="00862E05" w:rsidP="00862E05">
      <w:pPr>
        <w:spacing w:after="200"/>
        <w:rPr>
          <w:b/>
          <w:bCs/>
          <w:color w:val="000000" w:themeColor="text1"/>
          <w:sz w:val="24"/>
          <w:szCs w:val="20"/>
          <w:u w:val="single"/>
        </w:rPr>
      </w:pPr>
      <w:r>
        <w:rPr>
          <w:b/>
          <w:bCs/>
          <w:color w:val="000000" w:themeColor="text1"/>
          <w:sz w:val="24"/>
          <w:szCs w:val="20"/>
          <w:u w:val="single"/>
        </w:rPr>
        <w:br w:type="page"/>
      </w:r>
    </w:p>
    <w:p w14:paraId="17871E91" w14:textId="77777777" w:rsidR="004541C7" w:rsidRPr="00D24168"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r w:rsidR="000E4425">
        <w:rPr>
          <w:sz w:val="28"/>
          <w:szCs w:val="10"/>
          <w:u w:color="FFC000"/>
        </w:rPr>
        <w:t xml:space="preserve"> </w:t>
      </w:r>
      <w:r w:rsidR="000E4425">
        <w:rPr>
          <w:color w:val="FF0000"/>
          <w:sz w:val="28"/>
          <w:szCs w:val="10"/>
          <w:u w:color="FFC000"/>
        </w:rPr>
        <w:t>(TODO: Implicación y funciones)</w:t>
      </w:r>
    </w:p>
    <w:p w14:paraId="35AC63E3" w14:textId="76952AF3" w:rsidR="00D24168" w:rsidRPr="00D24168" w:rsidRDefault="00D24168" w:rsidP="00D24168">
      <w:pPr>
        <w:pStyle w:val="Prrafodelista"/>
        <w:numPr>
          <w:ilvl w:val="0"/>
          <w:numId w:val="18"/>
        </w:numPr>
        <w:rPr>
          <w:color w:val="FF0000"/>
        </w:rPr>
      </w:pPr>
      <w:r w:rsidRPr="00D24168">
        <w:rPr>
          <w:rFonts w:asciiTheme="majorHAnsi" w:eastAsia="Times New Roman" w:hAnsiTheme="majorHAnsi" w:cs="Times New Roman"/>
          <w:b/>
          <w:color w:val="FF0000"/>
          <w:szCs w:val="10"/>
          <w:u w:color="FFC000"/>
        </w:rPr>
        <w:t>CEO</w:t>
      </w:r>
      <w:r w:rsidR="00DE5204">
        <w:rPr>
          <w:rFonts w:asciiTheme="majorHAnsi" w:eastAsia="Times New Roman" w:hAnsiTheme="majorHAnsi" w:cs="Times New Roman"/>
          <w:b/>
          <w:color w:val="FF0000"/>
          <w:szCs w:val="10"/>
          <w:u w:color="FFC000"/>
        </w:rPr>
        <w:t xml:space="preserve"> → Nicolás</w:t>
      </w:r>
    </w:p>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6B673B">
        <w:rPr>
          <w:i/>
          <w:iCs/>
          <w:color w:val="000000" w:themeColor="text1"/>
          <w:sz w:val="24"/>
          <w:szCs w:val="20"/>
        </w:rPr>
        <w:t>The Institute Of Internal Auditors</w:t>
      </w:r>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FB176C0" w14:textId="2DE4EC07"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encargo del mantenimiento y administración de la empresa, y del mismo modo realizará las funciones de Community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559A962B" w:rsidR="00B452E7" w:rsidRDefault="00B452E7" w:rsidP="00C171E7">
      <w:pPr>
        <w:spacing w:after="200"/>
        <w:ind w:firstLine="567"/>
        <w:jc w:val="both"/>
        <w:rPr>
          <w:color w:val="000000" w:themeColor="text1"/>
          <w:sz w:val="24"/>
          <w:szCs w:val="20"/>
        </w:rPr>
      </w:pPr>
      <w:r>
        <w:rPr>
          <w:noProof/>
          <w:lang w:eastAsia="es-ES"/>
        </w:rPr>
        <w:drawing>
          <wp:anchor distT="0" distB="0" distL="114300" distR="114300" simplePos="0" relativeHeight="251662848" behindDoc="0" locked="0" layoutInCell="1" allowOverlap="1" wp14:anchorId="59D19C91" wp14:editId="76738CD3">
            <wp:simplePos x="0" y="0"/>
            <wp:positionH relativeFrom="column">
              <wp:posOffset>152400</wp:posOffset>
            </wp:positionH>
            <wp:positionV relativeFrom="paragraph">
              <wp:posOffset>23495</wp:posOffset>
            </wp:positionV>
            <wp:extent cx="1285875" cy="12827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5875" cy="12827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4"/>
          <w:szCs w:val="20"/>
        </w:rPr>
        <w:t>Julián será el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77777777"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r w:rsidR="005F4784">
        <w:rPr>
          <w:sz w:val="28"/>
          <w:szCs w:val="10"/>
          <w:u w:color="FFC000"/>
        </w:rPr>
        <w:t xml:space="preserve"> </w:t>
      </w:r>
      <w:r w:rsidR="005F4784" w:rsidRPr="005F4784">
        <w:rPr>
          <w:color w:val="FF0000"/>
          <w:sz w:val="28"/>
          <w:szCs w:val="10"/>
          <w:u w:color="FFC000"/>
        </w:rPr>
        <w:t>(¿preguntar por planos, sc de Google maps o?)</w:t>
      </w:r>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1B95ABAC">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Default="00ED441C" w:rsidP="00ED441C">
      <w:pPr>
        <w:spacing w:after="200"/>
        <w:jc w:val="both"/>
        <w:rPr>
          <w:b/>
          <w:bCs/>
          <w:color w:val="000000" w:themeColor="text1"/>
          <w:sz w:val="24"/>
          <w:szCs w:val="20"/>
          <w:u w:val="single"/>
        </w:rPr>
      </w:pPr>
      <w:r w:rsidRPr="00ED441C">
        <w:rPr>
          <w:b/>
          <w:bCs/>
          <w:color w:val="000000" w:themeColor="text1"/>
          <w:sz w:val="24"/>
          <w:szCs w:val="20"/>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32C5B" w:rsidRDefault="009F0FFF" w:rsidP="009F0FFF">
      <w:pPr>
        <w:spacing w:after="200"/>
        <w:jc w:val="both"/>
        <w:rPr>
          <w:b/>
          <w:bCs/>
          <w:color w:val="000000" w:themeColor="text1"/>
          <w:sz w:val="24"/>
          <w:szCs w:val="20"/>
          <w:u w:val="single"/>
        </w:rPr>
      </w:pPr>
      <w:r w:rsidRPr="00C32C5B">
        <w:rPr>
          <w:b/>
          <w:bCs/>
          <w:color w:val="000000" w:themeColor="text1"/>
          <w:sz w:val="24"/>
          <w:szCs w:val="20"/>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9F0FFF">
      <w:pPr>
        <w:pStyle w:val="Prrafodelista"/>
        <w:numPr>
          <w:ilvl w:val="0"/>
          <w:numId w:val="18"/>
        </w:numPr>
        <w:spacing w:after="200"/>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AA2233" w:rsidRDefault="00AA2233" w:rsidP="009F0FFF">
      <w:pPr>
        <w:pStyle w:val="Prrafodelista"/>
        <w:numPr>
          <w:ilvl w:val="0"/>
          <w:numId w:val="18"/>
        </w:numPr>
        <w:spacing w:after="200"/>
        <w:jc w:val="both"/>
        <w:rPr>
          <w:color w:val="FF0000"/>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06B7F41E"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1A2B314E" w14:textId="1E06EB48" w:rsidR="00C32C5B" w:rsidRDefault="00C32C5B" w:rsidP="002704E6">
      <w:pPr>
        <w:pStyle w:val="Prrafodelista"/>
        <w:numPr>
          <w:ilvl w:val="1"/>
          <w:numId w:val="18"/>
        </w:numPr>
        <w:spacing w:after="200"/>
        <w:jc w:val="both"/>
        <w:rPr>
          <w:color w:val="FF0000"/>
          <w:sz w:val="24"/>
          <w:szCs w:val="20"/>
        </w:rPr>
      </w:pPr>
      <w:r w:rsidRPr="00C32C5B">
        <w:rPr>
          <w:color w:val="FF0000"/>
          <w:sz w:val="24"/>
          <w:szCs w:val="20"/>
        </w:rPr>
        <w:t>Poner algo más aquí o cambiar alguna cosa. El punto en general lo veo meh</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Default="00C32C5B" w:rsidP="00C32C5B">
      <w:pPr>
        <w:spacing w:after="200"/>
        <w:jc w:val="both"/>
        <w:rPr>
          <w:b/>
          <w:bCs/>
          <w:color w:val="000000" w:themeColor="text1"/>
          <w:sz w:val="24"/>
          <w:szCs w:val="20"/>
          <w:u w:val="single"/>
        </w:rPr>
      </w:pPr>
      <w:r w:rsidRPr="00C32C5B">
        <w:rPr>
          <w:b/>
          <w:bCs/>
          <w:color w:val="000000" w:themeColor="text1"/>
          <w:sz w:val="24"/>
          <w:szCs w:val="20"/>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Default="00C2101F" w:rsidP="00596FD9">
      <w:pPr>
        <w:spacing w:after="200"/>
        <w:jc w:val="both"/>
        <w:rPr>
          <w:color w:val="000000" w:themeColor="text1"/>
          <w:sz w:val="24"/>
          <w:szCs w:val="20"/>
        </w:rPr>
      </w:pPr>
      <w:r w:rsidRPr="00596FD9">
        <w:rPr>
          <w:b/>
          <w:bCs/>
          <w:color w:val="000000" w:themeColor="text1"/>
          <w:sz w:val="24"/>
          <w:szCs w:val="20"/>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Default="00A81912" w:rsidP="00596FD9">
      <w:pPr>
        <w:tabs>
          <w:tab w:val="left" w:pos="3060"/>
        </w:tabs>
        <w:spacing w:after="200"/>
        <w:jc w:val="both"/>
        <w:rPr>
          <w:b/>
          <w:bCs/>
          <w:color w:val="000000" w:themeColor="text1"/>
          <w:sz w:val="24"/>
          <w:szCs w:val="20"/>
          <w:u w:val="single"/>
        </w:rPr>
      </w:pPr>
      <w:r>
        <w:rPr>
          <w:b/>
          <w:bCs/>
          <w:color w:val="000000" w:themeColor="text1"/>
          <w:sz w:val="24"/>
          <w:szCs w:val="20"/>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Default="00596FD9" w:rsidP="00A10EAD">
      <w:pPr>
        <w:spacing w:after="200"/>
        <w:jc w:val="both"/>
        <w:rPr>
          <w:b/>
          <w:bCs/>
          <w:color w:val="000000" w:themeColor="text1"/>
          <w:sz w:val="24"/>
          <w:szCs w:val="20"/>
          <w:u w:val="single"/>
        </w:rPr>
      </w:pPr>
      <w:r w:rsidRPr="00596FD9">
        <w:rPr>
          <w:b/>
          <w:bCs/>
          <w:color w:val="000000" w:themeColor="text1"/>
          <w:sz w:val="24"/>
          <w:szCs w:val="20"/>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5092D5A7"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Existe una amplia competencia al pertenecer en un mercado en pleno auge</w:t>
            </w:r>
          </w:p>
          <w:p w14:paraId="2C1B4135"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Demanda que prioriza el precio y la inmediatez en lugar de la calidad.</w:t>
            </w:r>
          </w:p>
          <w:p w14:paraId="2CA16A6B"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9622B23"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Nicho de mercado en aquellas empresas que no están contentas con la forma actual de ofrecer los servicios.</w:t>
            </w:r>
          </w:p>
          <w:p w14:paraId="161D8BE0"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Actividad que no se ve afectada pese a crisis sanitarias, como la situación actual (COVID)</w:t>
            </w:r>
          </w:p>
          <w:p w14:paraId="068BBFA9"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FD5C99" w:rsidRDefault="00BE0F97" w:rsidP="00FD5C99">
      <w:pPr>
        <w:pStyle w:val="Ttulo2"/>
        <w:rPr>
          <w:sz w:val="28"/>
          <w:szCs w:val="10"/>
          <w:u w:val="single"/>
        </w:rPr>
      </w:pPr>
      <w:r w:rsidRPr="00FD5C99">
        <w:rPr>
          <w:sz w:val="28"/>
          <w:szCs w:val="10"/>
          <w:u w:val="single"/>
        </w:rPr>
        <w:t>Servicios principales</w:t>
      </w:r>
    </w:p>
    <w:p w14:paraId="2120884F" w14:textId="3A1C556D" w:rsidR="00245D22" w:rsidRDefault="00245D22" w:rsidP="00245D22">
      <w:pPr>
        <w:pStyle w:val="Ttulo2"/>
        <w:rPr>
          <w:sz w:val="28"/>
          <w:szCs w:val="10"/>
          <w:u w:color="FFC000"/>
        </w:rPr>
      </w:pPr>
    </w:p>
    <w:p w14:paraId="6C0601C0" w14:textId="5838521E"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4F7E7F5" w14:textId="60A18747" w:rsidR="00245D22" w:rsidRPr="00FD5C99"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101C6D4F"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258740A0" w14:textId="1ACC9B63" w:rsidR="00245D22" w:rsidRPr="00245D22"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AA8F161"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0ECA8BCB" w14:textId="575CDC00" w:rsidR="00614979" w:rsidRPr="00614979" w:rsidRDefault="00614979"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614979">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FD5C99" w:rsidRDefault="00BE0F97" w:rsidP="00FD5C99">
      <w:pPr>
        <w:pStyle w:val="Ttulo2"/>
        <w:rPr>
          <w:sz w:val="28"/>
          <w:szCs w:val="10"/>
          <w:u w:val="single"/>
        </w:rPr>
      </w:pPr>
      <w:r w:rsidRPr="00FD5C99">
        <w:rPr>
          <w:sz w:val="28"/>
          <w:szCs w:val="10"/>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Default="00FD5C99" w:rsidP="00FD5C99">
      <w:pPr>
        <w:pStyle w:val="Ttulo2"/>
        <w:rPr>
          <w:sz w:val="28"/>
          <w:szCs w:val="10"/>
          <w:u w:val="single"/>
        </w:rPr>
      </w:pPr>
      <w:r w:rsidRPr="00FD5C99">
        <w:rPr>
          <w:sz w:val="28"/>
          <w:szCs w:val="10"/>
          <w:u w:val="single"/>
        </w:rPr>
        <w:t>A</w:t>
      </w:r>
      <w:r>
        <w:rPr>
          <w:sz w:val="28"/>
          <w:szCs w:val="10"/>
          <w:u w:val="single"/>
        </w:rPr>
        <w:t>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Default="00EA7772" w:rsidP="00EA7772">
      <w:pPr>
        <w:pStyle w:val="Ttulo2"/>
        <w:rPr>
          <w:sz w:val="28"/>
          <w:szCs w:val="10"/>
          <w:u w:val="single"/>
        </w:rPr>
      </w:pPr>
      <w:r w:rsidRPr="00EA7772">
        <w:rPr>
          <w:sz w:val="28"/>
          <w:szCs w:val="10"/>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456DE311" w14:textId="1098B459"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Default="0095688A" w:rsidP="00907A01">
      <w:pPr>
        <w:pStyle w:val="Ttulo2"/>
        <w:rPr>
          <w:sz w:val="28"/>
          <w:szCs w:val="10"/>
          <w:u w:val="single"/>
        </w:rPr>
      </w:pPr>
      <w:r w:rsidRPr="00907A01">
        <w:rPr>
          <w:sz w:val="28"/>
          <w:szCs w:val="10"/>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Default="00064D7C" w:rsidP="00907A01">
      <w:pPr>
        <w:pStyle w:val="Ttulo2"/>
        <w:rPr>
          <w:sz w:val="28"/>
          <w:szCs w:val="10"/>
          <w:u w:val="single"/>
        </w:rPr>
      </w:pPr>
      <w:r w:rsidRPr="00907A01">
        <w:rPr>
          <w:sz w:val="28"/>
          <w:szCs w:val="10"/>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Default="00907A01" w:rsidP="00907A01">
      <w:pPr>
        <w:pStyle w:val="Ttulo2"/>
        <w:rPr>
          <w:sz w:val="28"/>
          <w:szCs w:val="10"/>
          <w:u w:val="single"/>
        </w:rPr>
      </w:pPr>
      <w:r w:rsidRPr="00907A01">
        <w:rPr>
          <w:sz w:val="28"/>
          <w:szCs w:val="10"/>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89710A" w:rsidRDefault="00FB5F93" w:rsidP="00FB5F93">
      <w:pPr>
        <w:pStyle w:val="Ttulo2"/>
        <w:rPr>
          <w:sz w:val="28"/>
          <w:szCs w:val="10"/>
          <w:u w:val="single"/>
        </w:rPr>
      </w:pPr>
      <w:r w:rsidRPr="0089710A">
        <w:rPr>
          <w:sz w:val="28"/>
          <w:szCs w:val="10"/>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Default="00FB5F93" w:rsidP="00FB5F93">
      <w:pPr>
        <w:pStyle w:val="Ttulo2"/>
        <w:rPr>
          <w:sz w:val="28"/>
          <w:szCs w:val="10"/>
          <w:u w:val="single"/>
        </w:rPr>
      </w:pPr>
      <w:r w:rsidRPr="0089710A">
        <w:rPr>
          <w:sz w:val="28"/>
          <w:szCs w:val="10"/>
          <w:u w:val="single"/>
        </w:rPr>
        <w:t>Estrategias de Merchandaising</w:t>
      </w:r>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52DC9636" w14:textId="2A03B6C6" w:rsidR="00047AC0" w:rsidRPr="004820B9" w:rsidRDefault="00047AC0" w:rsidP="004820B9">
      <w:pPr>
        <w:spacing w:after="200"/>
        <w:ind w:firstLine="567"/>
        <w:jc w:val="both"/>
        <w:rPr>
          <w:color w:val="FF0000"/>
          <w:sz w:val="24"/>
          <w:szCs w:val="20"/>
        </w:rPr>
      </w:pPr>
      <w:r w:rsidRPr="004820B9">
        <w:rPr>
          <w:color w:val="FF0000"/>
          <w:sz w:val="24"/>
          <w:szCs w:val="20"/>
        </w:rPr>
        <w:t>Meter un puto estudio o yo que sé</w:t>
      </w:r>
    </w:p>
    <w:p w14:paraId="6930DCE8" w14:textId="1297A2DA" w:rsidR="00FB5F93" w:rsidRDefault="00FB5F93" w:rsidP="00FB5F93">
      <w:pPr>
        <w:pStyle w:val="Ttulo2"/>
        <w:rPr>
          <w:sz w:val="28"/>
          <w:szCs w:val="10"/>
          <w:u w:color="FFC000"/>
        </w:rPr>
      </w:pPr>
    </w:p>
    <w:p w14:paraId="5E4F2E41" w14:textId="7E404733" w:rsidR="00FB5F93" w:rsidRPr="0089710A" w:rsidRDefault="00FB5F93" w:rsidP="00FB5F93">
      <w:pPr>
        <w:pStyle w:val="Ttulo2"/>
        <w:rPr>
          <w:sz w:val="28"/>
          <w:szCs w:val="10"/>
          <w:u w:val="single"/>
        </w:rPr>
      </w:pPr>
      <w:r w:rsidRPr="0089710A">
        <w:rPr>
          <w:sz w:val="28"/>
          <w:szCs w:val="10"/>
          <w:u w:val="single"/>
        </w:rPr>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Default="00FB5F93" w:rsidP="004820B9">
      <w:pPr>
        <w:pStyle w:val="Ttulo2"/>
        <w:rPr>
          <w:sz w:val="28"/>
          <w:szCs w:val="10"/>
          <w:u w:val="single"/>
        </w:rPr>
      </w:pPr>
      <w:r w:rsidRPr="0089710A">
        <w:rPr>
          <w:sz w:val="28"/>
          <w:szCs w:val="10"/>
          <w:u w:val="single"/>
        </w:rPr>
        <w:lastRenderedPageBreak/>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1B7F6AEE" w14:textId="77777777" w:rsidR="00FB5F93" w:rsidRDefault="00FB5F93" w:rsidP="00FB5F93">
      <w:pPr>
        <w:pStyle w:val="Ttulo2"/>
        <w:rPr>
          <w:sz w:val="28"/>
          <w:szCs w:val="10"/>
          <w:u w:color="FFC000"/>
        </w:rPr>
      </w:pPr>
    </w:p>
    <w:p w14:paraId="0F67309E" w14:textId="77777777" w:rsidR="00CA58A4" w:rsidRDefault="00CA58A4">
      <w:pPr>
        <w:spacing w:after="200"/>
        <w:rPr>
          <w:rFonts w:asciiTheme="majorHAnsi" w:eastAsia="Times New Roman" w:hAnsiTheme="majorHAnsi" w:cs="Times New Roman"/>
          <w:b/>
          <w:color w:val="auto"/>
          <w:szCs w:val="10"/>
          <w:u w:val="single"/>
        </w:rPr>
      </w:pPr>
      <w:r>
        <w:rPr>
          <w:szCs w:val="10"/>
          <w:u w:val="single"/>
        </w:rPr>
        <w:br w:type="page"/>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Community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Youtube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69CC232A">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1312" behindDoc="0" locked="0" layoutInCell="1" allowOverlap="1" wp14:anchorId="4F19F485" wp14:editId="34F117EB">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564D214F" w14:textId="77777777" w:rsidR="0089710A" w:rsidRPr="0089710A" w:rsidRDefault="0089710A" w:rsidP="0089710A">
      <w:pPr>
        <w:spacing w:after="200"/>
        <w:ind w:firstLine="567"/>
        <w:jc w:val="both"/>
        <w:rPr>
          <w:color w:val="000000" w:themeColor="text1"/>
          <w:sz w:val="24"/>
          <w:szCs w:val="20"/>
        </w:rPr>
      </w:pPr>
    </w:p>
    <w:p w14:paraId="3A7DF4C5" w14:textId="77777777" w:rsidR="007F4DFE" w:rsidRPr="007F4DFE" w:rsidRDefault="007F4DFE" w:rsidP="007F4DFE"/>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t>Plan de recursos humanos</w:t>
      </w:r>
      <w:bookmarkEnd w:id="18"/>
    </w:p>
    <w:p w14:paraId="397B4044" w14:textId="05705E08" w:rsidR="004541C7" w:rsidRPr="00AA1700"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485D3710" w14:textId="51985D34" w:rsidR="004541C7" w:rsidRPr="00AA1700" w:rsidRDefault="004541C7" w:rsidP="00AA1700">
      <w:pPr>
        <w:pStyle w:val="Ttulo2"/>
        <w:numPr>
          <w:ilvl w:val="1"/>
          <w:numId w:val="10"/>
        </w:numPr>
        <w:ind w:left="709" w:hanging="709"/>
        <w:rPr>
          <w:sz w:val="28"/>
          <w:szCs w:val="10"/>
          <w:u w:color="FFC000"/>
        </w:rPr>
      </w:pPr>
      <w:bookmarkStart w:id="20" w:name="_Toc55500760"/>
      <w:r w:rsidRPr="00AA1700">
        <w:rPr>
          <w:sz w:val="28"/>
          <w:szCs w:val="10"/>
          <w:u w:color="FFC000"/>
        </w:rPr>
        <w:t>Estructura organizativa de la empresa</w:t>
      </w:r>
      <w:bookmarkEnd w:id="20"/>
    </w:p>
    <w:p w14:paraId="3B1629CB" w14:textId="77777777" w:rsidR="007F4DFE" w:rsidRPr="007F4DFE" w:rsidRDefault="007F4DFE" w:rsidP="007F4DFE"/>
    <w:p w14:paraId="5C4E2770" w14:textId="2F190592" w:rsidR="004541C7" w:rsidRPr="005672F6" w:rsidRDefault="004541C7" w:rsidP="005672F6">
      <w:pPr>
        <w:pStyle w:val="Ttulo1"/>
        <w:numPr>
          <w:ilvl w:val="0"/>
          <w:numId w:val="2"/>
        </w:numPr>
        <w:rPr>
          <w:color w:val="000000" w:themeColor="text1"/>
          <w:sz w:val="40"/>
          <w:szCs w:val="20"/>
          <w:u w:val="single" w:color="E48312"/>
        </w:rPr>
      </w:pPr>
      <w:bookmarkStart w:id="21" w:name="_Toc55500761"/>
      <w:r w:rsidRPr="005672F6">
        <w:rPr>
          <w:color w:val="000000" w:themeColor="text1"/>
          <w:sz w:val="40"/>
          <w:szCs w:val="20"/>
          <w:u w:val="single" w:color="E48312"/>
        </w:rPr>
        <w:t>Plan de producción</w:t>
      </w:r>
      <w:bookmarkEnd w:id="21"/>
    </w:p>
    <w:p w14:paraId="3D4BD399" w14:textId="47056070" w:rsidR="004541C7" w:rsidRPr="00AA1700"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21015B3E" w14:textId="05F052A0" w:rsidR="004541C7" w:rsidRPr="00AA1700" w:rsidRDefault="004541C7" w:rsidP="00AA1700">
      <w:pPr>
        <w:pStyle w:val="Ttulo2"/>
        <w:numPr>
          <w:ilvl w:val="1"/>
          <w:numId w:val="11"/>
        </w:numPr>
        <w:ind w:left="709" w:hanging="709"/>
        <w:rPr>
          <w:sz w:val="28"/>
          <w:szCs w:val="10"/>
          <w:u w:color="FFC000"/>
        </w:rPr>
      </w:pPr>
      <w:bookmarkStart w:id="23" w:name="_Toc55500763"/>
      <w:r w:rsidRPr="00AA1700">
        <w:rPr>
          <w:sz w:val="28"/>
          <w:szCs w:val="10"/>
          <w:u w:color="FFC000"/>
        </w:rPr>
        <w:t xml:space="preserve">Descripción del ciclo productivo de la empresa </w:t>
      </w:r>
      <w:r w:rsidRPr="00AA1700">
        <w:rPr>
          <w:color w:val="FF0000"/>
          <w:sz w:val="28"/>
          <w:szCs w:val="10"/>
          <w:u w:color="FFC000"/>
        </w:rPr>
        <w:t>¿?</w:t>
      </w:r>
      <w:bookmarkEnd w:id="23"/>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680A6940" w14:textId="7042F0FB" w:rsidR="004541C7" w:rsidRPr="005672F6" w:rsidRDefault="004541C7" w:rsidP="005672F6">
      <w:pPr>
        <w:pStyle w:val="Ttulo1"/>
        <w:numPr>
          <w:ilvl w:val="0"/>
          <w:numId w:val="2"/>
        </w:numPr>
        <w:rPr>
          <w:color w:val="000000" w:themeColor="text1"/>
          <w:sz w:val="40"/>
          <w:szCs w:val="20"/>
          <w:u w:val="single" w:color="E48312"/>
        </w:rPr>
      </w:pPr>
      <w:bookmarkStart w:id="27" w:name="_Toc55500767"/>
      <w:r w:rsidRPr="005672F6">
        <w:rPr>
          <w:color w:val="000000" w:themeColor="text1"/>
          <w:sz w:val="40"/>
          <w:szCs w:val="20"/>
          <w:u w:val="single" w:color="E48312"/>
        </w:rPr>
        <w:t>Área jurídica</w:t>
      </w:r>
      <w:bookmarkEnd w:id="27"/>
    </w:p>
    <w:p w14:paraId="7274A3F3" w14:textId="3B7554AB" w:rsidR="004541C7" w:rsidRPr="00AA1700"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7FC28A19" w14:textId="7E8EAC51" w:rsidR="004541C7" w:rsidRPr="00AA170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6538E5C7" w14:textId="6F371998" w:rsidR="004541C7" w:rsidRPr="00AA1700"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t>Calendario fiscal</w:t>
      </w:r>
      <w:bookmarkEnd w:id="30"/>
    </w:p>
    <w:p w14:paraId="52D3F782" w14:textId="1C5421F2" w:rsidR="004541C7" w:rsidRPr="00AA1700" w:rsidRDefault="004541C7" w:rsidP="00AA1700">
      <w:pPr>
        <w:pStyle w:val="Ttulo2"/>
        <w:numPr>
          <w:ilvl w:val="1"/>
          <w:numId w:val="13"/>
        </w:numPr>
        <w:ind w:left="709" w:hanging="709"/>
        <w:rPr>
          <w:sz w:val="28"/>
          <w:szCs w:val="10"/>
          <w:u w:color="FFC000"/>
        </w:rPr>
      </w:pPr>
      <w:bookmarkStart w:id="31" w:name="_Toc55500771"/>
      <w:r w:rsidRPr="00AA1700">
        <w:rPr>
          <w:sz w:val="28"/>
          <w:szCs w:val="10"/>
          <w:u w:color="FFC000"/>
        </w:rPr>
        <w:t>Protección legal</w:t>
      </w:r>
      <w:bookmarkEnd w:id="31"/>
    </w:p>
    <w:p w14:paraId="28CB0581" w14:textId="77777777" w:rsidR="007F4DFE" w:rsidRPr="007F4DFE" w:rsidRDefault="007F4DFE" w:rsidP="007F4DFE"/>
    <w:p w14:paraId="0F9EE016" w14:textId="465673F3" w:rsidR="007F4DFE" w:rsidRPr="005672F6" w:rsidRDefault="007F4DFE" w:rsidP="005672F6">
      <w:pPr>
        <w:pStyle w:val="Ttulo1"/>
        <w:numPr>
          <w:ilvl w:val="0"/>
          <w:numId w:val="2"/>
        </w:numPr>
        <w:rPr>
          <w:color w:val="000000" w:themeColor="text1"/>
          <w:sz w:val="40"/>
          <w:szCs w:val="20"/>
          <w:u w:val="single" w:color="E48312"/>
        </w:rPr>
      </w:pPr>
      <w:bookmarkStart w:id="32" w:name="_Toc55500772"/>
      <w:r w:rsidRPr="005672F6">
        <w:rPr>
          <w:color w:val="000000" w:themeColor="text1"/>
          <w:sz w:val="40"/>
          <w:szCs w:val="20"/>
          <w:u w:val="single" w:color="E48312"/>
        </w:rPr>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3501C9C1" w14:textId="3E126200" w:rsidR="0049765C" w:rsidRDefault="0049765C" w:rsidP="0049765C">
      <w:pPr>
        <w:pStyle w:val="Ttulo1"/>
        <w:numPr>
          <w:ilvl w:val="0"/>
          <w:numId w:val="2"/>
        </w:numPr>
        <w:rPr>
          <w:color w:val="000000" w:themeColor="text1"/>
          <w:sz w:val="40"/>
          <w:szCs w:val="20"/>
          <w:u w:val="single" w:color="E48312"/>
        </w:rPr>
      </w:pPr>
      <w:r w:rsidRPr="0049765C">
        <w:rPr>
          <w:color w:val="000000" w:themeColor="text1"/>
          <w:sz w:val="40"/>
          <w:szCs w:val="20"/>
          <w:u w:val="single" w:color="E48312"/>
        </w:rPr>
        <w:lastRenderedPageBreak/>
        <w:t>Bibliografía</w:t>
      </w:r>
    </w:p>
    <w:p w14:paraId="679E832B" w14:textId="1F3451FD" w:rsidR="008615D8" w:rsidRDefault="008615D8" w:rsidP="00770C1D">
      <w:pPr>
        <w:spacing w:after="160" w:line="259" w:lineRule="auto"/>
        <w:jc w:val="both"/>
        <w:rPr>
          <w:color w:val="000000" w:themeColor="text1"/>
          <w:sz w:val="24"/>
          <w:szCs w:val="24"/>
        </w:rPr>
      </w:pPr>
      <w:r>
        <w:rPr>
          <w:color w:val="000000" w:themeColor="text1"/>
          <w:sz w:val="24"/>
          <w:szCs w:val="24"/>
        </w:rPr>
        <w:t>Oficina</w:t>
      </w:r>
    </w:p>
    <w:p w14:paraId="50F36CDA" w14:textId="4557A6C3" w:rsidR="008615D8" w:rsidRDefault="008615D8" w:rsidP="00770C1D">
      <w:pPr>
        <w:spacing w:after="160" w:line="259" w:lineRule="auto"/>
        <w:jc w:val="both"/>
        <w:rPr>
          <w:color w:val="000000" w:themeColor="text1"/>
          <w:sz w:val="24"/>
          <w:szCs w:val="24"/>
        </w:rPr>
      </w:pPr>
      <w:hyperlink r:id="rId22" w:history="1">
        <w:r w:rsidRPr="00DD78BB">
          <w:rPr>
            <w:rStyle w:val="Hipervnculo"/>
            <w:sz w:val="24"/>
            <w:szCs w:val="24"/>
          </w:rPr>
          <w:t>https://www.idealista.com/inmueble/89139555/?source=1911&amp;xts=352991&amp;xtor=AL-141-[mashup]-[trovit_trovit.es]-[intext]-[130160126]-[campaing]|[flat_sale_valencia]-[89139555</w:t>
        </w:r>
      </w:hyperlink>
      <w:r w:rsidRPr="008615D8">
        <w:rPr>
          <w:color w:val="000000" w:themeColor="text1"/>
          <w:sz w:val="24"/>
          <w:szCs w:val="24"/>
        </w:rPr>
        <w:t>]</w:t>
      </w:r>
    </w:p>
    <w:p w14:paraId="5687A5DC" w14:textId="3A9DC09F" w:rsidR="0090724F" w:rsidRPr="00D424A0" w:rsidRDefault="0090724F" w:rsidP="00770C1D">
      <w:pPr>
        <w:spacing w:after="160" w:line="259" w:lineRule="auto"/>
        <w:jc w:val="both"/>
        <w:rPr>
          <w:color w:val="000000" w:themeColor="text1"/>
          <w:sz w:val="24"/>
          <w:szCs w:val="24"/>
        </w:rPr>
      </w:pPr>
      <w:r w:rsidRPr="00D424A0">
        <w:rPr>
          <w:color w:val="000000" w:themeColor="text1"/>
          <w:sz w:val="24"/>
          <w:szCs w:val="24"/>
        </w:rPr>
        <w:t>Subvenciones:</w:t>
      </w:r>
    </w:p>
    <w:p w14:paraId="45F8BC53" w14:textId="62DF9E2B" w:rsidR="00770C1D" w:rsidRPr="00D424A0" w:rsidRDefault="00546908" w:rsidP="00187446">
      <w:pPr>
        <w:spacing w:after="160" w:line="259" w:lineRule="auto"/>
        <w:jc w:val="both"/>
        <w:rPr>
          <w:color w:val="000000" w:themeColor="text1"/>
          <w:sz w:val="24"/>
          <w:szCs w:val="24"/>
        </w:rPr>
      </w:pPr>
      <w:hyperlink r:id="rId23" w:history="1">
        <w:r w:rsidRPr="00D424A0">
          <w:rPr>
            <w:rStyle w:val="Hipervnculo"/>
            <w:color w:val="000000" w:themeColor="text1"/>
            <w:sz w:val="24"/>
            <w:szCs w:val="24"/>
          </w:rPr>
          <w:t>https://valenciaplaza.com/quart-de-poblet-ayudas-pymes-autonomos-114000-euros</w:t>
        </w:r>
      </w:hyperlink>
    </w:p>
    <w:p w14:paraId="1542530B" w14:textId="4E6B4D54" w:rsidR="00546908" w:rsidRPr="00D424A0" w:rsidRDefault="00546908" w:rsidP="00187446">
      <w:pPr>
        <w:spacing w:after="160" w:line="259" w:lineRule="auto"/>
        <w:jc w:val="both"/>
        <w:rPr>
          <w:color w:val="000000" w:themeColor="text1"/>
          <w:sz w:val="24"/>
          <w:szCs w:val="24"/>
        </w:rPr>
      </w:pPr>
      <w:r w:rsidRPr="00D424A0">
        <w:rPr>
          <w:color w:val="000000" w:themeColor="text1"/>
          <w:sz w:val="24"/>
          <w:szCs w:val="24"/>
        </w:rPr>
        <w:t xml:space="preserve">Social media ROI </w:t>
      </w:r>
    </w:p>
    <w:p w14:paraId="0394CF8D" w14:textId="2645EE7D" w:rsidR="00546908" w:rsidRPr="00D424A0" w:rsidRDefault="00546908" w:rsidP="00546908">
      <w:pPr>
        <w:pStyle w:val="Prrafodelista"/>
        <w:numPr>
          <w:ilvl w:val="0"/>
          <w:numId w:val="21"/>
        </w:numPr>
        <w:spacing w:after="160" w:line="259" w:lineRule="auto"/>
        <w:rPr>
          <w:color w:val="000000" w:themeColor="text1"/>
        </w:rPr>
      </w:pPr>
      <w:r w:rsidRPr="00D424A0">
        <w:rPr>
          <w:color w:val="000000" w:themeColor="text1"/>
        </w:rPr>
        <w:t xml:space="preserve">Que es: </w:t>
      </w:r>
      <w:r w:rsidRPr="00D424A0">
        <w:rPr>
          <w:color w:val="000000" w:themeColor="text1"/>
        </w:rPr>
        <w:t>https://blog.cool-tabs.com/es/social-media-roi/#:~:text=El%20Retorno%20de%20la%20Inversi%C3%B3n,rendimiento%20econ%C3%B3mico%20de%20una%20inversi%C3%B3n.</w:t>
      </w:r>
    </w:p>
    <w:p w14:paraId="231B7BEE" w14:textId="69C0D0A9" w:rsidR="00546908" w:rsidRPr="00D424A0" w:rsidRDefault="00546908" w:rsidP="00546908">
      <w:pPr>
        <w:pStyle w:val="Prrafodelista"/>
        <w:numPr>
          <w:ilvl w:val="0"/>
          <w:numId w:val="21"/>
        </w:numPr>
        <w:spacing w:after="160" w:line="259" w:lineRule="auto"/>
        <w:rPr>
          <w:color w:val="000000" w:themeColor="text1"/>
        </w:rPr>
      </w:pPr>
      <w:r w:rsidRPr="00D424A0">
        <w:rPr>
          <w:color w:val="000000" w:themeColor="text1"/>
        </w:rPr>
        <w:t>Como afecta a una empresa</w:t>
      </w:r>
    </w:p>
    <w:p w14:paraId="2511DC55" w14:textId="78326B79" w:rsidR="00546908" w:rsidRPr="00D424A0" w:rsidRDefault="00546908" w:rsidP="00546908">
      <w:pPr>
        <w:pStyle w:val="Prrafodelista"/>
        <w:numPr>
          <w:ilvl w:val="1"/>
          <w:numId w:val="21"/>
        </w:numPr>
        <w:spacing w:after="160" w:line="259" w:lineRule="auto"/>
        <w:rPr>
          <w:color w:val="000000" w:themeColor="text1"/>
        </w:rPr>
      </w:pPr>
      <w:hyperlink r:id="rId24" w:history="1">
        <w:r w:rsidRPr="00D424A0">
          <w:rPr>
            <w:rStyle w:val="Hipervnculo"/>
            <w:color w:val="000000" w:themeColor="text1"/>
          </w:rPr>
          <w:t>https://www.agenciasdigitales.org/estudios/informe-rrss-2014.pdf</w:t>
        </w:r>
      </w:hyperlink>
    </w:p>
    <w:p w14:paraId="1603DB0D" w14:textId="5F607D96" w:rsidR="00546908" w:rsidRPr="00D424A0" w:rsidRDefault="00CA1C1E" w:rsidP="00546908">
      <w:pPr>
        <w:pStyle w:val="Prrafodelista"/>
        <w:numPr>
          <w:ilvl w:val="1"/>
          <w:numId w:val="21"/>
        </w:numPr>
        <w:spacing w:after="160" w:line="259" w:lineRule="auto"/>
        <w:rPr>
          <w:color w:val="000000" w:themeColor="text1"/>
        </w:rPr>
      </w:pPr>
      <w:hyperlink r:id="rId25" w:history="1">
        <w:r w:rsidRPr="00D424A0">
          <w:rPr>
            <w:rStyle w:val="Hipervnculo"/>
            <w:color w:val="000000" w:themeColor="text1"/>
          </w:rPr>
          <w:t>https://www.investopedia.com/terms/r/returnoninvestment.asp#:~:text=Return%20on%20Investment%20(ROI)%20is,relative%20to%20the%20investment's%20cost</w:t>
        </w:r>
      </w:hyperlink>
      <w:r w:rsidR="00546908" w:rsidRPr="00D424A0">
        <w:rPr>
          <w:color w:val="000000" w:themeColor="text1"/>
        </w:rPr>
        <w:t>.</w:t>
      </w:r>
    </w:p>
    <w:p w14:paraId="69FA941E" w14:textId="7C364A09" w:rsidR="00CA1C1E" w:rsidRPr="00D424A0" w:rsidRDefault="00CA1C1E" w:rsidP="00CA1C1E">
      <w:pPr>
        <w:pStyle w:val="Prrafodelista"/>
        <w:numPr>
          <w:ilvl w:val="0"/>
          <w:numId w:val="21"/>
        </w:numPr>
        <w:spacing w:after="160" w:line="259" w:lineRule="auto"/>
        <w:rPr>
          <w:color w:val="000000" w:themeColor="text1"/>
        </w:rPr>
      </w:pPr>
      <w:r w:rsidRPr="00D424A0">
        <w:rPr>
          <w:color w:val="000000" w:themeColor="text1"/>
        </w:rPr>
        <w:t>Como calcularlo</w:t>
      </w:r>
    </w:p>
    <w:p w14:paraId="49C3285D" w14:textId="352B0942" w:rsidR="00CA1C1E" w:rsidRPr="00D424A0" w:rsidRDefault="00CA1C1E" w:rsidP="00CA1C1E">
      <w:pPr>
        <w:pStyle w:val="Prrafodelista"/>
        <w:numPr>
          <w:ilvl w:val="1"/>
          <w:numId w:val="21"/>
        </w:numPr>
        <w:spacing w:after="160" w:line="259" w:lineRule="auto"/>
        <w:rPr>
          <w:color w:val="000000" w:themeColor="text1"/>
        </w:rPr>
      </w:pPr>
      <w:r w:rsidRPr="00D424A0">
        <w:rPr>
          <w:color w:val="000000" w:themeColor="text1"/>
        </w:rPr>
        <w:t>https://hootsuite.com/tools/social-roi-calculator?fbVisits=97900&amp;conversionRate=10&amp;closeRate=50&amp;lifetimeValue=1500&amp;adSpend=1000&amp;adCosts=500&amp;labourCosts=200</w:t>
      </w:r>
    </w:p>
    <w:sectPr w:rsidR="00CA1C1E" w:rsidRPr="00D424A0" w:rsidSect="00DB3800">
      <w:headerReference w:type="even" r:id="rId26"/>
      <w:headerReference w:type="default" r:id="rId27"/>
      <w:footerReference w:type="first" r:id="rId28"/>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36B69" w14:textId="77777777" w:rsidR="00B93403" w:rsidRDefault="00B93403" w:rsidP="004B7E44">
      <w:r>
        <w:separator/>
      </w:r>
    </w:p>
  </w:endnote>
  <w:endnote w:type="continuationSeparator" w:id="0">
    <w:p w14:paraId="42FC1CFB" w14:textId="77777777" w:rsidR="00B93403" w:rsidRDefault="00B9340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B452E7" w:rsidRDefault="00B452E7"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2E030" w14:textId="77777777" w:rsidR="00B93403" w:rsidRDefault="00B93403" w:rsidP="004B7E44">
      <w:r>
        <w:separator/>
      </w:r>
    </w:p>
  </w:footnote>
  <w:footnote w:type="continuationSeparator" w:id="0">
    <w:p w14:paraId="40B1D0AD" w14:textId="77777777" w:rsidR="00B93403" w:rsidRDefault="00B9340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B452E7" w:rsidRDefault="00B452E7">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B452E7" w:rsidRDefault="00B452E7">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B452E7" w:rsidRDefault="00B452E7">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B452E7" w:rsidRDefault="00B452E7">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B452E7" w:rsidRDefault="00B452E7">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B452E7" w:rsidRDefault="00B452E7">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3AE20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89" type="#_x0000_t75" style="width:11.25pt;height:11.25pt" o:bullet="t">
        <v:imagedata r:id="rId1" o:title="mso1AAB"/>
      </v:shape>
    </w:pict>
  </w:numPicBullet>
  <w:numPicBullet w:numPicBulletId="1">
    <w:pict>
      <v:shape id="_x0000_i2490" type="#_x0000_t75" style="width:115.5pt;height:100.5pt" o:bullet="t">
        <v:imagedata r:id="rId2" o:title="logo"/>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1" w15:restartNumberingAfterBreak="0">
    <w:nsid w:val="612752A9"/>
    <w:multiLevelType w:val="hybridMultilevel"/>
    <w:tmpl w:val="950C9896"/>
    <w:lvl w:ilvl="0" w:tplc="5434DD3C">
      <w:numFmt w:val="bullet"/>
      <w:lvlText w:val=""/>
      <w:lvlPicBulletId w:val="1"/>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FBE0FFA"/>
    <w:multiLevelType w:val="hybridMultilevel"/>
    <w:tmpl w:val="F0101D20"/>
    <w:lvl w:ilvl="0" w:tplc="5434DD3C">
      <w:numFmt w:val="bullet"/>
      <w:lvlText w:val=""/>
      <w:lvlPicBulletId w:val="1"/>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02630EA"/>
    <w:multiLevelType w:val="hybridMultilevel"/>
    <w:tmpl w:val="D38A13C6"/>
    <w:lvl w:ilvl="0" w:tplc="5434DD3C">
      <w:numFmt w:val="bullet"/>
      <w:lvlText w:val=""/>
      <w:lvlPicBulletId w:val="1"/>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10"/>
  </w:num>
  <w:num w:numId="3">
    <w:abstractNumId w:val="15"/>
  </w:num>
  <w:num w:numId="4">
    <w:abstractNumId w:val="6"/>
  </w:num>
  <w:num w:numId="5">
    <w:abstractNumId w:val="1"/>
  </w:num>
  <w:num w:numId="6">
    <w:abstractNumId w:val="12"/>
  </w:num>
  <w:num w:numId="7">
    <w:abstractNumId w:val="8"/>
  </w:num>
  <w:num w:numId="8">
    <w:abstractNumId w:val="20"/>
  </w:num>
  <w:num w:numId="9">
    <w:abstractNumId w:val="0"/>
  </w:num>
  <w:num w:numId="10">
    <w:abstractNumId w:val="17"/>
  </w:num>
  <w:num w:numId="11">
    <w:abstractNumId w:val="19"/>
  </w:num>
  <w:num w:numId="12">
    <w:abstractNumId w:val="4"/>
  </w:num>
  <w:num w:numId="13">
    <w:abstractNumId w:val="18"/>
  </w:num>
  <w:num w:numId="14">
    <w:abstractNumId w:val="2"/>
  </w:num>
  <w:num w:numId="15">
    <w:abstractNumId w:val="5"/>
  </w:num>
  <w:num w:numId="16">
    <w:abstractNumId w:val="11"/>
  </w:num>
  <w:num w:numId="17">
    <w:abstractNumId w:val="9"/>
  </w:num>
  <w:num w:numId="18">
    <w:abstractNumId w:val="14"/>
  </w:num>
  <w:num w:numId="19">
    <w:abstractNumId w:val="13"/>
  </w:num>
  <w:num w:numId="20">
    <w:abstractNumId w:val="1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47AC0"/>
    <w:rsid w:val="00053EF5"/>
    <w:rsid w:val="00064D7C"/>
    <w:rsid w:val="00074E53"/>
    <w:rsid w:val="000914FB"/>
    <w:rsid w:val="00095F9B"/>
    <w:rsid w:val="000A4130"/>
    <w:rsid w:val="000B054B"/>
    <w:rsid w:val="000C34F1"/>
    <w:rsid w:val="000D0D8F"/>
    <w:rsid w:val="000D69C0"/>
    <w:rsid w:val="000E4425"/>
    <w:rsid w:val="000F5CCF"/>
    <w:rsid w:val="001125E8"/>
    <w:rsid w:val="001203E1"/>
    <w:rsid w:val="001463CB"/>
    <w:rsid w:val="00155204"/>
    <w:rsid w:val="0016438D"/>
    <w:rsid w:val="00187446"/>
    <w:rsid w:val="001B74DA"/>
    <w:rsid w:val="001F2BDE"/>
    <w:rsid w:val="002305E5"/>
    <w:rsid w:val="00245D22"/>
    <w:rsid w:val="00261020"/>
    <w:rsid w:val="00264757"/>
    <w:rsid w:val="002704E6"/>
    <w:rsid w:val="0029136D"/>
    <w:rsid w:val="00293B83"/>
    <w:rsid w:val="002C36F0"/>
    <w:rsid w:val="002E6C26"/>
    <w:rsid w:val="003010BD"/>
    <w:rsid w:val="0030230C"/>
    <w:rsid w:val="00352362"/>
    <w:rsid w:val="003804E0"/>
    <w:rsid w:val="00387008"/>
    <w:rsid w:val="003A6746"/>
    <w:rsid w:val="003E75AB"/>
    <w:rsid w:val="003F73F3"/>
    <w:rsid w:val="00400A71"/>
    <w:rsid w:val="0043620A"/>
    <w:rsid w:val="004541C7"/>
    <w:rsid w:val="004820B9"/>
    <w:rsid w:val="00483DA3"/>
    <w:rsid w:val="0049765C"/>
    <w:rsid w:val="004A7994"/>
    <w:rsid w:val="004B03F6"/>
    <w:rsid w:val="004B7E44"/>
    <w:rsid w:val="004D5252"/>
    <w:rsid w:val="004D70AB"/>
    <w:rsid w:val="004F2B86"/>
    <w:rsid w:val="00531B64"/>
    <w:rsid w:val="005458D4"/>
    <w:rsid w:val="00546908"/>
    <w:rsid w:val="00561C05"/>
    <w:rsid w:val="005672F6"/>
    <w:rsid w:val="00567B2D"/>
    <w:rsid w:val="00574F74"/>
    <w:rsid w:val="00596FD9"/>
    <w:rsid w:val="005A718F"/>
    <w:rsid w:val="005E2179"/>
    <w:rsid w:val="005F4784"/>
    <w:rsid w:val="00614979"/>
    <w:rsid w:val="006220D2"/>
    <w:rsid w:val="006A3CE7"/>
    <w:rsid w:val="006B673B"/>
    <w:rsid w:val="006D00FC"/>
    <w:rsid w:val="006D0D66"/>
    <w:rsid w:val="006D5521"/>
    <w:rsid w:val="0071393C"/>
    <w:rsid w:val="007433D9"/>
    <w:rsid w:val="007516CF"/>
    <w:rsid w:val="00770C1D"/>
    <w:rsid w:val="00784C43"/>
    <w:rsid w:val="007A07BA"/>
    <w:rsid w:val="007B6946"/>
    <w:rsid w:val="007C0BCF"/>
    <w:rsid w:val="007F4DFE"/>
    <w:rsid w:val="008004C2"/>
    <w:rsid w:val="00812B89"/>
    <w:rsid w:val="00846759"/>
    <w:rsid w:val="008506B3"/>
    <w:rsid w:val="008615D8"/>
    <w:rsid w:val="00862E05"/>
    <w:rsid w:val="0089710A"/>
    <w:rsid w:val="008A16D9"/>
    <w:rsid w:val="008B0D0D"/>
    <w:rsid w:val="008B33BC"/>
    <w:rsid w:val="008C4C06"/>
    <w:rsid w:val="008C4E33"/>
    <w:rsid w:val="0090724F"/>
    <w:rsid w:val="00907A01"/>
    <w:rsid w:val="009120E9"/>
    <w:rsid w:val="0093310E"/>
    <w:rsid w:val="00935880"/>
    <w:rsid w:val="00945900"/>
    <w:rsid w:val="0095688A"/>
    <w:rsid w:val="0098580E"/>
    <w:rsid w:val="009B07B3"/>
    <w:rsid w:val="009B6AD0"/>
    <w:rsid w:val="009C396C"/>
    <w:rsid w:val="009D771E"/>
    <w:rsid w:val="009F0FFF"/>
    <w:rsid w:val="009F35AF"/>
    <w:rsid w:val="009F4D1F"/>
    <w:rsid w:val="009F7D1D"/>
    <w:rsid w:val="00A0324C"/>
    <w:rsid w:val="00A10EAD"/>
    <w:rsid w:val="00A27854"/>
    <w:rsid w:val="00A331FC"/>
    <w:rsid w:val="00A3743F"/>
    <w:rsid w:val="00A73012"/>
    <w:rsid w:val="00A81912"/>
    <w:rsid w:val="00A844AF"/>
    <w:rsid w:val="00AA1700"/>
    <w:rsid w:val="00AA2233"/>
    <w:rsid w:val="00AD59F4"/>
    <w:rsid w:val="00B452E7"/>
    <w:rsid w:val="00B572B4"/>
    <w:rsid w:val="00B823AA"/>
    <w:rsid w:val="00B860BD"/>
    <w:rsid w:val="00B93403"/>
    <w:rsid w:val="00BD17A9"/>
    <w:rsid w:val="00BE0F97"/>
    <w:rsid w:val="00BE2C09"/>
    <w:rsid w:val="00C171E7"/>
    <w:rsid w:val="00C2101F"/>
    <w:rsid w:val="00C24392"/>
    <w:rsid w:val="00C267BF"/>
    <w:rsid w:val="00C32C5B"/>
    <w:rsid w:val="00C52A4A"/>
    <w:rsid w:val="00C67AF7"/>
    <w:rsid w:val="00C762EA"/>
    <w:rsid w:val="00CA1C1E"/>
    <w:rsid w:val="00CA58A4"/>
    <w:rsid w:val="00CB7F1C"/>
    <w:rsid w:val="00CC469D"/>
    <w:rsid w:val="00CC6618"/>
    <w:rsid w:val="00CE571A"/>
    <w:rsid w:val="00CF07A5"/>
    <w:rsid w:val="00D01394"/>
    <w:rsid w:val="00D12045"/>
    <w:rsid w:val="00D24168"/>
    <w:rsid w:val="00D30148"/>
    <w:rsid w:val="00D41D64"/>
    <w:rsid w:val="00D424A0"/>
    <w:rsid w:val="00D50C9F"/>
    <w:rsid w:val="00D66292"/>
    <w:rsid w:val="00D91282"/>
    <w:rsid w:val="00DA203A"/>
    <w:rsid w:val="00DB26A7"/>
    <w:rsid w:val="00DB3800"/>
    <w:rsid w:val="00DD18BF"/>
    <w:rsid w:val="00DE5204"/>
    <w:rsid w:val="00E62A73"/>
    <w:rsid w:val="00E754E8"/>
    <w:rsid w:val="00E76CAD"/>
    <w:rsid w:val="00E94B5F"/>
    <w:rsid w:val="00EA5000"/>
    <w:rsid w:val="00EA7772"/>
    <w:rsid w:val="00ED441C"/>
    <w:rsid w:val="00EE0DB2"/>
    <w:rsid w:val="00F85C6D"/>
    <w:rsid w:val="00F93370"/>
    <w:rsid w:val="00FB5F93"/>
    <w:rsid w:val="00FB75B6"/>
    <w:rsid w:val="00FD5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yperlink" Target="https://www.investopedia.com/terms/r/returnoninvestment.asp#:~:text=Return%20on%20Investment%20(ROI)%20is,relative%20to%20the%20investment's%20cost"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www.agenciasdigitales.org/estudios/informe-rrss-2014.pdf"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valenciaplaza.com/quart-de-poblet-ayudas-pymes-autonomos-114000-euros" TargetMode="External"/><Relationship Id="rId28"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diagramQuickStyle" Target="diagrams/quickStyle1.xml"/><Relationship Id="rId22"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791</TotalTime>
  <Pages>22</Pages>
  <Words>5319</Words>
  <Characters>29260</Characters>
  <Application>Microsoft Office Word</Application>
  <DocSecurity>0</DocSecurity>
  <Lines>243</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69</cp:revision>
  <dcterms:created xsi:type="dcterms:W3CDTF">2020-11-05T18:30:00Z</dcterms:created>
  <dcterms:modified xsi:type="dcterms:W3CDTF">2020-12-02T19:49:00Z</dcterms:modified>
</cp:coreProperties>
</file>