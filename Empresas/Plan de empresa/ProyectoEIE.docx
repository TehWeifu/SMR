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2CBEE9FB" w:rsidR="005E397A" w:rsidRDefault="005E397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5E397A" w:rsidRPr="004B7E44" w:rsidRDefault="005E397A"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2CBEE9FB" w:rsidR="005E397A" w:rsidRDefault="005E397A"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5E397A" w:rsidRPr="004B7E44" w:rsidRDefault="005E397A" w:rsidP="004B7E44">
                            <w:pPr>
                              <w:pStyle w:val="Ttulo"/>
                            </w:pPr>
                            <w:r>
                              <w:rPr>
                                <w:lang w:bidi="es-ES"/>
                              </w:rPr>
                              <w:t>2º sMR</w:t>
                            </w:r>
                          </w:p>
                        </w:txbxContent>
                      </v:textbox>
                      <w10:anchorlock/>
                    </v:shape>
                  </w:pict>
                </mc:Fallback>
              </mc:AlternateContent>
            </w:r>
          </w:p>
          <w:p w14:paraId="59338871" w14:textId="639212D2"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DC4F66"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6B1E3E07" w:rsidR="004B7E44" w:rsidRDefault="00FF11AB" w:rsidP="004B7E44">
            <w:r>
              <w:rPr>
                <w:noProof/>
                <w:lang w:eastAsia="es-ES"/>
              </w:rPr>
              <mc:AlternateContent>
                <mc:Choice Requires="wps">
                  <w:drawing>
                    <wp:anchor distT="0" distB="0" distL="114300" distR="114300" simplePos="0" relativeHeight="251658752" behindDoc="0" locked="0" layoutInCell="1" allowOverlap="1" wp14:anchorId="4E18E8F5" wp14:editId="3FE31233">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6651EE62" w14:textId="7A6D15BC" w:rsidR="005E397A" w:rsidRPr="00425FD8" w:rsidRDefault="005E397A" w:rsidP="004B7E44">
                                  <w:pPr>
                                    <w:pStyle w:val="Subttulo"/>
                                    <w:rPr>
                                      <w:b w:val="0"/>
                                      <w:bCs/>
                                      <w:sz w:val="36"/>
                                      <w:szCs w:val="36"/>
                                      <w:lang w:bidi="es-ES"/>
                                    </w:rPr>
                                  </w:pPr>
                                  <w:r w:rsidRPr="00425FD8">
                                    <w:rPr>
                                      <w:b w:val="0"/>
                                      <w:bCs/>
                                      <w:sz w:val="36"/>
                                      <w:szCs w:val="36"/>
                                      <w:lang w:bidi="es-ES"/>
                                    </w:rPr>
                                    <w:t>Rubén Gárate</w:t>
                                  </w:r>
                                </w:p>
                                <w:p w14:paraId="45E7CD46" w14:textId="6F29978E" w:rsidR="005E397A" w:rsidRPr="00425FD8" w:rsidRDefault="005E397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5E397A" w:rsidRPr="00425FD8" w:rsidRDefault="005E397A"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5E397A" w:rsidRPr="00425FD8" w:rsidRDefault="005E397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E8F5" id="Cuadro de texto 3" o:spid="_x0000_s1027" type="#_x0000_t202" style="position:absolute;margin-left:-.1pt;margin-top:2.7pt;width:404.6pt;height:1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6651EE62" w14:textId="7A6D15BC" w:rsidR="005E397A" w:rsidRPr="00425FD8" w:rsidRDefault="005E397A" w:rsidP="004B7E44">
                            <w:pPr>
                              <w:pStyle w:val="Subttulo"/>
                              <w:rPr>
                                <w:b w:val="0"/>
                                <w:bCs/>
                                <w:sz w:val="36"/>
                                <w:szCs w:val="36"/>
                                <w:lang w:bidi="es-ES"/>
                              </w:rPr>
                            </w:pPr>
                            <w:r w:rsidRPr="00425FD8">
                              <w:rPr>
                                <w:b w:val="0"/>
                                <w:bCs/>
                                <w:sz w:val="36"/>
                                <w:szCs w:val="36"/>
                                <w:lang w:bidi="es-ES"/>
                              </w:rPr>
                              <w:t>Rubén Gárate</w:t>
                            </w:r>
                          </w:p>
                          <w:p w14:paraId="45E7CD46" w14:textId="6F29978E" w:rsidR="005E397A" w:rsidRPr="00425FD8" w:rsidRDefault="005E397A"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5E397A" w:rsidRPr="00425FD8" w:rsidRDefault="005E397A"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5E397A" w:rsidRPr="00425FD8" w:rsidRDefault="005E397A"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3DB30BB2" w14:textId="77777777" w:rsidR="00FF11AB" w:rsidRDefault="00FF11AB" w:rsidP="004B7E44">
            <w:bookmarkStart w:id="0" w:name="_Hlk57486991"/>
            <w:bookmarkEnd w:id="0"/>
          </w:p>
          <w:p w14:paraId="2CB3704B" w14:textId="77777777" w:rsidR="00FF11AB" w:rsidRDefault="00FF11AB" w:rsidP="004B7E44"/>
          <w:p w14:paraId="2CB6DD68" w14:textId="7AE7C608" w:rsidR="004B7E44" w:rsidRDefault="00FF11AB" w:rsidP="004B7E44">
            <w:r>
              <w:br/>
            </w:r>
            <w:r w:rsidR="004B7E44">
              <w:rPr>
                <w:noProof/>
                <w:lang w:eastAsia="es-ES"/>
              </w:rPr>
              <mc:AlternateContent>
                <mc:Choice Requires="wps">
                  <w:drawing>
                    <wp:inline distT="0" distB="0" distL="0" distR="0" wp14:anchorId="23AE2051" wp14:editId="053DF291">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5E397A" w:rsidRPr="004B7E44" w:rsidRDefault="005E397A" w:rsidP="004B7E44">
                                  <w:pPr>
                                    <w:pStyle w:val="Ttulo1"/>
                                  </w:pPr>
                                  <w:r>
                                    <w:rPr>
                                      <w:lang w:bidi="es-ES"/>
                                    </w:rPr>
                                    <w:t>Consultoría Qubit S.L.</w:t>
                                  </w:r>
                                </w:p>
                                <w:p w14:paraId="2B5AEBE7" w14:textId="77777777" w:rsidR="005E397A" w:rsidRDefault="005E397A"/>
                                <w:p w14:paraId="5A18C825" w14:textId="77777777" w:rsidR="005E397A" w:rsidRPr="004B7E44" w:rsidRDefault="005E397A" w:rsidP="004B7E44">
                                  <w:pPr>
                                    <w:pStyle w:val="Ttulo1"/>
                                  </w:pPr>
                                  <w:r w:rsidRPr="004B7E44">
                                    <w:rPr>
                                      <w:lang w:bidi="es-ES"/>
                                    </w:rPr>
                                    <w:t>Nombre de la compañía</w:t>
                                  </w:r>
                                </w:p>
                                <w:p w14:paraId="03C31B5F" w14:textId="77777777" w:rsidR="005E397A" w:rsidRDefault="005E397A"/>
                                <w:p w14:paraId="6EFDBC83" w14:textId="77777777" w:rsidR="005E397A" w:rsidRPr="004B7E44" w:rsidRDefault="005E397A" w:rsidP="004B7E44">
                                  <w:pPr>
                                    <w:pStyle w:val="Ttulo1"/>
                                  </w:pPr>
                                  <w:r>
                                    <w:rPr>
                                      <w:lang w:bidi="es-ES"/>
                                    </w:rPr>
                                    <w:t>Consultoría Qubit S.L.</w:t>
                                  </w:r>
                                </w:p>
                                <w:p w14:paraId="1735E5DA" w14:textId="77777777" w:rsidR="005E397A" w:rsidRDefault="005E397A"/>
                                <w:p w14:paraId="09BFA434" w14:textId="77777777" w:rsidR="005E397A" w:rsidRPr="004B7E44" w:rsidRDefault="005E397A" w:rsidP="004B7E44">
                                  <w:pPr>
                                    <w:pStyle w:val="Ttulo1"/>
                                  </w:pPr>
                                  <w:r w:rsidRPr="004B7E44">
                                    <w:rPr>
                                      <w:lang w:bidi="es-ES"/>
                                    </w:rPr>
                                    <w:t>Nombre de la compañía</w:t>
                                  </w:r>
                                </w:p>
                                <w:p w14:paraId="180B27B9" w14:textId="77777777" w:rsidR="005E397A" w:rsidRDefault="005E397A"/>
                                <w:p w14:paraId="7EFFACF5" w14:textId="77777777" w:rsidR="005E397A" w:rsidRPr="004B7E44" w:rsidRDefault="005E397A" w:rsidP="004B7E44">
                                  <w:pPr>
                                    <w:pStyle w:val="Ttulo1"/>
                                  </w:pPr>
                                  <w:r>
                                    <w:rPr>
                                      <w:lang w:bidi="es-ES"/>
                                    </w:rPr>
                                    <w:t>Consultoría Qubit S.L.</w:t>
                                  </w:r>
                                </w:p>
                                <w:p w14:paraId="319B4185" w14:textId="77777777" w:rsidR="005E397A" w:rsidRDefault="005E397A"/>
                                <w:p w14:paraId="2C2D5160" w14:textId="77777777" w:rsidR="005E397A" w:rsidRPr="004B7E44" w:rsidRDefault="005E397A" w:rsidP="004B7E44">
                                  <w:pPr>
                                    <w:pStyle w:val="Ttulo1"/>
                                  </w:pPr>
                                  <w:r w:rsidRPr="004B7E44">
                                    <w:rPr>
                                      <w:lang w:bidi="es-ES"/>
                                    </w:rPr>
                                    <w:t>Nombre de la compañía</w:t>
                                  </w:r>
                                </w:p>
                                <w:p w14:paraId="6197A358" w14:textId="77777777" w:rsidR="005E397A" w:rsidRDefault="005E397A"/>
                                <w:p w14:paraId="11624E26" w14:textId="77777777" w:rsidR="005E397A" w:rsidRPr="004B7E44" w:rsidRDefault="005E397A" w:rsidP="004B7E44">
                                  <w:pPr>
                                    <w:pStyle w:val="Ttulo1"/>
                                  </w:pPr>
                                  <w:r>
                                    <w:rPr>
                                      <w:lang w:bidi="es-ES"/>
                                    </w:rPr>
                                    <w:t>Consultoría Qubit S.L.</w:t>
                                  </w:r>
                                </w:p>
                                <w:p w14:paraId="035CBFDB" w14:textId="77777777" w:rsidR="005E397A" w:rsidRDefault="005E397A"/>
                                <w:p w14:paraId="1838E2F1" w14:textId="77777777" w:rsidR="005E397A" w:rsidRPr="004B7E44" w:rsidRDefault="005E397A" w:rsidP="004B7E44">
                                  <w:pPr>
                                    <w:pStyle w:val="Ttulo1"/>
                                  </w:pPr>
                                  <w:r w:rsidRPr="004B7E44">
                                    <w:rPr>
                                      <w:lang w:bidi="es-ES"/>
                                    </w:rPr>
                                    <w:t>Nombre de la compañía</w:t>
                                  </w:r>
                                </w:p>
                                <w:p w14:paraId="5966FBBC" w14:textId="77777777" w:rsidR="005E397A" w:rsidRDefault="005E397A"/>
                                <w:p w14:paraId="743DCE62" w14:textId="5ED44060" w:rsidR="005E397A" w:rsidRPr="004B7E44" w:rsidRDefault="005E397A" w:rsidP="004B7E44">
                                  <w:pPr>
                                    <w:pStyle w:val="Ttulo1"/>
                                  </w:pPr>
                                  <w:r>
                                    <w:rPr>
                                      <w:lang w:bidi="es-ES"/>
                                    </w:rPr>
                                    <w:t>Consultoría Qubit S.L.</w:t>
                                  </w:r>
                                </w:p>
                                <w:p w14:paraId="02237DB7" w14:textId="77777777" w:rsidR="005E397A" w:rsidRDefault="005E397A"/>
                                <w:p w14:paraId="269A8F8D" w14:textId="77777777" w:rsidR="005E397A" w:rsidRPr="004B7E44" w:rsidRDefault="005E397A" w:rsidP="004B7E44">
                                  <w:pPr>
                                    <w:pStyle w:val="Ttulo1"/>
                                  </w:pPr>
                                  <w:r w:rsidRPr="004B7E44">
                                    <w:rPr>
                                      <w:lang w:bidi="es-ES"/>
                                    </w:rPr>
                                    <w:t>Nombre de la compañía</w:t>
                                  </w:r>
                                </w:p>
                                <w:p w14:paraId="1281E54D" w14:textId="77777777" w:rsidR="005E397A" w:rsidRDefault="005E397A"/>
                                <w:p w14:paraId="1C46739F" w14:textId="77777777" w:rsidR="005E397A" w:rsidRPr="004B7E44" w:rsidRDefault="005E397A" w:rsidP="004B7E44">
                                  <w:pPr>
                                    <w:pStyle w:val="Ttulo1"/>
                                  </w:pPr>
                                  <w:r>
                                    <w:rPr>
                                      <w:lang w:bidi="es-ES"/>
                                    </w:rPr>
                                    <w:t>Consultoría Qubit S.L.</w:t>
                                  </w:r>
                                </w:p>
                                <w:p w14:paraId="55CE5A86" w14:textId="77777777" w:rsidR="005E397A" w:rsidRDefault="005E397A"/>
                                <w:p w14:paraId="6873B69F" w14:textId="77777777" w:rsidR="005E397A" w:rsidRPr="004B7E44" w:rsidRDefault="005E397A" w:rsidP="004B7E44">
                                  <w:pPr>
                                    <w:pStyle w:val="Ttulo1"/>
                                  </w:pPr>
                                  <w:r w:rsidRPr="004B7E44">
                                    <w:rPr>
                                      <w:lang w:bidi="es-ES"/>
                                    </w:rPr>
                                    <w:t>Nombre de la compañía</w:t>
                                  </w:r>
                                </w:p>
                                <w:p w14:paraId="3A31D9D6" w14:textId="77777777" w:rsidR="005E397A" w:rsidRDefault="005E397A"/>
                                <w:p w14:paraId="6283BA69" w14:textId="257ECC0C" w:rsidR="005E397A" w:rsidRPr="004B7E44" w:rsidRDefault="005E397A" w:rsidP="004B7E44">
                                  <w:pPr>
                                    <w:pStyle w:val="Ttulo1"/>
                                  </w:pPr>
                                  <w:r>
                                    <w:rPr>
                                      <w:lang w:bidi="es-ES"/>
                                    </w:rPr>
                                    <w:t>Consultoría Qubit S.L.</w:t>
                                  </w:r>
                                </w:p>
                                <w:p w14:paraId="729348F3" w14:textId="77777777" w:rsidR="005E397A" w:rsidRDefault="005E397A"/>
                                <w:p w14:paraId="17628751" w14:textId="77777777" w:rsidR="005E397A" w:rsidRPr="004B7E44" w:rsidRDefault="005E397A" w:rsidP="004B7E44">
                                  <w:pPr>
                                    <w:pStyle w:val="Ttulo1"/>
                                  </w:pPr>
                                  <w:r w:rsidRPr="004B7E44">
                                    <w:rPr>
                                      <w:lang w:bidi="es-ES"/>
                                    </w:rPr>
                                    <w:t>Nombre de la compañía</w:t>
                                  </w:r>
                                </w:p>
                                <w:p w14:paraId="39EDFDC7" w14:textId="77777777" w:rsidR="005E397A" w:rsidRDefault="005E397A"/>
                                <w:p w14:paraId="2DE3D892" w14:textId="7A2D7C7A" w:rsidR="005E397A" w:rsidRPr="004B7E44" w:rsidRDefault="005E397A" w:rsidP="004B7E44">
                                  <w:pPr>
                                    <w:pStyle w:val="Ttulo1"/>
                                  </w:pPr>
                                  <w:r>
                                    <w:rPr>
                                      <w:lang w:bidi="es-ES"/>
                                    </w:rPr>
                                    <w:t>Consultoría Qubit S.L.</w:t>
                                  </w:r>
                                </w:p>
                                <w:p w14:paraId="18F81DD3" w14:textId="77777777" w:rsidR="005E397A" w:rsidRDefault="005E397A"/>
                                <w:p w14:paraId="019CF7C1" w14:textId="77777777" w:rsidR="005E397A" w:rsidRPr="004B7E44" w:rsidRDefault="005E397A"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5E397A" w:rsidRPr="004B7E44" w:rsidRDefault="005E397A" w:rsidP="004B7E44">
                            <w:pPr>
                              <w:pStyle w:val="Ttulo1"/>
                            </w:pPr>
                            <w:r>
                              <w:rPr>
                                <w:lang w:bidi="es-ES"/>
                              </w:rPr>
                              <w:t>Consultoría Qubit S.L.</w:t>
                            </w:r>
                          </w:p>
                          <w:p w14:paraId="2B5AEBE7" w14:textId="77777777" w:rsidR="005E397A" w:rsidRDefault="005E397A"/>
                          <w:p w14:paraId="5A18C825" w14:textId="77777777" w:rsidR="005E397A" w:rsidRPr="004B7E44" w:rsidRDefault="005E397A" w:rsidP="004B7E44">
                            <w:pPr>
                              <w:pStyle w:val="Ttulo1"/>
                            </w:pPr>
                            <w:r w:rsidRPr="004B7E44">
                              <w:rPr>
                                <w:lang w:bidi="es-ES"/>
                              </w:rPr>
                              <w:t>Nombre de la compañía</w:t>
                            </w:r>
                          </w:p>
                          <w:p w14:paraId="03C31B5F" w14:textId="77777777" w:rsidR="005E397A" w:rsidRDefault="005E397A"/>
                          <w:p w14:paraId="6EFDBC83" w14:textId="77777777" w:rsidR="005E397A" w:rsidRPr="004B7E44" w:rsidRDefault="005E397A" w:rsidP="004B7E44">
                            <w:pPr>
                              <w:pStyle w:val="Ttulo1"/>
                            </w:pPr>
                            <w:r>
                              <w:rPr>
                                <w:lang w:bidi="es-ES"/>
                              </w:rPr>
                              <w:t>Consultoría Qubit S.L.</w:t>
                            </w:r>
                          </w:p>
                          <w:p w14:paraId="1735E5DA" w14:textId="77777777" w:rsidR="005E397A" w:rsidRDefault="005E397A"/>
                          <w:p w14:paraId="09BFA434" w14:textId="77777777" w:rsidR="005E397A" w:rsidRPr="004B7E44" w:rsidRDefault="005E397A" w:rsidP="004B7E44">
                            <w:pPr>
                              <w:pStyle w:val="Ttulo1"/>
                            </w:pPr>
                            <w:r w:rsidRPr="004B7E44">
                              <w:rPr>
                                <w:lang w:bidi="es-ES"/>
                              </w:rPr>
                              <w:t>Nombre de la compañía</w:t>
                            </w:r>
                          </w:p>
                          <w:p w14:paraId="180B27B9" w14:textId="77777777" w:rsidR="005E397A" w:rsidRDefault="005E397A"/>
                          <w:p w14:paraId="7EFFACF5" w14:textId="77777777" w:rsidR="005E397A" w:rsidRPr="004B7E44" w:rsidRDefault="005E397A" w:rsidP="004B7E44">
                            <w:pPr>
                              <w:pStyle w:val="Ttulo1"/>
                            </w:pPr>
                            <w:r>
                              <w:rPr>
                                <w:lang w:bidi="es-ES"/>
                              </w:rPr>
                              <w:t>Consultoría Qubit S.L.</w:t>
                            </w:r>
                          </w:p>
                          <w:p w14:paraId="319B4185" w14:textId="77777777" w:rsidR="005E397A" w:rsidRDefault="005E397A"/>
                          <w:p w14:paraId="2C2D5160" w14:textId="77777777" w:rsidR="005E397A" w:rsidRPr="004B7E44" w:rsidRDefault="005E397A" w:rsidP="004B7E44">
                            <w:pPr>
                              <w:pStyle w:val="Ttulo1"/>
                            </w:pPr>
                            <w:r w:rsidRPr="004B7E44">
                              <w:rPr>
                                <w:lang w:bidi="es-ES"/>
                              </w:rPr>
                              <w:t>Nombre de la compañía</w:t>
                            </w:r>
                          </w:p>
                          <w:p w14:paraId="6197A358" w14:textId="77777777" w:rsidR="005E397A" w:rsidRDefault="005E397A"/>
                          <w:p w14:paraId="11624E26" w14:textId="77777777" w:rsidR="005E397A" w:rsidRPr="004B7E44" w:rsidRDefault="005E397A" w:rsidP="004B7E44">
                            <w:pPr>
                              <w:pStyle w:val="Ttulo1"/>
                            </w:pPr>
                            <w:r>
                              <w:rPr>
                                <w:lang w:bidi="es-ES"/>
                              </w:rPr>
                              <w:t>Consultoría Qubit S.L.</w:t>
                            </w:r>
                          </w:p>
                          <w:p w14:paraId="035CBFDB" w14:textId="77777777" w:rsidR="005E397A" w:rsidRDefault="005E397A"/>
                          <w:p w14:paraId="1838E2F1" w14:textId="77777777" w:rsidR="005E397A" w:rsidRPr="004B7E44" w:rsidRDefault="005E397A" w:rsidP="004B7E44">
                            <w:pPr>
                              <w:pStyle w:val="Ttulo1"/>
                            </w:pPr>
                            <w:r w:rsidRPr="004B7E44">
                              <w:rPr>
                                <w:lang w:bidi="es-ES"/>
                              </w:rPr>
                              <w:t>Nombre de la compañía</w:t>
                            </w:r>
                          </w:p>
                          <w:p w14:paraId="5966FBBC" w14:textId="77777777" w:rsidR="005E397A" w:rsidRDefault="005E397A"/>
                          <w:p w14:paraId="743DCE62" w14:textId="5ED44060" w:rsidR="005E397A" w:rsidRPr="004B7E44" w:rsidRDefault="005E397A" w:rsidP="004B7E44">
                            <w:pPr>
                              <w:pStyle w:val="Ttulo1"/>
                            </w:pPr>
                            <w:r>
                              <w:rPr>
                                <w:lang w:bidi="es-ES"/>
                              </w:rPr>
                              <w:t>Consultoría Qubit S.L.</w:t>
                            </w:r>
                          </w:p>
                          <w:p w14:paraId="02237DB7" w14:textId="77777777" w:rsidR="005E397A" w:rsidRDefault="005E397A"/>
                          <w:p w14:paraId="269A8F8D" w14:textId="77777777" w:rsidR="005E397A" w:rsidRPr="004B7E44" w:rsidRDefault="005E397A" w:rsidP="004B7E44">
                            <w:pPr>
                              <w:pStyle w:val="Ttulo1"/>
                            </w:pPr>
                            <w:r w:rsidRPr="004B7E44">
                              <w:rPr>
                                <w:lang w:bidi="es-ES"/>
                              </w:rPr>
                              <w:t>Nombre de la compañía</w:t>
                            </w:r>
                          </w:p>
                          <w:p w14:paraId="1281E54D" w14:textId="77777777" w:rsidR="005E397A" w:rsidRDefault="005E397A"/>
                          <w:p w14:paraId="1C46739F" w14:textId="77777777" w:rsidR="005E397A" w:rsidRPr="004B7E44" w:rsidRDefault="005E397A" w:rsidP="004B7E44">
                            <w:pPr>
                              <w:pStyle w:val="Ttulo1"/>
                            </w:pPr>
                            <w:r>
                              <w:rPr>
                                <w:lang w:bidi="es-ES"/>
                              </w:rPr>
                              <w:t>Consultoría Qubit S.L.</w:t>
                            </w:r>
                          </w:p>
                          <w:p w14:paraId="55CE5A86" w14:textId="77777777" w:rsidR="005E397A" w:rsidRDefault="005E397A"/>
                          <w:p w14:paraId="6873B69F" w14:textId="77777777" w:rsidR="005E397A" w:rsidRPr="004B7E44" w:rsidRDefault="005E397A" w:rsidP="004B7E44">
                            <w:pPr>
                              <w:pStyle w:val="Ttulo1"/>
                            </w:pPr>
                            <w:r w:rsidRPr="004B7E44">
                              <w:rPr>
                                <w:lang w:bidi="es-ES"/>
                              </w:rPr>
                              <w:t>Nombre de la compañía</w:t>
                            </w:r>
                          </w:p>
                          <w:p w14:paraId="3A31D9D6" w14:textId="77777777" w:rsidR="005E397A" w:rsidRDefault="005E397A"/>
                          <w:p w14:paraId="6283BA69" w14:textId="257ECC0C" w:rsidR="005E397A" w:rsidRPr="004B7E44" w:rsidRDefault="005E397A" w:rsidP="004B7E44">
                            <w:pPr>
                              <w:pStyle w:val="Ttulo1"/>
                            </w:pPr>
                            <w:r>
                              <w:rPr>
                                <w:lang w:bidi="es-ES"/>
                              </w:rPr>
                              <w:t>Consultoría Qubit S.L.</w:t>
                            </w:r>
                          </w:p>
                          <w:p w14:paraId="729348F3" w14:textId="77777777" w:rsidR="005E397A" w:rsidRDefault="005E397A"/>
                          <w:p w14:paraId="17628751" w14:textId="77777777" w:rsidR="005E397A" w:rsidRPr="004B7E44" w:rsidRDefault="005E397A" w:rsidP="004B7E44">
                            <w:pPr>
                              <w:pStyle w:val="Ttulo1"/>
                            </w:pPr>
                            <w:r w:rsidRPr="004B7E44">
                              <w:rPr>
                                <w:lang w:bidi="es-ES"/>
                              </w:rPr>
                              <w:t>Nombre de la compañía</w:t>
                            </w:r>
                          </w:p>
                          <w:p w14:paraId="39EDFDC7" w14:textId="77777777" w:rsidR="005E397A" w:rsidRDefault="005E397A"/>
                          <w:p w14:paraId="2DE3D892" w14:textId="7A2D7C7A" w:rsidR="005E397A" w:rsidRPr="004B7E44" w:rsidRDefault="005E397A" w:rsidP="004B7E44">
                            <w:pPr>
                              <w:pStyle w:val="Ttulo1"/>
                            </w:pPr>
                            <w:r>
                              <w:rPr>
                                <w:lang w:bidi="es-ES"/>
                              </w:rPr>
                              <w:t>Consultoría Qubit S.L.</w:t>
                            </w:r>
                          </w:p>
                          <w:p w14:paraId="18F81DD3" w14:textId="77777777" w:rsidR="005E397A" w:rsidRDefault="005E397A"/>
                          <w:p w14:paraId="019CF7C1" w14:textId="77777777" w:rsidR="005E397A" w:rsidRPr="004B7E44" w:rsidRDefault="005E397A"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348F5575">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66572F3D" w14:textId="39BC357D" w:rsidR="005E397A" w:rsidRPr="004B7E44" w:rsidRDefault="005E397A" w:rsidP="004B7E44">
                                  <w:pPr>
                                    <w:rPr>
                                      <w:lang w:bidi="es-ES"/>
                                    </w:rPr>
                                  </w:pPr>
                                  <w:r>
                                    <w:rPr>
                                      <w:lang w:bidi="es-ES"/>
                                    </w:rPr>
                                    <w:t>Residencial La Gran Manzana</w:t>
                                  </w:r>
                                </w:p>
                                <w:p w14:paraId="4121465A" w14:textId="68110615" w:rsidR="005E397A" w:rsidRPr="004B7E44" w:rsidRDefault="005E397A" w:rsidP="004B7E44">
                                  <w:r>
                                    <w:rPr>
                                      <w:lang w:bidi="es-ES"/>
                                    </w:rPr>
                                    <w:t>Quart de Poblet, Valencia (46930)</w:t>
                                  </w:r>
                                </w:p>
                                <w:p w14:paraId="3494D1DF" w14:textId="77777777" w:rsidR="005E397A" w:rsidRDefault="005E397A"/>
                                <w:p w14:paraId="4C44366C" w14:textId="77777777" w:rsidR="005E397A" w:rsidRPr="004B7E44" w:rsidRDefault="005E397A" w:rsidP="004B7E44">
                                  <w:r w:rsidRPr="004B7E44">
                                    <w:rPr>
                                      <w:lang w:bidi="es-ES"/>
                                    </w:rPr>
                                    <w:t>Dirección</w:t>
                                  </w:r>
                                </w:p>
                                <w:p w14:paraId="6FE8A1FA" w14:textId="77777777" w:rsidR="005E397A" w:rsidRPr="004B7E44" w:rsidRDefault="005E397A" w:rsidP="004B7E44">
                                  <w:r w:rsidRPr="004B7E44">
                                    <w:rPr>
                                      <w:lang w:bidi="es-ES"/>
                                    </w:rPr>
                                    <w:t>Ciudad, provincia y código postal</w:t>
                                  </w:r>
                                </w:p>
                                <w:p w14:paraId="4A9ADE5E" w14:textId="77777777" w:rsidR="005E397A" w:rsidRDefault="005E397A"/>
                                <w:p w14:paraId="3251A161" w14:textId="77777777" w:rsidR="005E397A" w:rsidRPr="004B7E44" w:rsidRDefault="005E397A" w:rsidP="004B7E44">
                                  <w:r w:rsidRPr="004B7E44">
                                    <w:rPr>
                                      <w:lang w:bidi="es-ES"/>
                                    </w:rPr>
                                    <w:t>Dirección</w:t>
                                  </w:r>
                                </w:p>
                                <w:p w14:paraId="00A8C8EE" w14:textId="77777777" w:rsidR="005E397A" w:rsidRPr="004B7E44" w:rsidRDefault="005E397A" w:rsidP="004B7E44">
                                  <w:r w:rsidRPr="004B7E44">
                                    <w:rPr>
                                      <w:lang w:bidi="es-ES"/>
                                    </w:rPr>
                                    <w:t>Ciudad, provincia y código postal</w:t>
                                  </w:r>
                                </w:p>
                                <w:p w14:paraId="6630F8E6" w14:textId="77777777" w:rsidR="005E397A" w:rsidRDefault="005E397A"/>
                                <w:p w14:paraId="7FC9705C" w14:textId="77777777" w:rsidR="005E397A" w:rsidRPr="004B7E44" w:rsidRDefault="005E397A" w:rsidP="004B7E44">
                                  <w:r w:rsidRPr="004B7E44">
                                    <w:rPr>
                                      <w:lang w:bidi="es-ES"/>
                                    </w:rPr>
                                    <w:t>Dirección</w:t>
                                  </w:r>
                                </w:p>
                                <w:p w14:paraId="6DE878CC" w14:textId="77777777" w:rsidR="005E397A" w:rsidRPr="004B7E44" w:rsidRDefault="005E397A" w:rsidP="004B7E44">
                                  <w:r w:rsidRPr="004B7E44">
                                    <w:rPr>
                                      <w:lang w:bidi="es-ES"/>
                                    </w:rPr>
                                    <w:t>Ciudad, provincia y código postal</w:t>
                                  </w:r>
                                </w:p>
                                <w:p w14:paraId="0A6F2239" w14:textId="77777777" w:rsidR="005E397A" w:rsidRDefault="005E397A"/>
                                <w:p w14:paraId="64809EC6" w14:textId="77777777" w:rsidR="005E397A" w:rsidRPr="004B7E44" w:rsidRDefault="005E397A" w:rsidP="004B7E44">
                                  <w:r w:rsidRPr="004B7E44">
                                    <w:rPr>
                                      <w:lang w:bidi="es-ES"/>
                                    </w:rPr>
                                    <w:t>Dirección</w:t>
                                  </w:r>
                                </w:p>
                                <w:p w14:paraId="3558095E" w14:textId="77777777" w:rsidR="005E397A" w:rsidRPr="004B7E44" w:rsidRDefault="005E397A" w:rsidP="004B7E44">
                                  <w:r w:rsidRPr="004B7E44">
                                    <w:rPr>
                                      <w:lang w:bidi="es-ES"/>
                                    </w:rPr>
                                    <w:t>Ciudad, provincia y código postal</w:t>
                                  </w:r>
                                </w:p>
                                <w:p w14:paraId="0D6C2328" w14:textId="77777777" w:rsidR="005E397A" w:rsidRDefault="005E397A"/>
                                <w:p w14:paraId="088D7E5E" w14:textId="77777777" w:rsidR="005E397A" w:rsidRPr="004B7E44" w:rsidRDefault="005E397A" w:rsidP="004B7E44">
                                  <w:r w:rsidRPr="004B7E44">
                                    <w:rPr>
                                      <w:lang w:bidi="es-ES"/>
                                    </w:rPr>
                                    <w:t>Dirección</w:t>
                                  </w:r>
                                </w:p>
                                <w:p w14:paraId="37357E8B" w14:textId="77777777" w:rsidR="005E397A" w:rsidRPr="004B7E44" w:rsidRDefault="005E397A" w:rsidP="004B7E44">
                                  <w:r w:rsidRPr="004B7E44">
                                    <w:rPr>
                                      <w:lang w:bidi="es-ES"/>
                                    </w:rPr>
                                    <w:t>Ciudad, provincia y código postal</w:t>
                                  </w:r>
                                </w:p>
                                <w:p w14:paraId="1A445C49" w14:textId="77777777" w:rsidR="005E397A" w:rsidRDefault="005E397A"/>
                                <w:p w14:paraId="4B95226D" w14:textId="77777777" w:rsidR="005E397A" w:rsidRPr="004B7E44" w:rsidRDefault="005E397A" w:rsidP="004B7E44">
                                  <w:r w:rsidRPr="004B7E44">
                                    <w:rPr>
                                      <w:lang w:bidi="es-ES"/>
                                    </w:rPr>
                                    <w:t>Dirección</w:t>
                                  </w:r>
                                </w:p>
                                <w:p w14:paraId="33569B7F" w14:textId="77777777" w:rsidR="005E397A" w:rsidRPr="004B7E44" w:rsidRDefault="005E397A" w:rsidP="004B7E44">
                                  <w:r w:rsidRPr="004B7E44">
                                    <w:rPr>
                                      <w:lang w:bidi="es-ES"/>
                                    </w:rPr>
                                    <w:t>Ciudad, provincia y código postal</w:t>
                                  </w:r>
                                </w:p>
                                <w:p w14:paraId="1C982032" w14:textId="77777777" w:rsidR="005E397A" w:rsidRDefault="005E397A"/>
                                <w:p w14:paraId="1317D577" w14:textId="77777777" w:rsidR="005E397A" w:rsidRPr="004B7E44" w:rsidRDefault="005E397A" w:rsidP="004B7E44">
                                  <w:r w:rsidRPr="004B7E44">
                                    <w:rPr>
                                      <w:lang w:bidi="es-ES"/>
                                    </w:rPr>
                                    <w:t>Dirección</w:t>
                                  </w:r>
                                </w:p>
                                <w:p w14:paraId="1464EBA8" w14:textId="77777777" w:rsidR="005E397A" w:rsidRPr="004B7E44" w:rsidRDefault="005E397A" w:rsidP="004B7E44">
                                  <w:r w:rsidRPr="004B7E44">
                                    <w:rPr>
                                      <w:lang w:bidi="es-ES"/>
                                    </w:rPr>
                                    <w:t>Ciudad, provincia y código postal</w:t>
                                  </w:r>
                                </w:p>
                                <w:p w14:paraId="7EB1530F" w14:textId="77777777" w:rsidR="005E397A" w:rsidRDefault="005E397A"/>
                                <w:p w14:paraId="152F7D37" w14:textId="73CC6E24" w:rsidR="005E397A" w:rsidRPr="004B7E44" w:rsidRDefault="005E397A" w:rsidP="004B7E44">
                                  <w:r w:rsidRPr="004B7E44">
                                    <w:rPr>
                                      <w:lang w:bidi="es-ES"/>
                                    </w:rPr>
                                    <w:t>Dirección</w:t>
                                  </w:r>
                                </w:p>
                                <w:p w14:paraId="59E372A8" w14:textId="77777777" w:rsidR="005E397A" w:rsidRPr="004B7E44" w:rsidRDefault="005E397A" w:rsidP="004B7E44">
                                  <w:r w:rsidRPr="004B7E44">
                                    <w:rPr>
                                      <w:lang w:bidi="es-ES"/>
                                    </w:rPr>
                                    <w:t>Ciudad, provincia y código postal</w:t>
                                  </w:r>
                                </w:p>
                                <w:p w14:paraId="05B28268" w14:textId="77777777" w:rsidR="005E397A" w:rsidRDefault="005E397A"/>
                                <w:p w14:paraId="2C418E6C" w14:textId="77777777" w:rsidR="005E397A" w:rsidRPr="004B7E44" w:rsidRDefault="005E397A" w:rsidP="004B7E44">
                                  <w:r w:rsidRPr="004B7E44">
                                    <w:rPr>
                                      <w:lang w:bidi="es-ES"/>
                                    </w:rPr>
                                    <w:t>Dirección</w:t>
                                  </w:r>
                                </w:p>
                                <w:p w14:paraId="6A019960" w14:textId="77777777" w:rsidR="005E397A" w:rsidRPr="004B7E44" w:rsidRDefault="005E397A" w:rsidP="004B7E44">
                                  <w:r w:rsidRPr="004B7E44">
                                    <w:rPr>
                                      <w:lang w:bidi="es-ES"/>
                                    </w:rPr>
                                    <w:t>Ciudad, provincia y código postal</w:t>
                                  </w:r>
                                </w:p>
                                <w:p w14:paraId="5A65F767" w14:textId="77777777" w:rsidR="005E397A" w:rsidRDefault="005E397A"/>
                                <w:p w14:paraId="14D10A1B" w14:textId="77777777" w:rsidR="005E397A" w:rsidRPr="004B7E44" w:rsidRDefault="005E397A" w:rsidP="004B7E44">
                                  <w:r w:rsidRPr="004B7E44">
                                    <w:rPr>
                                      <w:lang w:bidi="es-ES"/>
                                    </w:rPr>
                                    <w:t>Dirección</w:t>
                                  </w:r>
                                </w:p>
                                <w:p w14:paraId="327D5F90" w14:textId="77777777" w:rsidR="005E397A" w:rsidRPr="004B7E44" w:rsidRDefault="005E397A" w:rsidP="004B7E44">
                                  <w:r w:rsidRPr="004B7E44">
                                    <w:rPr>
                                      <w:lang w:bidi="es-ES"/>
                                    </w:rPr>
                                    <w:t>Ciudad, provincia y código postal</w:t>
                                  </w:r>
                                </w:p>
                                <w:p w14:paraId="0EC7E22B" w14:textId="77777777" w:rsidR="005E397A" w:rsidRDefault="005E397A"/>
                                <w:p w14:paraId="253C50B5" w14:textId="77777777" w:rsidR="005E397A" w:rsidRPr="004B7E44" w:rsidRDefault="005E397A" w:rsidP="004B7E44">
                                  <w:r w:rsidRPr="004B7E44">
                                    <w:rPr>
                                      <w:lang w:bidi="es-ES"/>
                                    </w:rPr>
                                    <w:t>Dirección</w:t>
                                  </w:r>
                                </w:p>
                                <w:p w14:paraId="15F0F55D" w14:textId="77777777" w:rsidR="005E397A" w:rsidRPr="004B7E44" w:rsidRDefault="005E397A" w:rsidP="004B7E44">
                                  <w:r w:rsidRPr="004B7E44">
                                    <w:rPr>
                                      <w:lang w:bidi="es-ES"/>
                                    </w:rPr>
                                    <w:t>Ciudad, provincia y código postal</w:t>
                                  </w:r>
                                </w:p>
                                <w:p w14:paraId="5801C0CF" w14:textId="77777777" w:rsidR="005E397A" w:rsidRDefault="005E397A"/>
                                <w:p w14:paraId="5653F0EA" w14:textId="564E9EBD" w:rsidR="005E397A" w:rsidRPr="004B7E44" w:rsidRDefault="005E397A" w:rsidP="004B7E44">
                                  <w:r w:rsidRPr="004B7E44">
                                    <w:rPr>
                                      <w:lang w:bidi="es-ES"/>
                                    </w:rPr>
                                    <w:t>Dirección</w:t>
                                  </w:r>
                                </w:p>
                                <w:p w14:paraId="6D4E2123" w14:textId="77777777" w:rsidR="005E397A" w:rsidRPr="004B7E44" w:rsidRDefault="005E397A" w:rsidP="004B7E44">
                                  <w:r w:rsidRPr="004B7E44">
                                    <w:rPr>
                                      <w:lang w:bidi="es-ES"/>
                                    </w:rPr>
                                    <w:t>Ciudad, provincia y código postal</w:t>
                                  </w:r>
                                </w:p>
                                <w:p w14:paraId="695A3DA3" w14:textId="77777777" w:rsidR="005E397A" w:rsidRDefault="005E397A"/>
                                <w:p w14:paraId="45FB9538" w14:textId="77777777" w:rsidR="005E397A" w:rsidRPr="004B7E44" w:rsidRDefault="005E397A" w:rsidP="004B7E44">
                                  <w:r w:rsidRPr="004B7E44">
                                    <w:rPr>
                                      <w:lang w:bidi="es-ES"/>
                                    </w:rPr>
                                    <w:t>Dirección</w:t>
                                  </w:r>
                                </w:p>
                                <w:p w14:paraId="5F985A9C" w14:textId="77777777" w:rsidR="005E397A" w:rsidRPr="004B7E44" w:rsidRDefault="005E397A" w:rsidP="004B7E44">
                                  <w:r w:rsidRPr="004B7E44">
                                    <w:rPr>
                                      <w:lang w:bidi="es-ES"/>
                                    </w:rPr>
                                    <w:t>Ciudad, provincia y código postal</w:t>
                                  </w:r>
                                </w:p>
                                <w:p w14:paraId="72D907A2" w14:textId="77777777" w:rsidR="005E397A" w:rsidRDefault="005E397A"/>
                                <w:p w14:paraId="1774F905" w14:textId="0B06C073" w:rsidR="005E397A" w:rsidRPr="004B7E44" w:rsidRDefault="005E397A" w:rsidP="004B7E44">
                                  <w:r w:rsidRPr="004B7E44">
                                    <w:rPr>
                                      <w:lang w:bidi="es-ES"/>
                                    </w:rPr>
                                    <w:t>Dirección</w:t>
                                  </w:r>
                                </w:p>
                                <w:p w14:paraId="7D820450" w14:textId="77777777" w:rsidR="005E397A" w:rsidRPr="004B7E44" w:rsidRDefault="005E397A" w:rsidP="004B7E44">
                                  <w:r w:rsidRPr="004B7E44">
                                    <w:rPr>
                                      <w:lang w:bidi="es-ES"/>
                                    </w:rPr>
                                    <w:t>Ciudad, provincia y código postal</w:t>
                                  </w:r>
                                </w:p>
                                <w:p w14:paraId="7FEC668C" w14:textId="77777777" w:rsidR="005E397A" w:rsidRDefault="005E397A"/>
                                <w:p w14:paraId="2B2701DF" w14:textId="77777777" w:rsidR="005E397A" w:rsidRPr="004B7E44" w:rsidRDefault="005E397A" w:rsidP="004B7E44">
                                  <w:r w:rsidRPr="004B7E44">
                                    <w:rPr>
                                      <w:lang w:bidi="es-ES"/>
                                    </w:rPr>
                                    <w:t>Dirección</w:t>
                                  </w:r>
                                </w:p>
                                <w:p w14:paraId="127F88FA" w14:textId="77777777" w:rsidR="005E397A" w:rsidRPr="004B7E44" w:rsidRDefault="005E397A"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66572F3D" w14:textId="39BC357D" w:rsidR="005E397A" w:rsidRPr="004B7E44" w:rsidRDefault="005E397A" w:rsidP="004B7E44">
                            <w:pPr>
                              <w:rPr>
                                <w:lang w:bidi="es-ES"/>
                              </w:rPr>
                            </w:pPr>
                            <w:r>
                              <w:rPr>
                                <w:lang w:bidi="es-ES"/>
                              </w:rPr>
                              <w:t>Residencial La Gran Manzana</w:t>
                            </w:r>
                          </w:p>
                          <w:p w14:paraId="4121465A" w14:textId="68110615" w:rsidR="005E397A" w:rsidRPr="004B7E44" w:rsidRDefault="005E397A" w:rsidP="004B7E44">
                            <w:r>
                              <w:rPr>
                                <w:lang w:bidi="es-ES"/>
                              </w:rPr>
                              <w:t>Quart de Poblet, Valencia (46930)</w:t>
                            </w:r>
                          </w:p>
                          <w:p w14:paraId="3494D1DF" w14:textId="77777777" w:rsidR="005E397A" w:rsidRDefault="005E397A"/>
                          <w:p w14:paraId="4C44366C" w14:textId="77777777" w:rsidR="005E397A" w:rsidRPr="004B7E44" w:rsidRDefault="005E397A" w:rsidP="004B7E44">
                            <w:r w:rsidRPr="004B7E44">
                              <w:rPr>
                                <w:lang w:bidi="es-ES"/>
                              </w:rPr>
                              <w:t>Dirección</w:t>
                            </w:r>
                          </w:p>
                          <w:p w14:paraId="6FE8A1FA" w14:textId="77777777" w:rsidR="005E397A" w:rsidRPr="004B7E44" w:rsidRDefault="005E397A" w:rsidP="004B7E44">
                            <w:r w:rsidRPr="004B7E44">
                              <w:rPr>
                                <w:lang w:bidi="es-ES"/>
                              </w:rPr>
                              <w:t>Ciudad, provincia y código postal</w:t>
                            </w:r>
                          </w:p>
                          <w:p w14:paraId="4A9ADE5E" w14:textId="77777777" w:rsidR="005E397A" w:rsidRDefault="005E397A"/>
                          <w:p w14:paraId="3251A161" w14:textId="77777777" w:rsidR="005E397A" w:rsidRPr="004B7E44" w:rsidRDefault="005E397A" w:rsidP="004B7E44">
                            <w:r w:rsidRPr="004B7E44">
                              <w:rPr>
                                <w:lang w:bidi="es-ES"/>
                              </w:rPr>
                              <w:t>Dirección</w:t>
                            </w:r>
                          </w:p>
                          <w:p w14:paraId="00A8C8EE" w14:textId="77777777" w:rsidR="005E397A" w:rsidRPr="004B7E44" w:rsidRDefault="005E397A" w:rsidP="004B7E44">
                            <w:r w:rsidRPr="004B7E44">
                              <w:rPr>
                                <w:lang w:bidi="es-ES"/>
                              </w:rPr>
                              <w:t>Ciudad, provincia y código postal</w:t>
                            </w:r>
                          </w:p>
                          <w:p w14:paraId="6630F8E6" w14:textId="77777777" w:rsidR="005E397A" w:rsidRDefault="005E397A"/>
                          <w:p w14:paraId="7FC9705C" w14:textId="77777777" w:rsidR="005E397A" w:rsidRPr="004B7E44" w:rsidRDefault="005E397A" w:rsidP="004B7E44">
                            <w:r w:rsidRPr="004B7E44">
                              <w:rPr>
                                <w:lang w:bidi="es-ES"/>
                              </w:rPr>
                              <w:t>Dirección</w:t>
                            </w:r>
                          </w:p>
                          <w:p w14:paraId="6DE878CC" w14:textId="77777777" w:rsidR="005E397A" w:rsidRPr="004B7E44" w:rsidRDefault="005E397A" w:rsidP="004B7E44">
                            <w:r w:rsidRPr="004B7E44">
                              <w:rPr>
                                <w:lang w:bidi="es-ES"/>
                              </w:rPr>
                              <w:t>Ciudad, provincia y código postal</w:t>
                            </w:r>
                          </w:p>
                          <w:p w14:paraId="0A6F2239" w14:textId="77777777" w:rsidR="005E397A" w:rsidRDefault="005E397A"/>
                          <w:p w14:paraId="64809EC6" w14:textId="77777777" w:rsidR="005E397A" w:rsidRPr="004B7E44" w:rsidRDefault="005E397A" w:rsidP="004B7E44">
                            <w:r w:rsidRPr="004B7E44">
                              <w:rPr>
                                <w:lang w:bidi="es-ES"/>
                              </w:rPr>
                              <w:t>Dirección</w:t>
                            </w:r>
                          </w:p>
                          <w:p w14:paraId="3558095E" w14:textId="77777777" w:rsidR="005E397A" w:rsidRPr="004B7E44" w:rsidRDefault="005E397A" w:rsidP="004B7E44">
                            <w:r w:rsidRPr="004B7E44">
                              <w:rPr>
                                <w:lang w:bidi="es-ES"/>
                              </w:rPr>
                              <w:t>Ciudad, provincia y código postal</w:t>
                            </w:r>
                          </w:p>
                          <w:p w14:paraId="0D6C2328" w14:textId="77777777" w:rsidR="005E397A" w:rsidRDefault="005E397A"/>
                          <w:p w14:paraId="088D7E5E" w14:textId="77777777" w:rsidR="005E397A" w:rsidRPr="004B7E44" w:rsidRDefault="005E397A" w:rsidP="004B7E44">
                            <w:r w:rsidRPr="004B7E44">
                              <w:rPr>
                                <w:lang w:bidi="es-ES"/>
                              </w:rPr>
                              <w:t>Dirección</w:t>
                            </w:r>
                          </w:p>
                          <w:p w14:paraId="37357E8B" w14:textId="77777777" w:rsidR="005E397A" w:rsidRPr="004B7E44" w:rsidRDefault="005E397A" w:rsidP="004B7E44">
                            <w:r w:rsidRPr="004B7E44">
                              <w:rPr>
                                <w:lang w:bidi="es-ES"/>
                              </w:rPr>
                              <w:t>Ciudad, provincia y código postal</w:t>
                            </w:r>
                          </w:p>
                          <w:p w14:paraId="1A445C49" w14:textId="77777777" w:rsidR="005E397A" w:rsidRDefault="005E397A"/>
                          <w:p w14:paraId="4B95226D" w14:textId="77777777" w:rsidR="005E397A" w:rsidRPr="004B7E44" w:rsidRDefault="005E397A" w:rsidP="004B7E44">
                            <w:r w:rsidRPr="004B7E44">
                              <w:rPr>
                                <w:lang w:bidi="es-ES"/>
                              </w:rPr>
                              <w:t>Dirección</w:t>
                            </w:r>
                          </w:p>
                          <w:p w14:paraId="33569B7F" w14:textId="77777777" w:rsidR="005E397A" w:rsidRPr="004B7E44" w:rsidRDefault="005E397A" w:rsidP="004B7E44">
                            <w:r w:rsidRPr="004B7E44">
                              <w:rPr>
                                <w:lang w:bidi="es-ES"/>
                              </w:rPr>
                              <w:t>Ciudad, provincia y código postal</w:t>
                            </w:r>
                          </w:p>
                          <w:p w14:paraId="1C982032" w14:textId="77777777" w:rsidR="005E397A" w:rsidRDefault="005E397A"/>
                          <w:p w14:paraId="1317D577" w14:textId="77777777" w:rsidR="005E397A" w:rsidRPr="004B7E44" w:rsidRDefault="005E397A" w:rsidP="004B7E44">
                            <w:r w:rsidRPr="004B7E44">
                              <w:rPr>
                                <w:lang w:bidi="es-ES"/>
                              </w:rPr>
                              <w:t>Dirección</w:t>
                            </w:r>
                          </w:p>
                          <w:p w14:paraId="1464EBA8" w14:textId="77777777" w:rsidR="005E397A" w:rsidRPr="004B7E44" w:rsidRDefault="005E397A" w:rsidP="004B7E44">
                            <w:r w:rsidRPr="004B7E44">
                              <w:rPr>
                                <w:lang w:bidi="es-ES"/>
                              </w:rPr>
                              <w:t>Ciudad, provincia y código postal</w:t>
                            </w:r>
                          </w:p>
                          <w:p w14:paraId="7EB1530F" w14:textId="77777777" w:rsidR="005E397A" w:rsidRDefault="005E397A"/>
                          <w:p w14:paraId="152F7D37" w14:textId="73CC6E24" w:rsidR="005E397A" w:rsidRPr="004B7E44" w:rsidRDefault="005E397A" w:rsidP="004B7E44">
                            <w:r w:rsidRPr="004B7E44">
                              <w:rPr>
                                <w:lang w:bidi="es-ES"/>
                              </w:rPr>
                              <w:t>Dirección</w:t>
                            </w:r>
                          </w:p>
                          <w:p w14:paraId="59E372A8" w14:textId="77777777" w:rsidR="005E397A" w:rsidRPr="004B7E44" w:rsidRDefault="005E397A" w:rsidP="004B7E44">
                            <w:r w:rsidRPr="004B7E44">
                              <w:rPr>
                                <w:lang w:bidi="es-ES"/>
                              </w:rPr>
                              <w:t>Ciudad, provincia y código postal</w:t>
                            </w:r>
                          </w:p>
                          <w:p w14:paraId="05B28268" w14:textId="77777777" w:rsidR="005E397A" w:rsidRDefault="005E397A"/>
                          <w:p w14:paraId="2C418E6C" w14:textId="77777777" w:rsidR="005E397A" w:rsidRPr="004B7E44" w:rsidRDefault="005E397A" w:rsidP="004B7E44">
                            <w:r w:rsidRPr="004B7E44">
                              <w:rPr>
                                <w:lang w:bidi="es-ES"/>
                              </w:rPr>
                              <w:t>Dirección</w:t>
                            </w:r>
                          </w:p>
                          <w:p w14:paraId="6A019960" w14:textId="77777777" w:rsidR="005E397A" w:rsidRPr="004B7E44" w:rsidRDefault="005E397A" w:rsidP="004B7E44">
                            <w:r w:rsidRPr="004B7E44">
                              <w:rPr>
                                <w:lang w:bidi="es-ES"/>
                              </w:rPr>
                              <w:t>Ciudad, provincia y código postal</w:t>
                            </w:r>
                          </w:p>
                          <w:p w14:paraId="5A65F767" w14:textId="77777777" w:rsidR="005E397A" w:rsidRDefault="005E397A"/>
                          <w:p w14:paraId="14D10A1B" w14:textId="77777777" w:rsidR="005E397A" w:rsidRPr="004B7E44" w:rsidRDefault="005E397A" w:rsidP="004B7E44">
                            <w:r w:rsidRPr="004B7E44">
                              <w:rPr>
                                <w:lang w:bidi="es-ES"/>
                              </w:rPr>
                              <w:t>Dirección</w:t>
                            </w:r>
                          </w:p>
                          <w:p w14:paraId="327D5F90" w14:textId="77777777" w:rsidR="005E397A" w:rsidRPr="004B7E44" w:rsidRDefault="005E397A" w:rsidP="004B7E44">
                            <w:r w:rsidRPr="004B7E44">
                              <w:rPr>
                                <w:lang w:bidi="es-ES"/>
                              </w:rPr>
                              <w:t>Ciudad, provincia y código postal</w:t>
                            </w:r>
                          </w:p>
                          <w:p w14:paraId="0EC7E22B" w14:textId="77777777" w:rsidR="005E397A" w:rsidRDefault="005E397A"/>
                          <w:p w14:paraId="253C50B5" w14:textId="77777777" w:rsidR="005E397A" w:rsidRPr="004B7E44" w:rsidRDefault="005E397A" w:rsidP="004B7E44">
                            <w:r w:rsidRPr="004B7E44">
                              <w:rPr>
                                <w:lang w:bidi="es-ES"/>
                              </w:rPr>
                              <w:t>Dirección</w:t>
                            </w:r>
                          </w:p>
                          <w:p w14:paraId="15F0F55D" w14:textId="77777777" w:rsidR="005E397A" w:rsidRPr="004B7E44" w:rsidRDefault="005E397A" w:rsidP="004B7E44">
                            <w:r w:rsidRPr="004B7E44">
                              <w:rPr>
                                <w:lang w:bidi="es-ES"/>
                              </w:rPr>
                              <w:t>Ciudad, provincia y código postal</w:t>
                            </w:r>
                          </w:p>
                          <w:p w14:paraId="5801C0CF" w14:textId="77777777" w:rsidR="005E397A" w:rsidRDefault="005E397A"/>
                          <w:p w14:paraId="5653F0EA" w14:textId="564E9EBD" w:rsidR="005E397A" w:rsidRPr="004B7E44" w:rsidRDefault="005E397A" w:rsidP="004B7E44">
                            <w:r w:rsidRPr="004B7E44">
                              <w:rPr>
                                <w:lang w:bidi="es-ES"/>
                              </w:rPr>
                              <w:t>Dirección</w:t>
                            </w:r>
                          </w:p>
                          <w:p w14:paraId="6D4E2123" w14:textId="77777777" w:rsidR="005E397A" w:rsidRPr="004B7E44" w:rsidRDefault="005E397A" w:rsidP="004B7E44">
                            <w:r w:rsidRPr="004B7E44">
                              <w:rPr>
                                <w:lang w:bidi="es-ES"/>
                              </w:rPr>
                              <w:t>Ciudad, provincia y código postal</w:t>
                            </w:r>
                          </w:p>
                          <w:p w14:paraId="695A3DA3" w14:textId="77777777" w:rsidR="005E397A" w:rsidRDefault="005E397A"/>
                          <w:p w14:paraId="45FB9538" w14:textId="77777777" w:rsidR="005E397A" w:rsidRPr="004B7E44" w:rsidRDefault="005E397A" w:rsidP="004B7E44">
                            <w:r w:rsidRPr="004B7E44">
                              <w:rPr>
                                <w:lang w:bidi="es-ES"/>
                              </w:rPr>
                              <w:t>Dirección</w:t>
                            </w:r>
                          </w:p>
                          <w:p w14:paraId="5F985A9C" w14:textId="77777777" w:rsidR="005E397A" w:rsidRPr="004B7E44" w:rsidRDefault="005E397A" w:rsidP="004B7E44">
                            <w:r w:rsidRPr="004B7E44">
                              <w:rPr>
                                <w:lang w:bidi="es-ES"/>
                              </w:rPr>
                              <w:t>Ciudad, provincia y código postal</w:t>
                            </w:r>
                          </w:p>
                          <w:p w14:paraId="72D907A2" w14:textId="77777777" w:rsidR="005E397A" w:rsidRDefault="005E397A"/>
                          <w:p w14:paraId="1774F905" w14:textId="0B06C073" w:rsidR="005E397A" w:rsidRPr="004B7E44" w:rsidRDefault="005E397A" w:rsidP="004B7E44">
                            <w:r w:rsidRPr="004B7E44">
                              <w:rPr>
                                <w:lang w:bidi="es-ES"/>
                              </w:rPr>
                              <w:t>Dirección</w:t>
                            </w:r>
                          </w:p>
                          <w:p w14:paraId="7D820450" w14:textId="77777777" w:rsidR="005E397A" w:rsidRPr="004B7E44" w:rsidRDefault="005E397A" w:rsidP="004B7E44">
                            <w:r w:rsidRPr="004B7E44">
                              <w:rPr>
                                <w:lang w:bidi="es-ES"/>
                              </w:rPr>
                              <w:t>Ciudad, provincia y código postal</w:t>
                            </w:r>
                          </w:p>
                          <w:p w14:paraId="7FEC668C" w14:textId="77777777" w:rsidR="005E397A" w:rsidRDefault="005E397A"/>
                          <w:p w14:paraId="2B2701DF" w14:textId="77777777" w:rsidR="005E397A" w:rsidRPr="004B7E44" w:rsidRDefault="005E397A" w:rsidP="004B7E44">
                            <w:r w:rsidRPr="004B7E44">
                              <w:rPr>
                                <w:lang w:bidi="es-ES"/>
                              </w:rPr>
                              <w:t>Dirección</w:t>
                            </w:r>
                          </w:p>
                          <w:p w14:paraId="127F88FA" w14:textId="77777777" w:rsidR="005E397A" w:rsidRPr="004B7E44" w:rsidRDefault="005E397A"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195D6EE8">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14:paraId="2E953760" w14:textId="708F82A9" w:rsidR="005E397A" w:rsidRDefault="00E14982">
                                  <w:r>
                                    <w:rPr>
                                      <w:lang w:bidi="es-ES"/>
                                    </w:rPr>
                                    <w:t>(+34) 611 600 946</w:t>
                                  </w:r>
                                  <w:r w:rsidR="005E397A">
                                    <w:rPr>
                                      <w:lang w:bidi="es-ES"/>
                                    </w:rPr>
                                    <w:br/>
                                    <w:t>https://qubitvlc.github.io</w:t>
                                  </w:r>
                                </w:p>
                                <w:p w14:paraId="792480E3" w14:textId="77777777" w:rsidR="005E397A" w:rsidRDefault="005E397A"/>
                                <w:p w14:paraId="08717E87" w14:textId="77777777" w:rsidR="005E397A" w:rsidRDefault="005E397A" w:rsidP="004B7E44">
                                  <w:r>
                                    <w:rPr>
                                      <w:lang w:bidi="es-ES"/>
                                    </w:rPr>
                                    <w:t>Teléfono</w:t>
                                  </w:r>
                                </w:p>
                                <w:p w14:paraId="050FB07A" w14:textId="77777777" w:rsidR="005E397A" w:rsidRPr="004B7E44" w:rsidRDefault="005E397A" w:rsidP="004B7E44">
                                  <w:r>
                                    <w:rPr>
                                      <w:lang w:bidi="es-ES"/>
                                    </w:rPr>
                                    <w:t>Correo electrónico</w:t>
                                  </w:r>
                                </w:p>
                                <w:p w14:paraId="45F1EAF9" w14:textId="77777777" w:rsidR="005E397A" w:rsidRDefault="005E397A"/>
                                <w:p w14:paraId="6CD02434" w14:textId="77777777" w:rsidR="005E397A" w:rsidRDefault="005E397A" w:rsidP="004B7E44">
                                  <w:r>
                                    <w:rPr>
                                      <w:lang w:bidi="es-ES"/>
                                    </w:rPr>
                                    <w:t>Teléfono</w:t>
                                  </w:r>
                                </w:p>
                                <w:p w14:paraId="0809BF41" w14:textId="77777777" w:rsidR="005E397A" w:rsidRPr="004B7E44" w:rsidRDefault="005E397A" w:rsidP="004B7E44">
                                  <w:r>
                                    <w:rPr>
                                      <w:lang w:bidi="es-ES"/>
                                    </w:rPr>
                                    <w:t>Correo electrónico</w:t>
                                  </w:r>
                                </w:p>
                                <w:p w14:paraId="78FAC480" w14:textId="77777777" w:rsidR="005E397A" w:rsidRDefault="005E397A"/>
                                <w:p w14:paraId="475162ED" w14:textId="77777777" w:rsidR="005E397A" w:rsidRDefault="005E397A" w:rsidP="004B7E44">
                                  <w:r>
                                    <w:rPr>
                                      <w:lang w:bidi="es-ES"/>
                                    </w:rPr>
                                    <w:t>Teléfono</w:t>
                                  </w:r>
                                </w:p>
                                <w:p w14:paraId="184D04D4" w14:textId="77777777" w:rsidR="005E397A" w:rsidRPr="004B7E44" w:rsidRDefault="005E397A" w:rsidP="004B7E44">
                                  <w:r>
                                    <w:rPr>
                                      <w:lang w:bidi="es-ES"/>
                                    </w:rPr>
                                    <w:t>Correo electrónico</w:t>
                                  </w:r>
                                </w:p>
                                <w:p w14:paraId="5DBEED9D" w14:textId="77777777" w:rsidR="005E397A" w:rsidRDefault="005E397A"/>
                                <w:p w14:paraId="00AE8D82" w14:textId="77777777" w:rsidR="005E397A" w:rsidRDefault="005E397A" w:rsidP="004B7E44">
                                  <w:r>
                                    <w:rPr>
                                      <w:lang w:bidi="es-ES"/>
                                    </w:rPr>
                                    <w:t>Teléfono</w:t>
                                  </w:r>
                                </w:p>
                                <w:p w14:paraId="4377762A" w14:textId="77777777" w:rsidR="005E397A" w:rsidRPr="004B7E44" w:rsidRDefault="005E397A" w:rsidP="004B7E44">
                                  <w:r>
                                    <w:rPr>
                                      <w:lang w:bidi="es-ES"/>
                                    </w:rPr>
                                    <w:t>Correo electrónico</w:t>
                                  </w:r>
                                </w:p>
                                <w:p w14:paraId="58FCFD1A" w14:textId="77777777" w:rsidR="005E397A" w:rsidRDefault="005E397A"/>
                                <w:p w14:paraId="6346A715" w14:textId="77777777" w:rsidR="005E397A" w:rsidRDefault="005E397A" w:rsidP="004B7E44">
                                  <w:r>
                                    <w:rPr>
                                      <w:lang w:bidi="es-ES"/>
                                    </w:rPr>
                                    <w:t>Teléfono</w:t>
                                  </w:r>
                                </w:p>
                                <w:p w14:paraId="2884CC6A" w14:textId="77777777" w:rsidR="005E397A" w:rsidRPr="004B7E44" w:rsidRDefault="005E397A" w:rsidP="004B7E44">
                                  <w:r>
                                    <w:rPr>
                                      <w:lang w:bidi="es-ES"/>
                                    </w:rPr>
                                    <w:t>Correo electrónico</w:t>
                                  </w:r>
                                </w:p>
                                <w:p w14:paraId="09A2B4AF" w14:textId="77777777" w:rsidR="005E397A" w:rsidRDefault="005E397A"/>
                                <w:p w14:paraId="41FA5D90" w14:textId="77777777" w:rsidR="005E397A" w:rsidRDefault="005E397A" w:rsidP="004B7E44">
                                  <w:r>
                                    <w:rPr>
                                      <w:lang w:bidi="es-ES"/>
                                    </w:rPr>
                                    <w:t>Teléfono</w:t>
                                  </w:r>
                                </w:p>
                                <w:p w14:paraId="3CE43BCC" w14:textId="77777777" w:rsidR="005E397A" w:rsidRPr="004B7E44" w:rsidRDefault="005E397A" w:rsidP="004B7E44">
                                  <w:r>
                                    <w:rPr>
                                      <w:lang w:bidi="es-ES"/>
                                    </w:rPr>
                                    <w:t>Correo electrónico</w:t>
                                  </w:r>
                                </w:p>
                                <w:p w14:paraId="1AD6DCD3" w14:textId="77777777" w:rsidR="005E397A" w:rsidRDefault="005E397A"/>
                                <w:p w14:paraId="3FE24AB7" w14:textId="77777777" w:rsidR="005E397A" w:rsidRDefault="005E397A" w:rsidP="004B7E44">
                                  <w:r>
                                    <w:rPr>
                                      <w:lang w:bidi="es-ES"/>
                                    </w:rPr>
                                    <w:t>Teléfono</w:t>
                                  </w:r>
                                </w:p>
                                <w:p w14:paraId="675933EE" w14:textId="77777777" w:rsidR="005E397A" w:rsidRPr="004B7E44" w:rsidRDefault="005E397A" w:rsidP="004B7E44">
                                  <w:r>
                                    <w:rPr>
                                      <w:lang w:bidi="es-ES"/>
                                    </w:rPr>
                                    <w:t>Correo electrónico</w:t>
                                  </w:r>
                                </w:p>
                                <w:p w14:paraId="642A2F6A" w14:textId="77777777" w:rsidR="005E397A" w:rsidRDefault="005E397A"/>
                                <w:p w14:paraId="4169DC4F" w14:textId="77777777" w:rsidR="005E397A" w:rsidRDefault="005E397A" w:rsidP="004B7E44">
                                  <w:r>
                                    <w:rPr>
                                      <w:lang w:bidi="es-ES"/>
                                    </w:rPr>
                                    <w:t>Teléfono</w:t>
                                  </w:r>
                                </w:p>
                                <w:p w14:paraId="1535A4A2" w14:textId="77777777" w:rsidR="005E397A" w:rsidRPr="004B7E44" w:rsidRDefault="005E397A" w:rsidP="004B7E44">
                                  <w:r>
                                    <w:rPr>
                                      <w:lang w:bidi="es-ES"/>
                                    </w:rPr>
                                    <w:t>Correo electrónico</w:t>
                                  </w:r>
                                </w:p>
                                <w:p w14:paraId="45F99DD6" w14:textId="77777777" w:rsidR="005E397A" w:rsidRDefault="005E397A"/>
                                <w:p w14:paraId="750E0903" w14:textId="77777777" w:rsidR="005E397A" w:rsidRDefault="005E397A" w:rsidP="004B7E44">
                                  <w:r>
                                    <w:rPr>
                                      <w:lang w:bidi="es-ES"/>
                                    </w:rPr>
                                    <w:t>Teléfono</w:t>
                                  </w:r>
                                </w:p>
                                <w:p w14:paraId="367CB658" w14:textId="77777777" w:rsidR="005E397A" w:rsidRPr="004B7E44" w:rsidRDefault="005E397A" w:rsidP="004B7E44">
                                  <w:r>
                                    <w:rPr>
                                      <w:lang w:bidi="es-ES"/>
                                    </w:rPr>
                                    <w:t>Correo electrónico</w:t>
                                  </w:r>
                                </w:p>
                                <w:p w14:paraId="696C2A5A" w14:textId="77777777" w:rsidR="005E397A" w:rsidRDefault="005E397A"/>
                                <w:p w14:paraId="75A1BD79" w14:textId="77777777" w:rsidR="005E397A" w:rsidRDefault="005E397A" w:rsidP="004B7E44">
                                  <w:r>
                                    <w:rPr>
                                      <w:lang w:bidi="es-ES"/>
                                    </w:rPr>
                                    <w:t>Teléfono</w:t>
                                  </w:r>
                                </w:p>
                                <w:p w14:paraId="58EEB1AF" w14:textId="77777777" w:rsidR="005E397A" w:rsidRPr="004B7E44" w:rsidRDefault="005E397A" w:rsidP="004B7E44">
                                  <w:r>
                                    <w:rPr>
                                      <w:lang w:bidi="es-ES"/>
                                    </w:rPr>
                                    <w:t>Correo electrónico</w:t>
                                  </w:r>
                                </w:p>
                                <w:p w14:paraId="5823619C" w14:textId="77777777" w:rsidR="005E397A" w:rsidRDefault="005E397A"/>
                                <w:p w14:paraId="16DD3F57" w14:textId="77777777" w:rsidR="005E397A" w:rsidRDefault="005E397A" w:rsidP="004B7E44">
                                  <w:r>
                                    <w:rPr>
                                      <w:lang w:bidi="es-ES"/>
                                    </w:rPr>
                                    <w:t>Teléfono</w:t>
                                  </w:r>
                                </w:p>
                                <w:p w14:paraId="40D3B18A" w14:textId="77777777" w:rsidR="005E397A" w:rsidRPr="004B7E44" w:rsidRDefault="005E397A" w:rsidP="004B7E44">
                                  <w:r>
                                    <w:rPr>
                                      <w:lang w:bidi="es-ES"/>
                                    </w:rPr>
                                    <w:t>Correo electrónico</w:t>
                                  </w:r>
                                </w:p>
                                <w:p w14:paraId="144ED92C" w14:textId="77777777" w:rsidR="005E397A" w:rsidRDefault="005E397A"/>
                                <w:p w14:paraId="2FEE1EE3" w14:textId="77777777" w:rsidR="005E397A" w:rsidRDefault="005E397A" w:rsidP="004B7E44">
                                  <w:r>
                                    <w:rPr>
                                      <w:lang w:bidi="es-ES"/>
                                    </w:rPr>
                                    <w:t>Teléfono</w:t>
                                  </w:r>
                                </w:p>
                                <w:p w14:paraId="5D23C341" w14:textId="30748463" w:rsidR="005E397A" w:rsidRPr="004B7E44" w:rsidRDefault="005E397A" w:rsidP="004B7E44">
                                  <w:r>
                                    <w:rPr>
                                      <w:lang w:bidi="es-ES"/>
                                    </w:rPr>
                                    <w:t xml:space="preserve">Correo </w:t>
                                  </w:r>
                                  <w:proofErr w:type="gramStart"/>
                                  <w:r>
                                    <w:rPr>
                                      <w:lang w:bidi="es-ES"/>
                                    </w:rPr>
                                    <w:t>electrónico</w:t>
                                  </w:r>
                                  <w:r w:rsidR="00E14982">
                                    <w:rPr>
                                      <w:lang w:bidi="es-ES"/>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14:paraId="2E953760" w14:textId="708F82A9" w:rsidR="005E397A" w:rsidRDefault="00E14982">
                            <w:r>
                              <w:rPr>
                                <w:lang w:bidi="es-ES"/>
                              </w:rPr>
                              <w:t>(+34) 611 600 946</w:t>
                            </w:r>
                            <w:r w:rsidR="005E397A">
                              <w:rPr>
                                <w:lang w:bidi="es-ES"/>
                              </w:rPr>
                              <w:br/>
                              <w:t>https://qubitvlc.github.io</w:t>
                            </w:r>
                          </w:p>
                          <w:p w14:paraId="792480E3" w14:textId="77777777" w:rsidR="005E397A" w:rsidRDefault="005E397A"/>
                          <w:p w14:paraId="08717E87" w14:textId="77777777" w:rsidR="005E397A" w:rsidRDefault="005E397A" w:rsidP="004B7E44">
                            <w:r>
                              <w:rPr>
                                <w:lang w:bidi="es-ES"/>
                              </w:rPr>
                              <w:t>Teléfono</w:t>
                            </w:r>
                          </w:p>
                          <w:p w14:paraId="050FB07A" w14:textId="77777777" w:rsidR="005E397A" w:rsidRPr="004B7E44" w:rsidRDefault="005E397A" w:rsidP="004B7E44">
                            <w:r>
                              <w:rPr>
                                <w:lang w:bidi="es-ES"/>
                              </w:rPr>
                              <w:t>Correo electrónico</w:t>
                            </w:r>
                          </w:p>
                          <w:p w14:paraId="45F1EAF9" w14:textId="77777777" w:rsidR="005E397A" w:rsidRDefault="005E397A"/>
                          <w:p w14:paraId="6CD02434" w14:textId="77777777" w:rsidR="005E397A" w:rsidRDefault="005E397A" w:rsidP="004B7E44">
                            <w:r>
                              <w:rPr>
                                <w:lang w:bidi="es-ES"/>
                              </w:rPr>
                              <w:t>Teléfono</w:t>
                            </w:r>
                          </w:p>
                          <w:p w14:paraId="0809BF41" w14:textId="77777777" w:rsidR="005E397A" w:rsidRPr="004B7E44" w:rsidRDefault="005E397A" w:rsidP="004B7E44">
                            <w:r>
                              <w:rPr>
                                <w:lang w:bidi="es-ES"/>
                              </w:rPr>
                              <w:t>Correo electrónico</w:t>
                            </w:r>
                          </w:p>
                          <w:p w14:paraId="78FAC480" w14:textId="77777777" w:rsidR="005E397A" w:rsidRDefault="005E397A"/>
                          <w:p w14:paraId="475162ED" w14:textId="77777777" w:rsidR="005E397A" w:rsidRDefault="005E397A" w:rsidP="004B7E44">
                            <w:r>
                              <w:rPr>
                                <w:lang w:bidi="es-ES"/>
                              </w:rPr>
                              <w:t>Teléfono</w:t>
                            </w:r>
                          </w:p>
                          <w:p w14:paraId="184D04D4" w14:textId="77777777" w:rsidR="005E397A" w:rsidRPr="004B7E44" w:rsidRDefault="005E397A" w:rsidP="004B7E44">
                            <w:r>
                              <w:rPr>
                                <w:lang w:bidi="es-ES"/>
                              </w:rPr>
                              <w:t>Correo electrónico</w:t>
                            </w:r>
                          </w:p>
                          <w:p w14:paraId="5DBEED9D" w14:textId="77777777" w:rsidR="005E397A" w:rsidRDefault="005E397A"/>
                          <w:p w14:paraId="00AE8D82" w14:textId="77777777" w:rsidR="005E397A" w:rsidRDefault="005E397A" w:rsidP="004B7E44">
                            <w:r>
                              <w:rPr>
                                <w:lang w:bidi="es-ES"/>
                              </w:rPr>
                              <w:t>Teléfono</w:t>
                            </w:r>
                          </w:p>
                          <w:p w14:paraId="4377762A" w14:textId="77777777" w:rsidR="005E397A" w:rsidRPr="004B7E44" w:rsidRDefault="005E397A" w:rsidP="004B7E44">
                            <w:r>
                              <w:rPr>
                                <w:lang w:bidi="es-ES"/>
                              </w:rPr>
                              <w:t>Correo electrónico</w:t>
                            </w:r>
                          </w:p>
                          <w:p w14:paraId="58FCFD1A" w14:textId="77777777" w:rsidR="005E397A" w:rsidRDefault="005E397A"/>
                          <w:p w14:paraId="6346A715" w14:textId="77777777" w:rsidR="005E397A" w:rsidRDefault="005E397A" w:rsidP="004B7E44">
                            <w:r>
                              <w:rPr>
                                <w:lang w:bidi="es-ES"/>
                              </w:rPr>
                              <w:t>Teléfono</w:t>
                            </w:r>
                          </w:p>
                          <w:p w14:paraId="2884CC6A" w14:textId="77777777" w:rsidR="005E397A" w:rsidRPr="004B7E44" w:rsidRDefault="005E397A" w:rsidP="004B7E44">
                            <w:r>
                              <w:rPr>
                                <w:lang w:bidi="es-ES"/>
                              </w:rPr>
                              <w:t>Correo electrónico</w:t>
                            </w:r>
                          </w:p>
                          <w:p w14:paraId="09A2B4AF" w14:textId="77777777" w:rsidR="005E397A" w:rsidRDefault="005E397A"/>
                          <w:p w14:paraId="41FA5D90" w14:textId="77777777" w:rsidR="005E397A" w:rsidRDefault="005E397A" w:rsidP="004B7E44">
                            <w:r>
                              <w:rPr>
                                <w:lang w:bidi="es-ES"/>
                              </w:rPr>
                              <w:t>Teléfono</w:t>
                            </w:r>
                          </w:p>
                          <w:p w14:paraId="3CE43BCC" w14:textId="77777777" w:rsidR="005E397A" w:rsidRPr="004B7E44" w:rsidRDefault="005E397A" w:rsidP="004B7E44">
                            <w:r>
                              <w:rPr>
                                <w:lang w:bidi="es-ES"/>
                              </w:rPr>
                              <w:t>Correo electrónico</w:t>
                            </w:r>
                          </w:p>
                          <w:p w14:paraId="1AD6DCD3" w14:textId="77777777" w:rsidR="005E397A" w:rsidRDefault="005E397A"/>
                          <w:p w14:paraId="3FE24AB7" w14:textId="77777777" w:rsidR="005E397A" w:rsidRDefault="005E397A" w:rsidP="004B7E44">
                            <w:r>
                              <w:rPr>
                                <w:lang w:bidi="es-ES"/>
                              </w:rPr>
                              <w:t>Teléfono</w:t>
                            </w:r>
                          </w:p>
                          <w:p w14:paraId="675933EE" w14:textId="77777777" w:rsidR="005E397A" w:rsidRPr="004B7E44" w:rsidRDefault="005E397A" w:rsidP="004B7E44">
                            <w:r>
                              <w:rPr>
                                <w:lang w:bidi="es-ES"/>
                              </w:rPr>
                              <w:t>Correo electrónico</w:t>
                            </w:r>
                          </w:p>
                          <w:p w14:paraId="642A2F6A" w14:textId="77777777" w:rsidR="005E397A" w:rsidRDefault="005E397A"/>
                          <w:p w14:paraId="4169DC4F" w14:textId="77777777" w:rsidR="005E397A" w:rsidRDefault="005E397A" w:rsidP="004B7E44">
                            <w:r>
                              <w:rPr>
                                <w:lang w:bidi="es-ES"/>
                              </w:rPr>
                              <w:t>Teléfono</w:t>
                            </w:r>
                          </w:p>
                          <w:p w14:paraId="1535A4A2" w14:textId="77777777" w:rsidR="005E397A" w:rsidRPr="004B7E44" w:rsidRDefault="005E397A" w:rsidP="004B7E44">
                            <w:r>
                              <w:rPr>
                                <w:lang w:bidi="es-ES"/>
                              </w:rPr>
                              <w:t>Correo electrónico</w:t>
                            </w:r>
                          </w:p>
                          <w:p w14:paraId="45F99DD6" w14:textId="77777777" w:rsidR="005E397A" w:rsidRDefault="005E397A"/>
                          <w:p w14:paraId="750E0903" w14:textId="77777777" w:rsidR="005E397A" w:rsidRDefault="005E397A" w:rsidP="004B7E44">
                            <w:r>
                              <w:rPr>
                                <w:lang w:bidi="es-ES"/>
                              </w:rPr>
                              <w:t>Teléfono</w:t>
                            </w:r>
                          </w:p>
                          <w:p w14:paraId="367CB658" w14:textId="77777777" w:rsidR="005E397A" w:rsidRPr="004B7E44" w:rsidRDefault="005E397A" w:rsidP="004B7E44">
                            <w:r>
                              <w:rPr>
                                <w:lang w:bidi="es-ES"/>
                              </w:rPr>
                              <w:t>Correo electrónico</w:t>
                            </w:r>
                          </w:p>
                          <w:p w14:paraId="696C2A5A" w14:textId="77777777" w:rsidR="005E397A" w:rsidRDefault="005E397A"/>
                          <w:p w14:paraId="75A1BD79" w14:textId="77777777" w:rsidR="005E397A" w:rsidRDefault="005E397A" w:rsidP="004B7E44">
                            <w:r>
                              <w:rPr>
                                <w:lang w:bidi="es-ES"/>
                              </w:rPr>
                              <w:t>Teléfono</w:t>
                            </w:r>
                          </w:p>
                          <w:p w14:paraId="58EEB1AF" w14:textId="77777777" w:rsidR="005E397A" w:rsidRPr="004B7E44" w:rsidRDefault="005E397A" w:rsidP="004B7E44">
                            <w:r>
                              <w:rPr>
                                <w:lang w:bidi="es-ES"/>
                              </w:rPr>
                              <w:t>Correo electrónico</w:t>
                            </w:r>
                          </w:p>
                          <w:p w14:paraId="5823619C" w14:textId="77777777" w:rsidR="005E397A" w:rsidRDefault="005E397A"/>
                          <w:p w14:paraId="16DD3F57" w14:textId="77777777" w:rsidR="005E397A" w:rsidRDefault="005E397A" w:rsidP="004B7E44">
                            <w:r>
                              <w:rPr>
                                <w:lang w:bidi="es-ES"/>
                              </w:rPr>
                              <w:t>Teléfono</w:t>
                            </w:r>
                          </w:p>
                          <w:p w14:paraId="40D3B18A" w14:textId="77777777" w:rsidR="005E397A" w:rsidRPr="004B7E44" w:rsidRDefault="005E397A" w:rsidP="004B7E44">
                            <w:r>
                              <w:rPr>
                                <w:lang w:bidi="es-ES"/>
                              </w:rPr>
                              <w:t>Correo electrónico</w:t>
                            </w:r>
                          </w:p>
                          <w:p w14:paraId="144ED92C" w14:textId="77777777" w:rsidR="005E397A" w:rsidRDefault="005E397A"/>
                          <w:p w14:paraId="2FEE1EE3" w14:textId="77777777" w:rsidR="005E397A" w:rsidRDefault="005E397A" w:rsidP="004B7E44">
                            <w:r>
                              <w:rPr>
                                <w:lang w:bidi="es-ES"/>
                              </w:rPr>
                              <w:t>Teléfono</w:t>
                            </w:r>
                          </w:p>
                          <w:p w14:paraId="5D23C341" w14:textId="30748463" w:rsidR="005E397A" w:rsidRPr="004B7E44" w:rsidRDefault="005E397A" w:rsidP="004B7E44">
                            <w:r>
                              <w:rPr>
                                <w:lang w:bidi="es-ES"/>
                              </w:rPr>
                              <w:t xml:space="preserve">Correo </w:t>
                            </w:r>
                            <w:proofErr w:type="gramStart"/>
                            <w:r>
                              <w:rPr>
                                <w:lang w:bidi="es-ES"/>
                              </w:rPr>
                              <w:t>electrónico</w:t>
                            </w:r>
                            <w:r w:rsidR="00E14982">
                              <w:rPr>
                                <w:lang w:bidi="es-ES"/>
                              </w:rPr>
                              <w:t>(</w:t>
                            </w:r>
                            <w:proofErr w:type="gramEnd"/>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5168" behindDoc="1" locked="0" layoutInCell="1" allowOverlap="1" wp14:anchorId="122FDA6F" wp14:editId="74A7AA6E">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6192" behindDoc="1" locked="0" layoutInCell="1" allowOverlap="1" wp14:anchorId="11D5CB0F" wp14:editId="5F422523">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A7C3D" id="Rectángulo 2" o:spid="_x0000_s1026" alt="rectángulo de color"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3D27A5">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3D27A5">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3D27A5">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3D27A5">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3D27A5">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3D27A5">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3D27A5">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3D27A5">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3D27A5">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3D27A5">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3D27A5">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3D27A5">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3D27A5">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3D27A5">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3D27A5">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3D27A5">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3D27A5">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3D27A5"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66D418F9"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0FB0FF4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6079C135"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7216" behindDoc="0" locked="0" layoutInCell="1" allowOverlap="1" wp14:anchorId="11309A00" wp14:editId="07978E34">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39F5E7CB"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9264" behindDoc="0" locked="0" layoutInCell="1" allowOverlap="1" wp14:anchorId="7B35DA57" wp14:editId="5C37163D">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17871E91" w14:textId="66658CE4"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0DB0634" w14:textId="77777777" w:rsidR="00E14982" w:rsidRPr="00E14982" w:rsidRDefault="00E14982" w:rsidP="00E1498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proofErr w:type="spellStart"/>
      <w:r w:rsidRPr="006B673B">
        <w:rPr>
          <w:i/>
          <w:iCs/>
          <w:color w:val="000000" w:themeColor="text1"/>
          <w:sz w:val="24"/>
          <w:szCs w:val="20"/>
        </w:rPr>
        <w:t>The</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Institute</w:t>
      </w:r>
      <w:proofErr w:type="spellEnd"/>
      <w:r w:rsidRPr="006B673B">
        <w:rPr>
          <w:i/>
          <w:iCs/>
          <w:color w:val="000000" w:themeColor="text1"/>
          <w:sz w:val="24"/>
          <w:szCs w:val="20"/>
        </w:rPr>
        <w:t xml:space="preserve"> </w:t>
      </w:r>
      <w:proofErr w:type="spellStart"/>
      <w:r w:rsidRPr="006B673B">
        <w:rPr>
          <w:i/>
          <w:iCs/>
          <w:color w:val="000000" w:themeColor="text1"/>
          <w:sz w:val="24"/>
          <w:szCs w:val="20"/>
        </w:rPr>
        <w:t>Of</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Internal</w:t>
      </w:r>
      <w:proofErr w:type="spellEnd"/>
      <w:r w:rsidRPr="006B673B">
        <w:rPr>
          <w:i/>
          <w:iCs/>
          <w:color w:val="000000" w:themeColor="text1"/>
          <w:sz w:val="24"/>
          <w:szCs w:val="20"/>
        </w:rPr>
        <w:t xml:space="preserve"> </w:t>
      </w:r>
      <w:proofErr w:type="spellStart"/>
      <w:r w:rsidRPr="006B673B">
        <w:rPr>
          <w:i/>
          <w:iCs/>
          <w:color w:val="000000" w:themeColor="text1"/>
          <w:sz w:val="24"/>
          <w:szCs w:val="20"/>
        </w:rPr>
        <w:t>Auditors</w:t>
      </w:r>
      <w:proofErr w:type="spellEnd"/>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7FB176C0" w14:textId="2DE4EC07"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encargo del mantenimiento y administración de la empresa, y del mismo modo realizará las funciones de </w:t>
      </w:r>
      <w:proofErr w:type="spellStart"/>
      <w:r>
        <w:rPr>
          <w:color w:val="000000" w:themeColor="text1"/>
          <w:sz w:val="24"/>
          <w:szCs w:val="20"/>
        </w:rPr>
        <w:t>Community</w:t>
      </w:r>
      <w:proofErr w:type="spellEnd"/>
      <w:r>
        <w:rPr>
          <w:color w:val="000000" w:themeColor="text1"/>
          <w:sz w:val="24"/>
          <w:szCs w:val="20"/>
        </w:rPr>
        <w:t xml:space="preserve">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2682378F"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6E73EA5F"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485D0896">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Default="00ED441C" w:rsidP="00ED441C">
      <w:pPr>
        <w:spacing w:after="200"/>
        <w:jc w:val="both"/>
        <w:rPr>
          <w:b/>
          <w:bCs/>
          <w:color w:val="000000" w:themeColor="text1"/>
          <w:sz w:val="24"/>
          <w:szCs w:val="20"/>
          <w:u w:val="single"/>
        </w:rPr>
      </w:pPr>
      <w:r w:rsidRPr="00ED441C">
        <w:rPr>
          <w:b/>
          <w:bCs/>
          <w:color w:val="000000" w:themeColor="text1"/>
          <w:sz w:val="24"/>
          <w:szCs w:val="20"/>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32C5B" w:rsidRDefault="009F0FFF" w:rsidP="009F0FFF">
      <w:pPr>
        <w:spacing w:after="200"/>
        <w:jc w:val="both"/>
        <w:rPr>
          <w:b/>
          <w:bCs/>
          <w:color w:val="000000" w:themeColor="text1"/>
          <w:sz w:val="24"/>
          <w:szCs w:val="20"/>
          <w:u w:val="single"/>
        </w:rPr>
      </w:pPr>
      <w:r w:rsidRPr="00C32C5B">
        <w:rPr>
          <w:b/>
          <w:bCs/>
          <w:color w:val="000000" w:themeColor="text1"/>
          <w:sz w:val="24"/>
          <w:szCs w:val="20"/>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32A42D2D"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5F65D683" w14:textId="4FB27005"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Default="00C32C5B" w:rsidP="00C32C5B">
      <w:pPr>
        <w:spacing w:after="200"/>
        <w:jc w:val="both"/>
        <w:rPr>
          <w:b/>
          <w:bCs/>
          <w:color w:val="000000" w:themeColor="text1"/>
          <w:sz w:val="24"/>
          <w:szCs w:val="20"/>
          <w:u w:val="single"/>
        </w:rPr>
      </w:pPr>
      <w:r w:rsidRPr="00C32C5B">
        <w:rPr>
          <w:b/>
          <w:bCs/>
          <w:color w:val="000000" w:themeColor="text1"/>
          <w:sz w:val="24"/>
          <w:szCs w:val="20"/>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Default="00C2101F" w:rsidP="00596FD9">
      <w:pPr>
        <w:spacing w:after="200"/>
        <w:jc w:val="both"/>
        <w:rPr>
          <w:color w:val="000000" w:themeColor="text1"/>
          <w:sz w:val="24"/>
          <w:szCs w:val="20"/>
        </w:rPr>
      </w:pPr>
      <w:r w:rsidRPr="00596FD9">
        <w:rPr>
          <w:b/>
          <w:bCs/>
          <w:color w:val="000000" w:themeColor="text1"/>
          <w:sz w:val="24"/>
          <w:szCs w:val="20"/>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Default="00A81912" w:rsidP="00596FD9">
      <w:pPr>
        <w:tabs>
          <w:tab w:val="left" w:pos="3060"/>
        </w:tabs>
        <w:spacing w:after="200"/>
        <w:jc w:val="both"/>
        <w:rPr>
          <w:b/>
          <w:bCs/>
          <w:color w:val="000000" w:themeColor="text1"/>
          <w:sz w:val="24"/>
          <w:szCs w:val="20"/>
          <w:u w:val="single"/>
        </w:rPr>
      </w:pPr>
      <w:r>
        <w:rPr>
          <w:b/>
          <w:bCs/>
          <w:color w:val="000000" w:themeColor="text1"/>
          <w:sz w:val="24"/>
          <w:szCs w:val="20"/>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Default="00596FD9" w:rsidP="00A10EAD">
      <w:pPr>
        <w:spacing w:after="200"/>
        <w:jc w:val="both"/>
        <w:rPr>
          <w:b/>
          <w:bCs/>
          <w:color w:val="000000" w:themeColor="text1"/>
          <w:sz w:val="24"/>
          <w:szCs w:val="20"/>
          <w:u w:val="single"/>
        </w:rPr>
      </w:pPr>
      <w:r w:rsidRPr="00596FD9">
        <w:rPr>
          <w:b/>
          <w:bCs/>
          <w:color w:val="000000" w:themeColor="text1"/>
          <w:sz w:val="24"/>
          <w:szCs w:val="20"/>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709785A9"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5092D5A7" w14:textId="492D7969"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2C1B413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2CA16A6B"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C9BD9C7"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09622B23" w14:textId="7F201393"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161D8BE0"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068BBFA9"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FD5C99" w:rsidRDefault="00BE0F97" w:rsidP="00FD5C99">
      <w:pPr>
        <w:pStyle w:val="Ttulo2"/>
        <w:rPr>
          <w:sz w:val="28"/>
          <w:szCs w:val="10"/>
          <w:u w:val="single"/>
        </w:rPr>
      </w:pPr>
      <w:r w:rsidRPr="00FD5C99">
        <w:rPr>
          <w:sz w:val="28"/>
          <w:szCs w:val="10"/>
          <w:u w:val="single"/>
        </w:rPr>
        <w:t>Servicios principales</w:t>
      </w:r>
    </w:p>
    <w:p w14:paraId="2120884F" w14:textId="3A1C556D" w:rsidR="00245D22" w:rsidRDefault="00245D22" w:rsidP="00245D22">
      <w:pPr>
        <w:pStyle w:val="Ttulo2"/>
        <w:rPr>
          <w:sz w:val="28"/>
          <w:szCs w:val="10"/>
          <w:u w:color="FFC000"/>
        </w:rPr>
      </w:pPr>
    </w:p>
    <w:p w14:paraId="6C0601C0" w14:textId="453C987F"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40B32836" w14:textId="77777777" w:rsidR="00B21E98" w:rsidRPr="00B21E98" w:rsidRDefault="00B21E98" w:rsidP="00B21E98"/>
    <w:p w14:paraId="74F7E7F5" w14:textId="60A1874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341A84EC"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786A1B63" w14:textId="77777777" w:rsidR="00B21E98" w:rsidRPr="00B21E98" w:rsidRDefault="00B21E98" w:rsidP="00B21E98"/>
    <w:p w14:paraId="258740A0" w14:textId="1ACC9B63"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0B9ACBB"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1E24837D" w14:textId="77777777" w:rsidR="00B21E98" w:rsidRPr="00B21E98" w:rsidRDefault="00B21E98" w:rsidP="00B21E98"/>
    <w:p w14:paraId="199FF210" w14:textId="2092B773"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FD5C99" w:rsidRDefault="00BE0F97" w:rsidP="00FD5C99">
      <w:pPr>
        <w:pStyle w:val="Ttulo2"/>
        <w:rPr>
          <w:sz w:val="28"/>
          <w:szCs w:val="10"/>
          <w:u w:val="single"/>
        </w:rPr>
      </w:pPr>
      <w:r w:rsidRPr="00FD5C99">
        <w:rPr>
          <w:sz w:val="28"/>
          <w:szCs w:val="10"/>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Default="00FD5C99" w:rsidP="00FD5C99">
      <w:pPr>
        <w:pStyle w:val="Ttulo2"/>
        <w:rPr>
          <w:sz w:val="28"/>
          <w:szCs w:val="10"/>
          <w:u w:val="single"/>
        </w:rPr>
      </w:pPr>
      <w:r w:rsidRPr="00FD5C99">
        <w:rPr>
          <w:sz w:val="28"/>
          <w:szCs w:val="10"/>
          <w:u w:val="single"/>
        </w:rPr>
        <w:t>A</w:t>
      </w:r>
      <w:r>
        <w:rPr>
          <w:sz w:val="28"/>
          <w:szCs w:val="10"/>
          <w:u w:val="single"/>
        </w:rPr>
        <w:t>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Default="00EA7772" w:rsidP="00EA7772">
      <w:pPr>
        <w:pStyle w:val="Ttulo2"/>
        <w:rPr>
          <w:sz w:val="28"/>
          <w:szCs w:val="10"/>
          <w:u w:val="single"/>
        </w:rPr>
      </w:pPr>
      <w:r w:rsidRPr="00EA7772">
        <w:rPr>
          <w:sz w:val="28"/>
          <w:szCs w:val="10"/>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456DE311" w14:textId="1098B459"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Default="0095688A" w:rsidP="00907A01">
      <w:pPr>
        <w:pStyle w:val="Ttulo2"/>
        <w:rPr>
          <w:sz w:val="28"/>
          <w:szCs w:val="10"/>
          <w:u w:val="single"/>
        </w:rPr>
      </w:pPr>
      <w:r w:rsidRPr="00907A01">
        <w:rPr>
          <w:sz w:val="28"/>
          <w:szCs w:val="10"/>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Default="00064D7C" w:rsidP="00907A01">
      <w:pPr>
        <w:pStyle w:val="Ttulo2"/>
        <w:rPr>
          <w:sz w:val="28"/>
          <w:szCs w:val="10"/>
          <w:u w:val="single"/>
        </w:rPr>
      </w:pPr>
      <w:r w:rsidRPr="00907A01">
        <w:rPr>
          <w:sz w:val="28"/>
          <w:szCs w:val="10"/>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Default="00907A01" w:rsidP="00907A01">
      <w:pPr>
        <w:pStyle w:val="Ttulo2"/>
        <w:rPr>
          <w:sz w:val="28"/>
          <w:szCs w:val="10"/>
          <w:u w:val="single"/>
        </w:rPr>
      </w:pPr>
      <w:r w:rsidRPr="00907A01">
        <w:rPr>
          <w:sz w:val="28"/>
          <w:szCs w:val="10"/>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89710A" w:rsidRDefault="00FB5F93" w:rsidP="00FB5F93">
      <w:pPr>
        <w:pStyle w:val="Ttulo2"/>
        <w:rPr>
          <w:sz w:val="28"/>
          <w:szCs w:val="10"/>
          <w:u w:val="single"/>
        </w:rPr>
      </w:pPr>
      <w:r w:rsidRPr="0089710A">
        <w:rPr>
          <w:sz w:val="28"/>
          <w:szCs w:val="10"/>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Default="00FB5F93" w:rsidP="00FB5F93">
      <w:pPr>
        <w:pStyle w:val="Ttulo2"/>
        <w:rPr>
          <w:sz w:val="28"/>
          <w:szCs w:val="10"/>
          <w:u w:val="single"/>
        </w:rPr>
      </w:pPr>
      <w:r w:rsidRPr="0089710A">
        <w:rPr>
          <w:sz w:val="28"/>
          <w:szCs w:val="10"/>
          <w:u w:val="single"/>
        </w:rPr>
        <w:t xml:space="preserve">Estrategias de </w:t>
      </w:r>
      <w:proofErr w:type="spellStart"/>
      <w:r w:rsidRPr="0089710A">
        <w:rPr>
          <w:sz w:val="28"/>
          <w:szCs w:val="10"/>
          <w:u w:val="single"/>
        </w:rPr>
        <w:t>Merchandaising</w:t>
      </w:r>
      <w:proofErr w:type="spellEnd"/>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49D07530" w14:textId="143BCCDE" w:rsidR="006B13EC" w:rsidRPr="004820B9" w:rsidRDefault="006B13EC" w:rsidP="004820B9">
      <w:pPr>
        <w:spacing w:after="200"/>
        <w:ind w:firstLine="567"/>
        <w:jc w:val="both"/>
        <w:rPr>
          <w:color w:val="FF0000"/>
          <w:sz w:val="24"/>
          <w:szCs w:val="20"/>
        </w:rPr>
      </w:pPr>
      <w:r>
        <w:rPr>
          <w:noProof/>
          <w:color w:val="FF0000"/>
          <w:sz w:val="24"/>
          <w:szCs w:val="20"/>
        </w:rPr>
        <w:drawing>
          <wp:inline distT="0" distB="0" distL="0" distR="0" wp14:anchorId="552F2AAD" wp14:editId="5C5E41EB">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930DCE8" w14:textId="3807B1FA"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5E4F2E41" w14:textId="7E404733" w:rsidR="00FB5F93" w:rsidRPr="0089710A" w:rsidRDefault="00FB5F93" w:rsidP="00FB5F93">
      <w:pPr>
        <w:pStyle w:val="Ttulo2"/>
        <w:rPr>
          <w:sz w:val="28"/>
          <w:szCs w:val="10"/>
          <w:u w:val="single"/>
        </w:rPr>
      </w:pPr>
      <w:r w:rsidRPr="0089710A">
        <w:rPr>
          <w:sz w:val="28"/>
          <w:szCs w:val="10"/>
          <w:u w:val="single"/>
        </w:rPr>
        <w:lastRenderedPageBreak/>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Default="00FB5F93" w:rsidP="004820B9">
      <w:pPr>
        <w:pStyle w:val="Ttulo2"/>
        <w:rPr>
          <w:sz w:val="28"/>
          <w:szCs w:val="10"/>
          <w:u w:val="single"/>
        </w:rPr>
      </w:pPr>
      <w:r w:rsidRPr="0089710A">
        <w:rPr>
          <w:sz w:val="28"/>
          <w:szCs w:val="10"/>
          <w:u w:val="single"/>
        </w:rPr>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341F47F2">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60288" behindDoc="0" locked="0" layoutInCell="1" allowOverlap="1" wp14:anchorId="4F19F485" wp14:editId="2F17E682">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564D214F" w14:textId="77777777" w:rsidR="0089710A" w:rsidRPr="0089710A" w:rsidRDefault="0089710A" w:rsidP="0089710A">
      <w:pPr>
        <w:spacing w:after="200"/>
        <w:ind w:firstLine="567"/>
        <w:jc w:val="both"/>
        <w:rPr>
          <w:color w:val="000000" w:themeColor="text1"/>
          <w:sz w:val="24"/>
          <w:szCs w:val="20"/>
        </w:rPr>
      </w:pPr>
    </w:p>
    <w:p w14:paraId="3A7DF4C5" w14:textId="77777777" w:rsidR="007F4DFE" w:rsidRPr="007F4DFE" w:rsidRDefault="007F4DFE" w:rsidP="007F4DFE"/>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t>Plan de recursos humanos</w:t>
      </w:r>
      <w:bookmarkEnd w:id="18"/>
    </w:p>
    <w:p w14:paraId="397B4044" w14:textId="05705E08" w:rsidR="004541C7" w:rsidRPr="00AA1700"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485D3710" w14:textId="51985D34" w:rsidR="004541C7" w:rsidRPr="00AA1700" w:rsidRDefault="004541C7" w:rsidP="00AA1700">
      <w:pPr>
        <w:pStyle w:val="Ttulo2"/>
        <w:numPr>
          <w:ilvl w:val="1"/>
          <w:numId w:val="10"/>
        </w:numPr>
        <w:ind w:left="709" w:hanging="709"/>
        <w:rPr>
          <w:sz w:val="28"/>
          <w:szCs w:val="10"/>
          <w:u w:color="FFC000"/>
        </w:rPr>
      </w:pPr>
      <w:bookmarkStart w:id="20" w:name="_Toc55500760"/>
      <w:r w:rsidRPr="00AA1700">
        <w:rPr>
          <w:sz w:val="28"/>
          <w:szCs w:val="10"/>
          <w:u w:color="FFC000"/>
        </w:rPr>
        <w:t>Estructura organizativa de la empresa</w:t>
      </w:r>
      <w:bookmarkEnd w:id="20"/>
    </w:p>
    <w:p w14:paraId="3B1629CB" w14:textId="77777777" w:rsidR="007F4DFE" w:rsidRPr="007F4DFE" w:rsidRDefault="007F4DFE" w:rsidP="007F4DFE"/>
    <w:p w14:paraId="5C4E2770" w14:textId="2F190592" w:rsidR="004541C7" w:rsidRPr="005672F6" w:rsidRDefault="004541C7" w:rsidP="005672F6">
      <w:pPr>
        <w:pStyle w:val="Ttulo1"/>
        <w:numPr>
          <w:ilvl w:val="0"/>
          <w:numId w:val="2"/>
        </w:numPr>
        <w:rPr>
          <w:color w:val="000000" w:themeColor="text1"/>
          <w:sz w:val="40"/>
          <w:szCs w:val="20"/>
          <w:u w:val="single" w:color="E48312"/>
        </w:rPr>
      </w:pPr>
      <w:bookmarkStart w:id="21" w:name="_Toc55500761"/>
      <w:r w:rsidRPr="005672F6">
        <w:rPr>
          <w:color w:val="000000" w:themeColor="text1"/>
          <w:sz w:val="40"/>
          <w:szCs w:val="20"/>
          <w:u w:val="single" w:color="E48312"/>
        </w:rPr>
        <w:t>Plan de producción</w:t>
      </w:r>
      <w:bookmarkEnd w:id="21"/>
    </w:p>
    <w:p w14:paraId="3D4BD399" w14:textId="47056070" w:rsidR="004541C7" w:rsidRPr="00AA1700"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21015B3E" w14:textId="05F052A0" w:rsidR="004541C7" w:rsidRPr="00AA1700" w:rsidRDefault="004541C7" w:rsidP="00AA1700">
      <w:pPr>
        <w:pStyle w:val="Ttulo2"/>
        <w:numPr>
          <w:ilvl w:val="1"/>
          <w:numId w:val="11"/>
        </w:numPr>
        <w:ind w:left="709" w:hanging="709"/>
        <w:rPr>
          <w:sz w:val="28"/>
          <w:szCs w:val="10"/>
          <w:u w:color="FFC000"/>
        </w:rPr>
      </w:pPr>
      <w:bookmarkStart w:id="23" w:name="_Toc55500763"/>
      <w:r w:rsidRPr="00AA1700">
        <w:rPr>
          <w:sz w:val="28"/>
          <w:szCs w:val="10"/>
          <w:u w:color="FFC000"/>
        </w:rPr>
        <w:t xml:space="preserve">Descripción del ciclo productivo de la empresa </w:t>
      </w:r>
      <w:r w:rsidRPr="00AA1700">
        <w:rPr>
          <w:color w:val="FF0000"/>
          <w:sz w:val="28"/>
          <w:szCs w:val="10"/>
          <w:u w:color="FFC000"/>
        </w:rPr>
        <w:t>¿?</w:t>
      </w:r>
      <w:bookmarkEnd w:id="23"/>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4" w:name="_Toc55500764"/>
      <w:r w:rsidRPr="005672F6">
        <w:rPr>
          <w:color w:val="000000" w:themeColor="text1"/>
          <w:sz w:val="40"/>
          <w:szCs w:val="20"/>
          <w:u w:val="single" w:color="E48312"/>
        </w:rPr>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680A6940" w14:textId="7042F0FB" w:rsidR="004541C7" w:rsidRPr="005672F6" w:rsidRDefault="004541C7" w:rsidP="005672F6">
      <w:pPr>
        <w:pStyle w:val="Ttulo1"/>
        <w:numPr>
          <w:ilvl w:val="0"/>
          <w:numId w:val="2"/>
        </w:numPr>
        <w:rPr>
          <w:color w:val="000000" w:themeColor="text1"/>
          <w:sz w:val="40"/>
          <w:szCs w:val="20"/>
          <w:u w:val="single" w:color="E48312"/>
        </w:rPr>
      </w:pPr>
      <w:bookmarkStart w:id="27" w:name="_Toc55500767"/>
      <w:r w:rsidRPr="005672F6">
        <w:rPr>
          <w:color w:val="000000" w:themeColor="text1"/>
          <w:sz w:val="40"/>
          <w:szCs w:val="20"/>
          <w:u w:val="single" w:color="E48312"/>
        </w:rPr>
        <w:t>Área jurídica</w:t>
      </w:r>
      <w:bookmarkEnd w:id="27"/>
    </w:p>
    <w:p w14:paraId="7274A3F3" w14:textId="3B7554AB" w:rsidR="004541C7" w:rsidRPr="00AA1700"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7FC28A19" w14:textId="7E8EAC51" w:rsidR="004541C7" w:rsidRPr="00AA170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6538E5C7" w14:textId="6F371998" w:rsidR="004541C7" w:rsidRPr="00AA1700"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t>Calendario fiscal</w:t>
      </w:r>
      <w:bookmarkEnd w:id="30"/>
    </w:p>
    <w:p w14:paraId="52D3F782" w14:textId="1C5421F2" w:rsidR="004541C7" w:rsidRPr="00AA1700" w:rsidRDefault="004541C7" w:rsidP="00AA1700">
      <w:pPr>
        <w:pStyle w:val="Ttulo2"/>
        <w:numPr>
          <w:ilvl w:val="1"/>
          <w:numId w:val="13"/>
        </w:numPr>
        <w:ind w:left="709" w:hanging="709"/>
        <w:rPr>
          <w:sz w:val="28"/>
          <w:szCs w:val="10"/>
          <w:u w:color="FFC000"/>
        </w:rPr>
      </w:pPr>
      <w:bookmarkStart w:id="31" w:name="_Toc55500771"/>
      <w:r w:rsidRPr="00AA1700">
        <w:rPr>
          <w:sz w:val="28"/>
          <w:szCs w:val="10"/>
          <w:u w:color="FFC000"/>
        </w:rPr>
        <w:t>Protección legal</w:t>
      </w:r>
      <w:bookmarkEnd w:id="31"/>
    </w:p>
    <w:p w14:paraId="28CB0581" w14:textId="77777777" w:rsidR="007F4DFE" w:rsidRPr="007F4DFE" w:rsidRDefault="007F4DFE" w:rsidP="007F4DFE"/>
    <w:p w14:paraId="0F9EE016" w14:textId="465673F3" w:rsidR="007F4DFE" w:rsidRPr="005672F6" w:rsidRDefault="007F4DFE" w:rsidP="005672F6">
      <w:pPr>
        <w:pStyle w:val="Ttulo1"/>
        <w:numPr>
          <w:ilvl w:val="0"/>
          <w:numId w:val="2"/>
        </w:numPr>
        <w:rPr>
          <w:color w:val="000000" w:themeColor="text1"/>
          <w:sz w:val="40"/>
          <w:szCs w:val="20"/>
          <w:u w:val="single" w:color="E48312"/>
        </w:rPr>
      </w:pPr>
      <w:bookmarkStart w:id="32" w:name="_Toc55500772"/>
      <w:r w:rsidRPr="005672F6">
        <w:rPr>
          <w:color w:val="000000" w:themeColor="text1"/>
          <w:sz w:val="40"/>
          <w:szCs w:val="20"/>
          <w:u w:val="single" w:color="E48312"/>
        </w:rPr>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3501C9C1" w14:textId="7F736704" w:rsidR="0049765C" w:rsidRDefault="0049765C" w:rsidP="0049765C">
      <w:pPr>
        <w:pStyle w:val="Ttulo1"/>
        <w:numPr>
          <w:ilvl w:val="0"/>
          <w:numId w:val="2"/>
        </w:numPr>
        <w:rPr>
          <w:color w:val="000000" w:themeColor="text1"/>
          <w:sz w:val="40"/>
          <w:szCs w:val="20"/>
          <w:u w:val="single" w:color="E48312"/>
        </w:rPr>
      </w:pPr>
      <w:r w:rsidRPr="0049765C">
        <w:rPr>
          <w:color w:val="000000" w:themeColor="text1"/>
          <w:sz w:val="40"/>
          <w:szCs w:val="20"/>
          <w:u w:val="single" w:color="E48312"/>
        </w:rPr>
        <w:lastRenderedPageBreak/>
        <w:t>Bibliografía</w:t>
      </w:r>
    </w:p>
    <w:p w14:paraId="0943F3CD" w14:textId="77777777" w:rsidR="006507AF" w:rsidRPr="006507AF" w:rsidRDefault="006507AF" w:rsidP="006507AF"/>
    <w:p w14:paraId="50F36CDA" w14:textId="5E7C4077" w:rsidR="008615D8" w:rsidRPr="006507AF" w:rsidRDefault="008615D8" w:rsidP="00770C1D">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Oficina</w:t>
      </w:r>
      <w:r w:rsidR="006507AF" w:rsidRPr="006507AF">
        <w:rPr>
          <w:b/>
          <w:bCs/>
          <w:color w:val="000000" w:themeColor="text1"/>
          <w:sz w:val="24"/>
          <w:szCs w:val="24"/>
          <w:u w:val="single" w:color="000000" w:themeColor="text1"/>
        </w:rPr>
        <w:t xml:space="preserve"> </w:t>
      </w:r>
      <w:r w:rsidR="006507AF" w:rsidRPr="006507AF">
        <w:rPr>
          <w:color w:val="000000" w:themeColor="text1"/>
          <w:sz w:val="24"/>
          <w:szCs w:val="24"/>
        </w:rPr>
        <w:t xml:space="preserve">→ </w:t>
      </w:r>
      <w:hyperlink r:id="rId27" w:history="1">
        <w:r w:rsidR="006507AF" w:rsidRPr="006507AF">
          <w:rPr>
            <w:rStyle w:val="Hipervnculo"/>
            <w:color w:val="000000" w:themeColor="text1"/>
            <w:sz w:val="24"/>
            <w:szCs w:val="24"/>
            <w:u w:color="E48312" w:themeColor="accent1"/>
          </w:rPr>
          <w:t>Link</w:t>
        </w:r>
      </w:hyperlink>
    </w:p>
    <w:p w14:paraId="5FC21116" w14:textId="77777777" w:rsidR="006507AF" w:rsidRPr="006507AF" w:rsidRDefault="006507AF" w:rsidP="00770C1D">
      <w:pPr>
        <w:spacing w:after="160" w:line="259" w:lineRule="auto"/>
        <w:jc w:val="both"/>
        <w:rPr>
          <w:color w:val="000000" w:themeColor="text1"/>
          <w:sz w:val="24"/>
          <w:szCs w:val="24"/>
        </w:rPr>
      </w:pPr>
    </w:p>
    <w:p w14:paraId="45F8BC53" w14:textId="53FC9CA4" w:rsidR="00770C1D" w:rsidRPr="006507AF" w:rsidRDefault="0090724F" w:rsidP="00187446">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006507AF" w:rsidRPr="006507AF">
        <w:rPr>
          <w:color w:val="000000" w:themeColor="text1"/>
          <w:sz w:val="24"/>
          <w:szCs w:val="24"/>
        </w:rPr>
        <w:t xml:space="preserve"> → </w:t>
      </w:r>
      <w:hyperlink r:id="rId28" w:history="1">
        <w:r w:rsidR="006507AF" w:rsidRPr="006507AF">
          <w:rPr>
            <w:rStyle w:val="Hipervnculo"/>
            <w:color w:val="000000" w:themeColor="text1"/>
            <w:sz w:val="24"/>
            <w:szCs w:val="24"/>
            <w:u w:color="E48312" w:themeColor="accent1"/>
          </w:rPr>
          <w:t>Link</w:t>
        </w:r>
      </w:hyperlink>
    </w:p>
    <w:p w14:paraId="1D1234B2" w14:textId="77777777" w:rsidR="006507AF" w:rsidRPr="006507AF" w:rsidRDefault="006507AF" w:rsidP="00187446">
      <w:pPr>
        <w:spacing w:after="160" w:line="259" w:lineRule="auto"/>
        <w:jc w:val="both"/>
        <w:rPr>
          <w:color w:val="000000" w:themeColor="text1"/>
          <w:sz w:val="24"/>
          <w:szCs w:val="24"/>
        </w:rPr>
      </w:pPr>
    </w:p>
    <w:p w14:paraId="1542530B" w14:textId="4E6B4D54" w:rsidR="00546908" w:rsidRPr="006507AF" w:rsidRDefault="00546908" w:rsidP="00187446">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0394CF8D" w14:textId="7CA8877B" w:rsidR="00546908" w:rsidRPr="006507AF" w:rsidRDefault="00546908" w:rsidP="006507AF">
      <w:pPr>
        <w:pStyle w:val="Prrafodelista"/>
        <w:numPr>
          <w:ilvl w:val="0"/>
          <w:numId w:val="21"/>
        </w:numPr>
        <w:spacing w:after="160" w:line="259" w:lineRule="auto"/>
        <w:rPr>
          <w:color w:val="000000" w:themeColor="text1"/>
          <w:sz w:val="24"/>
          <w:szCs w:val="24"/>
        </w:rPr>
      </w:pPr>
      <w:r w:rsidRPr="006507AF">
        <w:rPr>
          <w:color w:val="000000" w:themeColor="text1"/>
          <w:sz w:val="24"/>
          <w:szCs w:val="24"/>
        </w:rPr>
        <w:t>Que es</w:t>
      </w:r>
      <w:r w:rsidR="006507AF" w:rsidRPr="006507AF">
        <w:rPr>
          <w:color w:val="000000" w:themeColor="text1"/>
          <w:sz w:val="24"/>
          <w:szCs w:val="24"/>
        </w:rPr>
        <w:t xml:space="preserve"> →</w:t>
      </w:r>
      <w:r w:rsidR="006507AF" w:rsidRPr="006507AF">
        <w:rPr>
          <w:color w:val="000000" w:themeColor="text1"/>
          <w:sz w:val="24"/>
          <w:szCs w:val="24"/>
          <w:u w:color="E48312" w:themeColor="accent1"/>
        </w:rPr>
        <w:t xml:space="preserve"> </w:t>
      </w:r>
      <w:hyperlink r:id="rId29" w:history="1">
        <w:r w:rsidR="006507AF" w:rsidRPr="006507AF">
          <w:rPr>
            <w:rStyle w:val="Hipervnculo"/>
            <w:color w:val="000000" w:themeColor="text1"/>
            <w:sz w:val="24"/>
            <w:szCs w:val="24"/>
            <w:u w:color="E48312" w:themeColor="accent1"/>
          </w:rPr>
          <w:t>Link</w:t>
        </w:r>
      </w:hyperlink>
    </w:p>
    <w:p w14:paraId="1087C08B" w14:textId="77777777" w:rsidR="006507AF" w:rsidRPr="006507AF" w:rsidRDefault="006507AF" w:rsidP="006507AF">
      <w:pPr>
        <w:rPr>
          <w:sz w:val="24"/>
          <w:szCs w:val="24"/>
        </w:rPr>
      </w:pPr>
    </w:p>
    <w:p w14:paraId="1603DB0D" w14:textId="01D86811" w:rsidR="00546908" w:rsidRPr="006507AF" w:rsidRDefault="00546908" w:rsidP="006507AF">
      <w:pPr>
        <w:pStyle w:val="Prrafodelista"/>
        <w:numPr>
          <w:ilvl w:val="0"/>
          <w:numId w:val="21"/>
        </w:numPr>
        <w:spacing w:after="160" w:line="259" w:lineRule="auto"/>
        <w:rPr>
          <w:rStyle w:val="Hipervnculo"/>
          <w:color w:val="000000" w:themeColor="text1"/>
          <w:sz w:val="24"/>
          <w:szCs w:val="24"/>
          <w:u w:val="none"/>
        </w:rPr>
      </w:pPr>
      <w:r w:rsidRPr="006507AF">
        <w:rPr>
          <w:color w:val="000000" w:themeColor="text1"/>
          <w:sz w:val="24"/>
          <w:szCs w:val="24"/>
        </w:rPr>
        <w:t>Como afecta a una empresa</w:t>
      </w:r>
      <w:r w:rsidR="006507AF" w:rsidRPr="006507AF">
        <w:rPr>
          <w:color w:val="000000" w:themeColor="text1"/>
          <w:sz w:val="24"/>
          <w:szCs w:val="24"/>
        </w:rPr>
        <w:t xml:space="preserve"> → </w:t>
      </w:r>
      <w:hyperlink r:id="rId30" w:history="1">
        <w:r w:rsidR="006507AF" w:rsidRPr="006507AF">
          <w:rPr>
            <w:rStyle w:val="Hipervnculo"/>
            <w:color w:val="000000" w:themeColor="text1"/>
            <w:sz w:val="24"/>
            <w:szCs w:val="24"/>
            <w:u w:color="E48312" w:themeColor="accent1"/>
          </w:rPr>
          <w:t>Link</w:t>
        </w:r>
      </w:hyperlink>
      <w:r w:rsidR="006507AF" w:rsidRPr="006507AF">
        <w:rPr>
          <w:rStyle w:val="Hipervnculo"/>
          <w:color w:val="000000" w:themeColor="text1"/>
          <w:sz w:val="24"/>
          <w:szCs w:val="24"/>
          <w:u w:val="none"/>
        </w:rPr>
        <w:t xml:space="preserve"> | </w:t>
      </w:r>
      <w:hyperlink r:id="rId31" w:anchor=":~:text=Return%20on%20Investment%20(ROI)%20is,relative%20to%20the%20investment's%20cost" w:history="1">
        <w:r w:rsidR="006507AF" w:rsidRPr="006507AF">
          <w:rPr>
            <w:rStyle w:val="Hipervnculo"/>
            <w:color w:val="000000" w:themeColor="text1"/>
            <w:sz w:val="24"/>
            <w:szCs w:val="24"/>
            <w:u w:color="E48312" w:themeColor="accent1"/>
          </w:rPr>
          <w:t>Link</w:t>
        </w:r>
      </w:hyperlink>
    </w:p>
    <w:p w14:paraId="01039722" w14:textId="77777777" w:rsidR="006507AF" w:rsidRPr="006507AF" w:rsidRDefault="006507AF" w:rsidP="006507AF">
      <w:pPr>
        <w:pStyle w:val="Prrafodelista"/>
        <w:rPr>
          <w:color w:val="000000" w:themeColor="text1"/>
          <w:sz w:val="24"/>
          <w:szCs w:val="24"/>
        </w:rPr>
      </w:pPr>
    </w:p>
    <w:p w14:paraId="661CFC2F" w14:textId="77777777" w:rsidR="006507AF" w:rsidRPr="006507AF" w:rsidRDefault="006507AF" w:rsidP="006507AF"/>
    <w:p w14:paraId="58FD0F8A" w14:textId="58A5FCAD" w:rsidR="006507AF" w:rsidRPr="00512659" w:rsidRDefault="00CA1C1E" w:rsidP="006507AF">
      <w:pPr>
        <w:pStyle w:val="Prrafodelista"/>
        <w:numPr>
          <w:ilvl w:val="0"/>
          <w:numId w:val="21"/>
        </w:numPr>
        <w:spacing w:after="160" w:line="259" w:lineRule="auto"/>
      </w:pPr>
      <w:r w:rsidRPr="00ED5343">
        <w:rPr>
          <w:color w:val="000000" w:themeColor="text1"/>
          <w:sz w:val="24"/>
          <w:szCs w:val="24"/>
        </w:rPr>
        <w:t>Como calcularlo</w:t>
      </w:r>
      <w:r w:rsidR="006507AF" w:rsidRPr="00ED5343">
        <w:rPr>
          <w:color w:val="000000" w:themeColor="text1"/>
          <w:sz w:val="24"/>
          <w:szCs w:val="24"/>
        </w:rPr>
        <w:t xml:space="preserve"> → </w:t>
      </w:r>
      <w:hyperlink r:id="rId32" w:history="1">
        <w:r w:rsidR="006507AF" w:rsidRPr="00ED5343">
          <w:rPr>
            <w:rStyle w:val="Hipervnculo"/>
            <w:color w:val="000000" w:themeColor="text1"/>
            <w:sz w:val="24"/>
            <w:szCs w:val="24"/>
            <w:u w:color="E48312" w:themeColor="accent1"/>
          </w:rPr>
          <w:t>Link</w:t>
        </w:r>
      </w:hyperlink>
    </w:p>
    <w:p w14:paraId="72DB65CA" w14:textId="6E1FB2C1" w:rsidR="00512659" w:rsidRDefault="00512659" w:rsidP="00512659">
      <w:pPr>
        <w:spacing w:after="160" w:line="259" w:lineRule="auto"/>
      </w:pPr>
    </w:p>
    <w:p w14:paraId="68483655" w14:textId="66991E21" w:rsidR="00DB4911" w:rsidRPr="00836F1D" w:rsidRDefault="00512659" w:rsidP="00512659">
      <w:pPr>
        <w:spacing w:after="160" w:line="259" w:lineRule="auto"/>
        <w:jc w:val="both"/>
        <w:rPr>
          <w:color w:val="000000" w:themeColor="text1"/>
          <w:sz w:val="24"/>
          <w:szCs w:val="24"/>
          <w:lang w:val="en-GB"/>
        </w:rPr>
      </w:pPr>
      <w:r w:rsidRPr="00836F1D">
        <w:rPr>
          <w:b/>
          <w:bCs/>
          <w:color w:val="000000" w:themeColor="text1"/>
          <w:sz w:val="24"/>
          <w:szCs w:val="24"/>
          <w:u w:val="single" w:color="000000" w:themeColor="text1"/>
          <w:lang w:val="en-GB"/>
        </w:rPr>
        <w:t>SEO</w:t>
      </w:r>
      <w:r w:rsidR="00DB4911" w:rsidRPr="00836F1D">
        <w:rPr>
          <w:b/>
          <w:bCs/>
          <w:color w:val="000000" w:themeColor="text1"/>
          <w:sz w:val="24"/>
          <w:szCs w:val="24"/>
          <w:u w:val="single" w:color="000000" w:themeColor="text1"/>
          <w:lang w:val="en-GB"/>
        </w:rPr>
        <w:t xml:space="preserve"> </w:t>
      </w:r>
      <w:r w:rsidR="00DB4911" w:rsidRPr="00836F1D">
        <w:rPr>
          <w:color w:val="000000" w:themeColor="text1"/>
          <w:sz w:val="24"/>
          <w:szCs w:val="24"/>
          <w:lang w:val="en-GB"/>
        </w:rPr>
        <w:t xml:space="preserve">→ </w:t>
      </w:r>
      <w:hyperlink r:id="rId33" w:history="1">
        <w:r w:rsidR="00DB4911" w:rsidRPr="00836F1D">
          <w:rPr>
            <w:rStyle w:val="Hipervnculo"/>
            <w:color w:val="000000" w:themeColor="text1"/>
            <w:sz w:val="24"/>
            <w:szCs w:val="24"/>
            <w:u w:color="E48312" w:themeColor="accent1"/>
            <w:lang w:val="en-GB"/>
          </w:rPr>
          <w:t>Link</w:t>
        </w:r>
      </w:hyperlink>
      <w:r w:rsidR="00836F1D" w:rsidRPr="00836F1D">
        <w:rPr>
          <w:color w:val="000000" w:themeColor="text1"/>
          <w:sz w:val="24"/>
          <w:szCs w:val="24"/>
          <w:lang w:val="en-GB"/>
        </w:rPr>
        <w:t xml:space="preserve"> | </w:t>
      </w:r>
      <w:hyperlink r:id="rId34" w:history="1">
        <w:r w:rsidR="00836F1D" w:rsidRPr="00836F1D">
          <w:rPr>
            <w:rStyle w:val="Hipervnculo"/>
            <w:color w:val="000000" w:themeColor="text1"/>
            <w:sz w:val="24"/>
            <w:szCs w:val="24"/>
            <w:u w:color="E48312" w:themeColor="accent1"/>
            <w:lang w:val="en-GB"/>
          </w:rPr>
          <w:t>Link</w:t>
        </w:r>
      </w:hyperlink>
    </w:p>
    <w:sectPr w:rsidR="00DB4911" w:rsidRPr="00836F1D" w:rsidSect="00DB3800">
      <w:headerReference w:type="even" r:id="rId35"/>
      <w:headerReference w:type="default" r:id="rId36"/>
      <w:footerReference w:type="first" r:id="rId37"/>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CFA94" w14:textId="77777777" w:rsidR="003D27A5" w:rsidRDefault="003D27A5" w:rsidP="004B7E44">
      <w:r>
        <w:separator/>
      </w:r>
    </w:p>
  </w:endnote>
  <w:endnote w:type="continuationSeparator" w:id="0">
    <w:p w14:paraId="3BF07873" w14:textId="77777777" w:rsidR="003D27A5" w:rsidRDefault="003D27A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5E397A" w:rsidRDefault="005E397A"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AD2B3" w14:textId="77777777" w:rsidR="003D27A5" w:rsidRDefault="003D27A5" w:rsidP="004B7E44">
      <w:r>
        <w:separator/>
      </w:r>
    </w:p>
  </w:footnote>
  <w:footnote w:type="continuationSeparator" w:id="0">
    <w:p w14:paraId="3637F3B1" w14:textId="77777777" w:rsidR="003D27A5" w:rsidRDefault="003D27A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5E397A" w:rsidRDefault="005E397A">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5E397A" w:rsidRDefault="005E397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5E397A" w:rsidRDefault="005E397A">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5E397A" w:rsidRDefault="005E397A">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5E397A" w:rsidRDefault="005E397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5E397A" w:rsidRDefault="005E397A">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E18E8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1.25pt;height:11.25pt" o:bullet="t">
        <v:imagedata r:id="rId1" o:title="mso1AAB"/>
      </v:shape>
    </w:pict>
  </w:numPicBullet>
  <w:numPicBullet w:numPicBulletId="1">
    <w:pict>
      <v:shape id="_x0000_i1218" type="#_x0000_t75" style="width:115.5pt;height:100.5pt" o:bullet="t">
        <v:imagedata r:id="rId2" o:title="logo"/>
      </v:shape>
    </w:pict>
  </w:numPicBullet>
  <w:numPicBullet w:numPicBulletId="2">
    <w:pict>
      <v:shape id="_x0000_i1219"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1" w15:restartNumberingAfterBreak="0">
    <w:nsid w:val="612752A9"/>
    <w:multiLevelType w:val="hybridMultilevel"/>
    <w:tmpl w:val="950C9896"/>
    <w:lvl w:ilvl="0" w:tplc="5434DD3C">
      <w:numFmt w:val="bullet"/>
      <w:lvlText w:val=""/>
      <w:lvlPicBulletId w:val="1"/>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15:restartNumberingAfterBreak="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10"/>
  </w:num>
  <w:num w:numId="3">
    <w:abstractNumId w:val="15"/>
  </w:num>
  <w:num w:numId="4">
    <w:abstractNumId w:val="6"/>
  </w:num>
  <w:num w:numId="5">
    <w:abstractNumId w:val="1"/>
  </w:num>
  <w:num w:numId="6">
    <w:abstractNumId w:val="12"/>
  </w:num>
  <w:num w:numId="7">
    <w:abstractNumId w:val="8"/>
  </w:num>
  <w:num w:numId="8">
    <w:abstractNumId w:val="20"/>
  </w:num>
  <w:num w:numId="9">
    <w:abstractNumId w:val="0"/>
  </w:num>
  <w:num w:numId="10">
    <w:abstractNumId w:val="17"/>
  </w:num>
  <w:num w:numId="11">
    <w:abstractNumId w:val="19"/>
  </w:num>
  <w:num w:numId="12">
    <w:abstractNumId w:val="4"/>
  </w:num>
  <w:num w:numId="13">
    <w:abstractNumId w:val="18"/>
  </w:num>
  <w:num w:numId="14">
    <w:abstractNumId w:val="2"/>
  </w:num>
  <w:num w:numId="15">
    <w:abstractNumId w:val="5"/>
  </w:num>
  <w:num w:numId="16">
    <w:abstractNumId w:val="11"/>
  </w:num>
  <w:num w:numId="17">
    <w:abstractNumId w:val="9"/>
  </w:num>
  <w:num w:numId="18">
    <w:abstractNumId w:val="14"/>
  </w:num>
  <w:num w:numId="19">
    <w:abstractNumId w:val="13"/>
  </w:num>
  <w:num w:numId="20">
    <w:abstractNumId w:val="1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46648"/>
    <w:rsid w:val="00047AC0"/>
    <w:rsid w:val="00053EF5"/>
    <w:rsid w:val="00064D7C"/>
    <w:rsid w:val="00074E53"/>
    <w:rsid w:val="000914FB"/>
    <w:rsid w:val="00095F9B"/>
    <w:rsid w:val="000A12F8"/>
    <w:rsid w:val="000A4130"/>
    <w:rsid w:val="000B054B"/>
    <w:rsid w:val="000C2C4F"/>
    <w:rsid w:val="000C34F1"/>
    <w:rsid w:val="000C7173"/>
    <w:rsid w:val="000D0D8F"/>
    <w:rsid w:val="000D69C0"/>
    <w:rsid w:val="000E4425"/>
    <w:rsid w:val="000F5CCF"/>
    <w:rsid w:val="001125E8"/>
    <w:rsid w:val="001203E1"/>
    <w:rsid w:val="001463CB"/>
    <w:rsid w:val="00155204"/>
    <w:rsid w:val="0016438D"/>
    <w:rsid w:val="00187446"/>
    <w:rsid w:val="001B74DA"/>
    <w:rsid w:val="001F2BDE"/>
    <w:rsid w:val="002305E5"/>
    <w:rsid w:val="00245D22"/>
    <w:rsid w:val="00261020"/>
    <w:rsid w:val="00264757"/>
    <w:rsid w:val="002704E6"/>
    <w:rsid w:val="0029136D"/>
    <w:rsid w:val="00293B83"/>
    <w:rsid w:val="002C36F0"/>
    <w:rsid w:val="002E6C26"/>
    <w:rsid w:val="003010BD"/>
    <w:rsid w:val="0030230C"/>
    <w:rsid w:val="00311E5F"/>
    <w:rsid w:val="00352362"/>
    <w:rsid w:val="003804E0"/>
    <w:rsid w:val="00387008"/>
    <w:rsid w:val="003A6746"/>
    <w:rsid w:val="003D27A5"/>
    <w:rsid w:val="003E206F"/>
    <w:rsid w:val="003E75AB"/>
    <w:rsid w:val="003F73F3"/>
    <w:rsid w:val="00400A71"/>
    <w:rsid w:val="00425FD8"/>
    <w:rsid w:val="0043620A"/>
    <w:rsid w:val="004541C7"/>
    <w:rsid w:val="004820B9"/>
    <w:rsid w:val="00483DA3"/>
    <w:rsid w:val="0049765C"/>
    <w:rsid w:val="004A7994"/>
    <w:rsid w:val="004B03F6"/>
    <w:rsid w:val="004B7E44"/>
    <w:rsid w:val="004D5252"/>
    <w:rsid w:val="004D70AB"/>
    <w:rsid w:val="004F2B86"/>
    <w:rsid w:val="00512659"/>
    <w:rsid w:val="00531B64"/>
    <w:rsid w:val="005458D4"/>
    <w:rsid w:val="00546908"/>
    <w:rsid w:val="00561C05"/>
    <w:rsid w:val="005672F6"/>
    <w:rsid w:val="00567B2D"/>
    <w:rsid w:val="00574F74"/>
    <w:rsid w:val="00596FD9"/>
    <w:rsid w:val="005A08DC"/>
    <w:rsid w:val="005A718F"/>
    <w:rsid w:val="005E2179"/>
    <w:rsid w:val="005E397A"/>
    <w:rsid w:val="005F4784"/>
    <w:rsid w:val="00614979"/>
    <w:rsid w:val="006220D2"/>
    <w:rsid w:val="00636869"/>
    <w:rsid w:val="00645FA1"/>
    <w:rsid w:val="006507AF"/>
    <w:rsid w:val="006A3CE7"/>
    <w:rsid w:val="006B13EC"/>
    <w:rsid w:val="006B14C5"/>
    <w:rsid w:val="006B673B"/>
    <w:rsid w:val="006C129E"/>
    <w:rsid w:val="006C74B9"/>
    <w:rsid w:val="006D00FC"/>
    <w:rsid w:val="006D0D66"/>
    <w:rsid w:val="006D5521"/>
    <w:rsid w:val="0071393C"/>
    <w:rsid w:val="007433D9"/>
    <w:rsid w:val="007516CF"/>
    <w:rsid w:val="00770C1D"/>
    <w:rsid w:val="00784C43"/>
    <w:rsid w:val="007A07BA"/>
    <w:rsid w:val="007B6946"/>
    <w:rsid w:val="007C0BCF"/>
    <w:rsid w:val="007D288A"/>
    <w:rsid w:val="007F4DFE"/>
    <w:rsid w:val="008004C2"/>
    <w:rsid w:val="00812B89"/>
    <w:rsid w:val="00836F1D"/>
    <w:rsid w:val="00846759"/>
    <w:rsid w:val="008506B3"/>
    <w:rsid w:val="0086024D"/>
    <w:rsid w:val="008615D8"/>
    <w:rsid w:val="00862E05"/>
    <w:rsid w:val="0089710A"/>
    <w:rsid w:val="008A16D9"/>
    <w:rsid w:val="008B0D0D"/>
    <w:rsid w:val="008B33BC"/>
    <w:rsid w:val="008C4C06"/>
    <w:rsid w:val="008C4E33"/>
    <w:rsid w:val="00905895"/>
    <w:rsid w:val="0090724F"/>
    <w:rsid w:val="00907A01"/>
    <w:rsid w:val="009120E9"/>
    <w:rsid w:val="0093310E"/>
    <w:rsid w:val="00935880"/>
    <w:rsid w:val="00945900"/>
    <w:rsid w:val="0095688A"/>
    <w:rsid w:val="0098580E"/>
    <w:rsid w:val="009B07B3"/>
    <w:rsid w:val="009B6AD0"/>
    <w:rsid w:val="009C396C"/>
    <w:rsid w:val="009D771E"/>
    <w:rsid w:val="009F0FFF"/>
    <w:rsid w:val="009F35AF"/>
    <w:rsid w:val="009F4D1F"/>
    <w:rsid w:val="009F7D1D"/>
    <w:rsid w:val="00A0324C"/>
    <w:rsid w:val="00A10EAD"/>
    <w:rsid w:val="00A27854"/>
    <w:rsid w:val="00A331FC"/>
    <w:rsid w:val="00A3743F"/>
    <w:rsid w:val="00A73012"/>
    <w:rsid w:val="00A81912"/>
    <w:rsid w:val="00A844AF"/>
    <w:rsid w:val="00AA1700"/>
    <w:rsid w:val="00AA2233"/>
    <w:rsid w:val="00AD59F4"/>
    <w:rsid w:val="00B21E98"/>
    <w:rsid w:val="00B452E7"/>
    <w:rsid w:val="00B572B4"/>
    <w:rsid w:val="00B823AA"/>
    <w:rsid w:val="00B860BD"/>
    <w:rsid w:val="00B93403"/>
    <w:rsid w:val="00BD17A9"/>
    <w:rsid w:val="00BE0F97"/>
    <w:rsid w:val="00BE2C09"/>
    <w:rsid w:val="00C171E7"/>
    <w:rsid w:val="00C2101F"/>
    <w:rsid w:val="00C24392"/>
    <w:rsid w:val="00C2656A"/>
    <w:rsid w:val="00C267BF"/>
    <w:rsid w:val="00C32C5B"/>
    <w:rsid w:val="00C52A4A"/>
    <w:rsid w:val="00C67AF7"/>
    <w:rsid w:val="00C762EA"/>
    <w:rsid w:val="00CA1C1E"/>
    <w:rsid w:val="00CA58A4"/>
    <w:rsid w:val="00CB7F1C"/>
    <w:rsid w:val="00CC469D"/>
    <w:rsid w:val="00CC6618"/>
    <w:rsid w:val="00CE571A"/>
    <w:rsid w:val="00CF07A5"/>
    <w:rsid w:val="00D01394"/>
    <w:rsid w:val="00D12045"/>
    <w:rsid w:val="00D24168"/>
    <w:rsid w:val="00D30148"/>
    <w:rsid w:val="00D41D64"/>
    <w:rsid w:val="00D424A0"/>
    <w:rsid w:val="00D50C9F"/>
    <w:rsid w:val="00D66292"/>
    <w:rsid w:val="00D91282"/>
    <w:rsid w:val="00DA203A"/>
    <w:rsid w:val="00DB26A7"/>
    <w:rsid w:val="00DB3800"/>
    <w:rsid w:val="00DB4911"/>
    <w:rsid w:val="00DD18BF"/>
    <w:rsid w:val="00DE5204"/>
    <w:rsid w:val="00E12107"/>
    <w:rsid w:val="00E14982"/>
    <w:rsid w:val="00E62A73"/>
    <w:rsid w:val="00E754E8"/>
    <w:rsid w:val="00E76CAD"/>
    <w:rsid w:val="00E94B5F"/>
    <w:rsid w:val="00EA5000"/>
    <w:rsid w:val="00EA7772"/>
    <w:rsid w:val="00ED441C"/>
    <w:rsid w:val="00ED5343"/>
    <w:rsid w:val="00EE0DB2"/>
    <w:rsid w:val="00EF66B8"/>
    <w:rsid w:val="00F85C6D"/>
    <w:rsid w:val="00F93370"/>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theme" Target="theme/theme1.xm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hyperlink" Target="http://www.ninestats.com/9-shocking-seo-statistics-2017/"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hyperlink" Target="https://www.xagasestudiografico.es/servicios-web/posicionamiento-seo-y-marketing-en-intern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hyperlink" Target="https://blog.cool-tabs.com/es/social-media-ro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hyperlink" Target="https://hootsuite.com/tools/social-roi-calculator?fbVisits=97900&amp;conversionRate=10&amp;closeRate=50&amp;lifetimeValue=1500&amp;adSpend=1000&amp;adCosts=500&amp;labourCosts=20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hyperlink" Target="https://valenciaplaza.com/quart-de-poblet-ayudas-pymes-autonomos-114000-euros" TargetMode="External"/><Relationship Id="rId36" Type="http://schemas.openxmlformats.org/officeDocument/2006/relationships/header" Target="header2.xml"/><Relationship Id="rId10" Type="http://schemas.openxmlformats.org/officeDocument/2006/relationships/image" Target="media/image6.png"/><Relationship Id="rId19" Type="http://schemas.openxmlformats.org/officeDocument/2006/relationships/diagramQuickStyle" Target="diagrams/quickStyle2.xml"/><Relationship Id="rId31" Type="http://schemas.openxmlformats.org/officeDocument/2006/relationships/hyperlink" Target="https://www.investopedia.com/terms/r/returnoninvestment.asp"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30" Type="http://schemas.openxmlformats.org/officeDocument/2006/relationships/hyperlink" Target="https://www.agenciasdigitales.org/estudios/informe-rrss-2014.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4B1C7026-BFE2-4B10-805B-36E10A80D16B}" type="presOf" srcId="{C3A5742C-2C48-4071-8FD4-9FFB69E842A5}" destId="{ACF98857-7D74-4713-8822-9F40EA5F9D68}"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10761487-9986-4D6B-884F-E56B2CF5D39D}" type="presOf" srcId="{82562CB9-0170-4FF4-AB81-1971DFBC0378}" destId="{9DFD6FF9-82B9-44C2-8A6E-5C5555BE5DE6}" srcOrd="0" destOrd="0" presId="urn:microsoft.com/office/officeart/2005/8/layout/StepDownProcess"/>
    <dgm:cxn modelId="{38A2CB87-155C-4911-8D83-8916C51CC9C7}" type="presOf" srcId="{32304416-4E9D-49E3-85D1-AEF219CA5E0E}" destId="{32CB117B-3702-4654-9CEB-CAE73BABFBA8}"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71B5CFD4-F9F7-4A05-87F3-7F4D06DD1FE5}" type="presOf" srcId="{81B8C05D-B67D-4FA8-949C-A81BEE517DF2}" destId="{FF301128-C316-4404-86CD-F420E2CAD57C}" srcOrd="0" destOrd="0" presId="urn:microsoft.com/office/officeart/2005/8/layout/StepDownProcess"/>
    <dgm:cxn modelId="{721211D6-1017-42C2-AF26-2A0076E9F23D}" type="presOf" srcId="{3BE4F5FF-37D8-4473-A8B9-C7F6D1A2EADB}" destId="{0ABBFC02-52C1-4E84-9E45-11E27FA3F7CF}" srcOrd="0" destOrd="0" presId="urn:microsoft.com/office/officeart/2005/8/layout/StepDownProcess"/>
    <dgm:cxn modelId="{119A41E1-4D60-448C-BC5E-E12E47162CBC}" type="presOf" srcId="{A926500C-9E90-4D76-962F-1078FD62419D}" destId="{83CB85D1-747A-4331-A0C8-D2949CD2FCE6}"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2AF2CFF4-19CD-4032-A3C7-7C7E9959A17B}" type="presOf" srcId="{163A9865-DB2C-4640-B0D2-377591A37AF3}" destId="{194DBFF2-6498-410B-8A59-4A011144F1CC}" srcOrd="0" destOrd="0" presId="urn:microsoft.com/office/officeart/2005/8/layout/StepDownProcess"/>
    <dgm:cxn modelId="{797F7CAC-578D-433B-9372-93F82DEC9354}" type="presParOf" srcId="{9DFD6FF9-82B9-44C2-8A6E-5C5555BE5DE6}" destId="{B82A0436-4B3F-4219-96A4-5A8971B126A5}" srcOrd="0" destOrd="0" presId="urn:microsoft.com/office/officeart/2005/8/layout/StepDownProcess"/>
    <dgm:cxn modelId="{A9086B7B-412C-4FAC-B6DC-BD4D0CD877F5}" type="presParOf" srcId="{B82A0436-4B3F-4219-96A4-5A8971B126A5}" destId="{2D59E32A-A8EB-4E4A-83F7-EB8C19224C82}" srcOrd="0" destOrd="0" presId="urn:microsoft.com/office/officeart/2005/8/layout/StepDownProcess"/>
    <dgm:cxn modelId="{A5470D41-EC86-4B46-9C97-C2985EADBA8A}" type="presParOf" srcId="{B82A0436-4B3F-4219-96A4-5A8971B126A5}" destId="{ACF98857-7D74-4713-8822-9F40EA5F9D68}" srcOrd="1" destOrd="0" presId="urn:microsoft.com/office/officeart/2005/8/layout/StepDownProcess"/>
    <dgm:cxn modelId="{6EC424CC-BBBC-48B5-99A1-1921F5208A57}" type="presParOf" srcId="{B82A0436-4B3F-4219-96A4-5A8971B126A5}" destId="{32CB117B-3702-4654-9CEB-CAE73BABFBA8}" srcOrd="2" destOrd="0" presId="urn:microsoft.com/office/officeart/2005/8/layout/StepDownProcess"/>
    <dgm:cxn modelId="{441C59A9-78DE-486B-B402-2A0CAB2F9213}" type="presParOf" srcId="{9DFD6FF9-82B9-44C2-8A6E-5C5555BE5DE6}" destId="{D03A6CB9-B8BD-4756-BA14-93CA01E3B34C}" srcOrd="1" destOrd="0" presId="urn:microsoft.com/office/officeart/2005/8/layout/StepDownProcess"/>
    <dgm:cxn modelId="{BACF7004-E280-41D9-B741-3B8AC026464B}" type="presParOf" srcId="{9DFD6FF9-82B9-44C2-8A6E-5C5555BE5DE6}" destId="{E6BC87CC-6E71-4A1D-80FA-5B590C917606}" srcOrd="2" destOrd="0" presId="urn:microsoft.com/office/officeart/2005/8/layout/StepDownProcess"/>
    <dgm:cxn modelId="{9DA10C88-8B78-4D59-B14F-F1A574BAC5C5}" type="presParOf" srcId="{E6BC87CC-6E71-4A1D-80FA-5B590C917606}" destId="{2E276523-9B53-426B-AE2F-64AE35616838}" srcOrd="0" destOrd="0" presId="urn:microsoft.com/office/officeart/2005/8/layout/StepDownProcess"/>
    <dgm:cxn modelId="{E4D661A1-408C-4C17-9177-5A2FD3EA34E4}" type="presParOf" srcId="{E6BC87CC-6E71-4A1D-80FA-5B590C917606}" destId="{83CB85D1-747A-4331-A0C8-D2949CD2FCE6}" srcOrd="1" destOrd="0" presId="urn:microsoft.com/office/officeart/2005/8/layout/StepDownProcess"/>
    <dgm:cxn modelId="{6CA74F29-DA9D-4FEF-903F-B252592D2C06}" type="presParOf" srcId="{E6BC87CC-6E71-4A1D-80FA-5B590C917606}" destId="{0ABBFC02-52C1-4E84-9E45-11E27FA3F7CF}" srcOrd="2" destOrd="0" presId="urn:microsoft.com/office/officeart/2005/8/layout/StepDownProcess"/>
    <dgm:cxn modelId="{791D9B6A-6328-430B-BE2F-D1F1D60BF065}" type="presParOf" srcId="{9DFD6FF9-82B9-44C2-8A6E-5C5555BE5DE6}" destId="{0BEAD267-C956-4C8A-9753-406D97318540}" srcOrd="3" destOrd="0" presId="urn:microsoft.com/office/officeart/2005/8/layout/StepDownProcess"/>
    <dgm:cxn modelId="{7F5C7D7F-6ADE-432B-88D3-6E53F586E64D}" type="presParOf" srcId="{9DFD6FF9-82B9-44C2-8A6E-5C5555BE5DE6}" destId="{E73A2FF2-55C6-4369-890F-446BF5B2C3A6}" srcOrd="4" destOrd="0" presId="urn:microsoft.com/office/officeart/2005/8/layout/StepDownProcess"/>
    <dgm:cxn modelId="{04756CB4-2536-45A7-961A-FE4F69DC1D87}" type="presParOf" srcId="{E73A2FF2-55C6-4369-890F-446BF5B2C3A6}" destId="{FF301128-C316-4404-86CD-F420E2CAD57C}" srcOrd="0" destOrd="0" presId="urn:microsoft.com/office/officeart/2005/8/layout/StepDownProcess"/>
    <dgm:cxn modelId="{D9CAF66F-6665-4E65-AF46-1BB4BAD305CF}"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979</TotalTime>
  <Pages>22</Pages>
  <Words>5564</Words>
  <Characters>28994</Characters>
  <Application>Microsoft Office Word</Application>
  <DocSecurity>0</DocSecurity>
  <Lines>707</Lines>
  <Paragraphs>342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cp:lastModifiedBy>
  <cp:revision>93</cp:revision>
  <dcterms:created xsi:type="dcterms:W3CDTF">2020-11-05T18:30:00Z</dcterms:created>
  <dcterms:modified xsi:type="dcterms:W3CDTF">2020-12-10T16:14:00Z</dcterms:modified>
</cp:coreProperties>
</file>